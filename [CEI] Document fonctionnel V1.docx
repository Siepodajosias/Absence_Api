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7E40" w14:textId="77777777" w:rsidR="00D5795B" w:rsidRPr="00B00331" w:rsidRDefault="00D5795B" w:rsidP="00100AD3">
      <w:pPr>
        <w:jc w:val="both"/>
        <w:rPr>
          <w:rFonts w:asciiTheme="minorHAnsi" w:hAnsiTheme="minorHAnsi" w:cstheme="minorHAnsi"/>
        </w:rPr>
      </w:pPr>
      <w:r w:rsidRPr="00B00331">
        <w:rPr>
          <w:rFonts w:asciiTheme="minorHAnsi" w:hAnsiTheme="minorHAnsi" w:cstheme="minorHAnsi"/>
          <w:noProof/>
          <w:lang w:val="en-US" w:eastAsia="zh-CN"/>
        </w:rPr>
        <mc:AlternateContent>
          <mc:Choice Requires="wps">
            <w:drawing>
              <wp:anchor distT="0" distB="0" distL="114300" distR="114300" simplePos="0" relativeHeight="251672576" behindDoc="1" locked="0" layoutInCell="1" allowOverlap="1" wp14:anchorId="13E10E3D" wp14:editId="3BEBF128">
                <wp:simplePos x="0" y="0"/>
                <wp:positionH relativeFrom="column">
                  <wp:posOffset>-203835</wp:posOffset>
                </wp:positionH>
                <wp:positionV relativeFrom="page">
                  <wp:posOffset>933450</wp:posOffset>
                </wp:positionV>
                <wp:extent cx="4467225" cy="8656955"/>
                <wp:effectExtent l="0" t="0" r="952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467225" cy="8656955"/>
                        </a:xfrm>
                        <a:prstGeom prst="rect">
                          <a:avLst/>
                        </a:prstGeom>
                        <a:solidFill>
                          <a:schemeClr val="bg1">
                            <a:alpha val="56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940E5" w14:textId="77777777" w:rsidR="00D5795B" w:rsidRPr="00D86945" w:rsidRDefault="00D5795B" w:rsidP="00D5795B">
                            <w:pPr>
                              <w:pStyle w:val="Titre"/>
                              <w:spacing w:after="0"/>
                            </w:pPr>
                            <w:r>
                              <w:rPr>
                                <w:lang w:bidi="fr-FR"/>
                              </w:rPr>
                              <w:t>DOCUMENT FONCTIONNEL</w:t>
                            </w:r>
                          </w:p>
                          <w:p w14:paraId="778B7B83" w14:textId="77777777" w:rsidR="00D5795B" w:rsidRDefault="00D5795B" w:rsidP="00D579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10E3D" id="Rectangle 3" o:spid="_x0000_s1026" alt="rectangle blanc pour le texte sur la couverture" style="position:absolute;left:0;text-align:left;margin-left:-16.05pt;margin-top:73.5pt;width:351.75pt;height:681.6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" fillcolor="white [3212]" stroked="f" strokeweight="2pt">
                <v:fill opacity="36751f"/>
                <v:textbox>
                  <w:txbxContent>
                    <w:p w14:paraId="478940E5" w14:textId="77777777" w:rsidR="00D5795B" w:rsidRPr="00D86945" w:rsidRDefault="00D5795B" w:rsidP="00D5795B">
                      <w:pPr>
                        <w:pStyle w:val="Titre"/>
                        <w:spacing w:after="0"/>
                      </w:pPr>
                      <w:r>
                        <w:rPr>
                          <w:lang w:bidi="fr-FR"/>
                        </w:rPr>
                        <w:t>DOCUMENT FONCTIONNEL</w:t>
                      </w:r>
                    </w:p>
                    <w:p w14:paraId="778B7B83" w14:textId="77777777" w:rsidR="00D5795B" w:rsidRDefault="00D5795B" w:rsidP="00D5795B">
                      <w:pPr>
                        <w:jc w:val="center"/>
                      </w:pPr>
                    </w:p>
                  </w:txbxContent>
                </v:textbox>
                <w10:wrap anchory="page"/>
              </v:rect>
            </w:pict>
          </mc:Fallback>
        </mc:AlternateContent>
      </w:r>
      <w:r w:rsidRPr="00B00331">
        <w:rPr>
          <w:rFonts w:asciiTheme="minorHAnsi" w:hAnsiTheme="minorHAnsi" w:cstheme="minorHAnsi"/>
          <w:noProof/>
          <w:lang w:val="en-US" w:eastAsia="zh-CN"/>
        </w:rPr>
        <w:drawing>
          <wp:anchor distT="0" distB="0" distL="114300" distR="114300" simplePos="0" relativeHeight="251670528" behindDoc="1" locked="0" layoutInCell="1" allowOverlap="1" wp14:anchorId="658F71CE" wp14:editId="4B0DE9B7">
            <wp:simplePos x="0" y="0"/>
            <wp:positionH relativeFrom="column">
              <wp:posOffset>-746760</wp:posOffset>
            </wp:positionH>
            <wp:positionV relativeFrom="page">
              <wp:posOffset>15875</wp:posOffset>
            </wp:positionV>
            <wp:extent cx="7760970" cy="434594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7760970" cy="434594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510"/>
      </w:tblGrid>
      <w:tr w:rsidR="00D5795B" w:rsidRPr="00B00331" w14:paraId="71F20B3B" w14:textId="77777777" w:rsidTr="00F335F8">
        <w:trPr>
          <w:trHeight w:val="1894"/>
        </w:trPr>
        <w:tc>
          <w:tcPr>
            <w:tcW w:w="6510" w:type="dxa"/>
            <w:tcBorders>
              <w:top w:val="nil"/>
              <w:left w:val="nil"/>
              <w:bottom w:val="nil"/>
              <w:right w:val="nil"/>
            </w:tcBorders>
          </w:tcPr>
          <w:p w14:paraId="04B73F1C" w14:textId="77777777" w:rsidR="00D5795B" w:rsidRPr="00B00331" w:rsidRDefault="00D5795B" w:rsidP="00100AD3">
            <w:pPr>
              <w:jc w:val="both"/>
              <w:rPr>
                <w:rFonts w:asciiTheme="minorHAnsi" w:hAnsiTheme="minorHAnsi" w:cstheme="minorHAnsi"/>
              </w:rPr>
            </w:pPr>
            <w:r w:rsidRPr="00B00331">
              <w:rPr>
                <w:rFonts w:asciiTheme="minorHAnsi" w:hAnsiTheme="minorHAnsi" w:cstheme="minorHAnsi"/>
                <w:noProof/>
                <w:lang w:val="en-US" w:eastAsia="zh-CN"/>
              </w:rPr>
              <mc:AlternateContent>
                <mc:Choice Requires="wps">
                  <w:drawing>
                    <wp:inline distT="0" distB="0" distL="0" distR="0" wp14:anchorId="6FCBF150" wp14:editId="0B9C77F6">
                      <wp:extent cx="4133850" cy="2405102"/>
                      <wp:effectExtent l="0" t="0" r="0" b="0"/>
                      <wp:docPr id="8" name="Zone de texte 8"/>
                      <wp:cNvGraphicFramePr/>
                      <a:graphic xmlns:a="http://schemas.openxmlformats.org/drawingml/2006/main">
                        <a:graphicData uri="http://schemas.microsoft.com/office/word/2010/wordprocessingShape">
                          <wps:wsp>
                            <wps:cNvSpPr txBox="1"/>
                            <wps:spPr>
                              <a:xfrm>
                                <a:off x="0" y="0"/>
                                <a:ext cx="4133850" cy="2405102"/>
                              </a:xfrm>
                              <a:prstGeom prst="rect">
                                <a:avLst/>
                              </a:prstGeom>
                              <a:noFill/>
                              <a:ln w="6350">
                                <a:noFill/>
                              </a:ln>
                            </wps:spPr>
                            <wps:txbx>
                              <w:txbxContent>
                                <w:p w14:paraId="3D0E4720" w14:textId="77777777" w:rsidR="00D5795B" w:rsidRPr="00790375" w:rsidRDefault="00D5795B" w:rsidP="00D5795B">
                                  <w:pPr>
                                    <w:pStyle w:val="Titre"/>
                                    <w:spacing w:after="0"/>
                                    <w:rPr>
                                      <w:color w:val="7F7F7F" w:themeColor="text1" w:themeTint="80"/>
                                      <w:sz w:val="56"/>
                                      <w:szCs w:val="48"/>
                                      <w:lang w:bidi="fr-FR"/>
                                    </w:rPr>
                                  </w:pPr>
                                  <w:r w:rsidRPr="00790375">
                                    <w:rPr>
                                      <w:color w:val="7F7F7F" w:themeColor="text1" w:themeTint="80"/>
                                      <w:sz w:val="56"/>
                                      <w:szCs w:val="48"/>
                                      <w:lang w:bidi="fr-FR"/>
                                    </w:rPr>
                                    <w:t>PROCESSUS D’AGREGATION DES RESULTATS DES ELECTIONS EN CÔTE D’IVOIRE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FCBF150" id="_x0000_t202" coordsize="21600,21600" o:spt="202" path="m,l,21600r21600,l21600,xe">
                      <v:stroke joinstyle="miter"/>
                      <v:path gradientshapeok="t" o:connecttype="rect"/>
                    </v:shapetype>
                    <v:shape id="Zone de texte 8" o:spid="_x0000_s1027" type="#_x0000_t202" style="width:325.5pt;height:18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" filled="f" stroked="f" strokeweight=".5pt">
                      <v:textbox>
                        <w:txbxContent>
                          <w:p w14:paraId="3D0E4720" w14:textId="77777777" w:rsidR="00D5795B" w:rsidRPr="00790375" w:rsidRDefault="00D5795B" w:rsidP="00D5795B">
                            <w:pPr>
                              <w:pStyle w:val="Titre"/>
                              <w:spacing w:after="0"/>
                              <w:rPr>
                                <w:color w:val="7F7F7F" w:themeColor="text1" w:themeTint="80"/>
                                <w:sz w:val="56"/>
                                <w:szCs w:val="48"/>
                                <w:lang w:bidi="fr-FR"/>
                              </w:rPr>
                            </w:pPr>
                            <w:r w:rsidRPr="00790375">
                              <w:rPr>
                                <w:color w:val="7F7F7F" w:themeColor="text1" w:themeTint="80"/>
                                <w:sz w:val="56"/>
                                <w:szCs w:val="48"/>
                                <w:lang w:bidi="fr-FR"/>
                              </w:rPr>
                              <w:t>PROCESSUS D’AGREGATION DES RESULTATS DES ELECTIONS EN CÔTE D’IVOIRE</w:t>
                            </w:r>
                          </w:p>
                        </w:txbxContent>
                      </v:textbox>
                      <w10:anchorlock/>
                    </v:shape>
                  </w:pict>
                </mc:Fallback>
              </mc:AlternateContent>
            </w:r>
          </w:p>
          <w:p w14:paraId="04FCD132" w14:textId="77777777" w:rsidR="00D5795B" w:rsidRPr="00B00331" w:rsidRDefault="00D5795B" w:rsidP="00100AD3">
            <w:pPr>
              <w:jc w:val="both"/>
              <w:rPr>
                <w:rFonts w:asciiTheme="minorHAnsi" w:hAnsiTheme="minorHAnsi" w:cstheme="minorHAnsi"/>
              </w:rPr>
            </w:pPr>
            <w:r w:rsidRPr="00B00331">
              <w:rPr>
                <w:rFonts w:asciiTheme="minorHAnsi" w:hAnsiTheme="minorHAnsi" w:cstheme="minorHAnsi"/>
                <w:noProof/>
                <w:lang w:val="en-US" w:eastAsia="zh-CN"/>
              </w:rPr>
              <mc:AlternateContent>
                <mc:Choice Requires="wps">
                  <w:drawing>
                    <wp:inline distT="0" distB="0" distL="0" distR="0" wp14:anchorId="4BDAF1A9" wp14:editId="2975B43E">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15398F"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39302a [3215]" strokeweight="3pt">
                      <w10:anchorlock/>
                    </v:line>
                  </w:pict>
                </mc:Fallback>
              </mc:AlternateContent>
            </w:r>
          </w:p>
        </w:tc>
      </w:tr>
      <w:tr w:rsidR="00D5795B" w:rsidRPr="00B00331" w14:paraId="0CAC8E09" w14:textId="77777777" w:rsidTr="00F335F8">
        <w:trPr>
          <w:trHeight w:val="6778"/>
        </w:trPr>
        <w:tc>
          <w:tcPr>
            <w:tcW w:w="6510" w:type="dxa"/>
            <w:tcBorders>
              <w:top w:val="nil"/>
              <w:left w:val="nil"/>
              <w:bottom w:val="nil"/>
              <w:right w:val="nil"/>
            </w:tcBorders>
          </w:tcPr>
          <w:p w14:paraId="6DA5CCBE" w14:textId="77777777" w:rsidR="00D5795B" w:rsidRPr="00B00331" w:rsidRDefault="00D5795B" w:rsidP="00100AD3">
            <w:pPr>
              <w:jc w:val="both"/>
              <w:rPr>
                <w:rFonts w:asciiTheme="minorHAnsi" w:hAnsiTheme="minorHAnsi" w:cstheme="minorHAnsi"/>
                <w:noProof/>
              </w:rPr>
            </w:pPr>
            <w:r w:rsidRPr="00B00331">
              <w:rPr>
                <w:rFonts w:asciiTheme="minorHAnsi" w:hAnsiTheme="minorHAnsi" w:cstheme="minorHAnsi"/>
                <w:noProof/>
                <w:lang w:val="en-US" w:eastAsia="zh-CN"/>
              </w:rPr>
              <w:drawing>
                <wp:anchor distT="0" distB="0" distL="114300" distR="114300" simplePos="0" relativeHeight="251674624" behindDoc="0" locked="0" layoutInCell="1" allowOverlap="1" wp14:anchorId="23906BD1" wp14:editId="7684FABA">
                  <wp:simplePos x="0" y="0"/>
                  <wp:positionH relativeFrom="page">
                    <wp:posOffset>-4445</wp:posOffset>
                  </wp:positionH>
                  <wp:positionV relativeFrom="paragraph">
                    <wp:posOffset>2165350</wp:posOffset>
                  </wp:positionV>
                  <wp:extent cx="1646555" cy="2056150"/>
                  <wp:effectExtent l="0" t="0" r="0" b="1270"/>
                  <wp:wrapNone/>
                  <wp:docPr id="4"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4" name="Graphisme 201">
                            <a:extLst>
                              <a:ext uri="{FF2B5EF4-FFF2-40B4-BE49-F238E27FC236}">
                                <a16:creationId xmlns:a16="http://schemas.microsoft.com/office/drawing/2014/main" id="{F3D65186-AB5A-4584-87C3-0FAA2992263B}"/>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1646555" cy="2056150"/>
                          </a:xfrm>
                          <a:prstGeom prst="rect">
                            <a:avLst/>
                          </a:prstGeom>
                        </pic:spPr>
                      </pic:pic>
                    </a:graphicData>
                  </a:graphic>
                  <wp14:sizeRelH relativeFrom="margin">
                    <wp14:pctWidth>0</wp14:pctWidth>
                  </wp14:sizeRelH>
                  <wp14:sizeRelV relativeFrom="margin">
                    <wp14:pctHeight>0</wp14:pctHeight>
                  </wp14:sizeRelV>
                </wp:anchor>
              </w:drawing>
            </w:r>
          </w:p>
        </w:tc>
      </w:tr>
      <w:tr w:rsidR="00D5795B" w:rsidRPr="00B00331" w14:paraId="5E6C740D" w14:textId="77777777" w:rsidTr="00F335F8">
        <w:trPr>
          <w:trHeight w:val="2438"/>
        </w:trPr>
        <w:tc>
          <w:tcPr>
            <w:tcW w:w="6510" w:type="dxa"/>
            <w:tcBorders>
              <w:top w:val="nil"/>
              <w:left w:val="nil"/>
              <w:bottom w:val="nil"/>
              <w:right w:val="nil"/>
            </w:tcBorders>
          </w:tcPr>
          <w:p w14:paraId="52D1B03B" w14:textId="77777777" w:rsidR="00D5795B" w:rsidRPr="00B00331" w:rsidRDefault="00D5795B" w:rsidP="00100AD3">
            <w:pPr>
              <w:jc w:val="both"/>
              <w:rPr>
                <w:rFonts w:asciiTheme="minorHAnsi" w:hAnsiTheme="minorHAnsi" w:cstheme="minorHAnsi"/>
                <w:noProof/>
                <w:sz w:val="10"/>
                <w:szCs w:val="10"/>
              </w:rPr>
            </w:pPr>
            <w:r w:rsidRPr="00B00331">
              <w:rPr>
                <w:rFonts w:asciiTheme="minorHAnsi" w:hAnsiTheme="minorHAnsi" w:cstheme="minorHAnsi"/>
                <w:noProof/>
                <w:sz w:val="10"/>
                <w:szCs w:val="10"/>
                <w:lang w:val="en-US" w:eastAsia="zh-CN"/>
              </w:rPr>
              <mc:AlternateContent>
                <mc:Choice Requires="wps">
                  <w:drawing>
                    <wp:inline distT="0" distB="0" distL="0" distR="0" wp14:anchorId="6693AE8C" wp14:editId="4A9C302A">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974981"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39302a [3215]" strokeweight="3pt">
                      <w10:anchorlock/>
                    </v:line>
                  </w:pict>
                </mc:Fallback>
              </mc:AlternateContent>
            </w:r>
          </w:p>
          <w:p w14:paraId="5162B3C7" w14:textId="77777777" w:rsidR="00D5795B" w:rsidRPr="00B00331" w:rsidRDefault="00D5795B" w:rsidP="00100AD3">
            <w:pPr>
              <w:jc w:val="both"/>
              <w:rPr>
                <w:rFonts w:asciiTheme="minorHAnsi" w:hAnsiTheme="minorHAnsi" w:cstheme="minorHAnsi"/>
                <w:noProof/>
                <w:sz w:val="10"/>
                <w:szCs w:val="10"/>
              </w:rPr>
            </w:pPr>
          </w:p>
          <w:p w14:paraId="5297CC28" w14:textId="77777777" w:rsidR="00D5795B" w:rsidRPr="00B00331" w:rsidRDefault="00D5795B" w:rsidP="00100AD3">
            <w:pPr>
              <w:jc w:val="both"/>
              <w:rPr>
                <w:rFonts w:asciiTheme="minorHAnsi" w:hAnsiTheme="minorHAnsi" w:cstheme="minorHAnsi"/>
                <w:noProof/>
                <w:sz w:val="10"/>
                <w:szCs w:val="10"/>
              </w:rPr>
            </w:pPr>
            <w:r w:rsidRPr="00B00331">
              <w:rPr>
                <w:rFonts w:asciiTheme="minorHAnsi" w:hAnsiTheme="minorHAnsi" w:cstheme="minorHAnsi"/>
                <w:noProof/>
                <w:lang w:val="en-US" w:eastAsia="zh-CN"/>
              </w:rPr>
              <w:drawing>
                <wp:anchor distT="0" distB="0" distL="114300" distR="114300" simplePos="0" relativeHeight="251673600" behindDoc="0" locked="0" layoutInCell="1" allowOverlap="1" wp14:anchorId="64F08609" wp14:editId="7A52EBBF">
                  <wp:simplePos x="0" y="0"/>
                  <wp:positionH relativeFrom="column">
                    <wp:posOffset>0</wp:posOffset>
                  </wp:positionH>
                  <wp:positionV relativeFrom="paragraph">
                    <wp:posOffset>29210</wp:posOffset>
                  </wp:positionV>
                  <wp:extent cx="1482090" cy="476250"/>
                  <wp:effectExtent l="0" t="0" r="3810" b="0"/>
                  <wp:wrapNone/>
                  <wp:docPr id="12" name="Graphisme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a:extLst>
                              <a:ext uri="{FF2B5EF4-FFF2-40B4-BE49-F238E27FC236}">
                                <a16:creationId xmlns:a16="http://schemas.microsoft.com/office/drawing/2014/main" id="{F3D65186-AB5A-4584-87C3-0FAA2992263B}"/>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2090" cy="476250"/>
                          </a:xfrm>
                          <a:prstGeom prst="rect">
                            <a:avLst/>
                          </a:prstGeom>
                        </pic:spPr>
                      </pic:pic>
                    </a:graphicData>
                  </a:graphic>
                  <wp14:sizeRelH relativeFrom="margin">
                    <wp14:pctWidth>0</wp14:pctWidth>
                  </wp14:sizeRelH>
                  <wp14:sizeRelV relativeFrom="margin">
                    <wp14:pctHeight>0</wp14:pctHeight>
                  </wp14:sizeRelV>
                </wp:anchor>
              </w:drawing>
            </w:r>
          </w:p>
          <w:p w14:paraId="248005D5" w14:textId="77777777" w:rsidR="00D5795B" w:rsidRPr="00B00331" w:rsidRDefault="00D5795B" w:rsidP="00100AD3">
            <w:pPr>
              <w:jc w:val="both"/>
              <w:rPr>
                <w:rFonts w:asciiTheme="minorHAnsi" w:hAnsiTheme="minorHAnsi" w:cstheme="minorHAnsi"/>
                <w:noProof/>
                <w:sz w:val="10"/>
                <w:szCs w:val="10"/>
              </w:rPr>
            </w:pPr>
          </w:p>
        </w:tc>
      </w:tr>
    </w:tbl>
    <w:p w14:paraId="01ACEEFE" w14:textId="77777777" w:rsidR="00D5795B" w:rsidRPr="00B00331" w:rsidRDefault="00D5795B" w:rsidP="00100AD3">
      <w:pPr>
        <w:spacing w:after="200"/>
        <w:jc w:val="both"/>
        <w:rPr>
          <w:rFonts w:asciiTheme="minorHAnsi" w:hAnsiTheme="minorHAnsi" w:cstheme="minorHAnsi"/>
        </w:rPr>
      </w:pPr>
      <w:r w:rsidRPr="00B00331">
        <w:rPr>
          <w:rFonts w:asciiTheme="minorHAnsi" w:hAnsiTheme="minorHAnsi" w:cstheme="minorHAnsi"/>
          <w:noProof/>
          <w:lang w:val="en-US" w:eastAsia="zh-CN"/>
        </w:rPr>
        <mc:AlternateContent>
          <mc:Choice Requires="wps">
            <w:drawing>
              <wp:anchor distT="0" distB="0" distL="114300" distR="114300" simplePos="0" relativeHeight="251671552" behindDoc="1" locked="0" layoutInCell="1" allowOverlap="1" wp14:anchorId="5A2AEE7A" wp14:editId="3C0BB455">
                <wp:simplePos x="0" y="0"/>
                <wp:positionH relativeFrom="column">
                  <wp:posOffset>-746760</wp:posOffset>
                </wp:positionH>
                <wp:positionV relativeFrom="page">
                  <wp:align>bottom</wp:align>
                </wp:positionV>
                <wp:extent cx="7760970" cy="63436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63436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418489" id="Rectangle 2" o:spid="_x0000_s1026" alt="rectangle coloré" style="position:absolute;margin-left:-58.8pt;margin-top:0;width:611.1pt;height:499.5pt;z-index:-251644928;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" fillcolor="#ce8d3e [3206]" stroked="f" strokeweight="2pt">
                <w10:wrap anchory="page"/>
              </v:rect>
            </w:pict>
          </mc:Fallback>
        </mc:AlternateContent>
      </w:r>
      <w:r w:rsidRPr="00B00331">
        <w:rPr>
          <w:rFonts w:asciiTheme="minorHAnsi" w:hAnsiTheme="minorHAnsi" w:cstheme="minorHAnsi"/>
          <w:lang w:bidi="fr-FR"/>
        </w:rPr>
        <w:br w:type="page"/>
      </w:r>
    </w:p>
    <w:p w14:paraId="625938B3" w14:textId="77777777" w:rsidR="00D5795B" w:rsidRPr="00B00331" w:rsidRDefault="00D5795B" w:rsidP="00F161D7">
      <w:pPr>
        <w:rPr>
          <w:rFonts w:asciiTheme="minorHAnsi" w:hAnsiTheme="minorHAnsi" w:cstheme="minorHAnsi"/>
          <w:b/>
          <w:bCs/>
          <w:color w:val="C00000"/>
          <w:sz w:val="36"/>
          <w:szCs w:val="32"/>
        </w:rPr>
      </w:pPr>
      <w:bookmarkStart w:id="0" w:name="_Toc124426982"/>
      <w:r w:rsidRPr="00B00331">
        <w:rPr>
          <w:rFonts w:asciiTheme="minorHAnsi" w:hAnsiTheme="minorHAnsi" w:cstheme="minorHAnsi"/>
          <w:b/>
          <w:bCs/>
          <w:color w:val="C00000"/>
          <w:sz w:val="36"/>
          <w:szCs w:val="32"/>
        </w:rPr>
        <w:lastRenderedPageBreak/>
        <w:t>SOMMAIRE</w:t>
      </w:r>
      <w:bookmarkEnd w:id="0"/>
    </w:p>
    <w:sdt>
      <w:sdtPr>
        <w:rPr>
          <w:b w:val="0"/>
          <w:bCs w:val="0"/>
          <w:noProof w:val="0"/>
          <w:color w:val="39302A" w:themeColor="text2"/>
          <w:lang w:val="fr-FR" w:eastAsia="en-US"/>
        </w:rPr>
        <w:id w:val="2021423979"/>
        <w:docPartObj>
          <w:docPartGallery w:val="Table of Contents"/>
          <w:docPartUnique/>
        </w:docPartObj>
      </w:sdtPr>
      <w:sdtEndPr>
        <w:rPr>
          <w:rFonts w:ascii="Arial" w:hAnsi="Arial" w:cstheme="minorBidi"/>
          <w:sz w:val="26"/>
          <w:szCs w:val="22"/>
        </w:rPr>
      </w:sdtEndPr>
      <w:sdtContent>
        <w:p w14:paraId="0399F28B" w14:textId="3AB3D5D5" w:rsidR="00FC76DE" w:rsidRPr="00A272B6" w:rsidRDefault="001C2DB5">
          <w:pPr>
            <w:pStyle w:val="TM1"/>
            <w:rPr>
              <w:b w:val="0"/>
              <w:bCs w:val="0"/>
              <w:lang w:val="fr-FR" w:eastAsia="fr-FR"/>
            </w:rPr>
          </w:pPr>
          <w:r w:rsidRPr="00A272B6">
            <w:rPr>
              <w:rFonts w:eastAsiaTheme="majorEastAsia"/>
              <w:b w:val="0"/>
              <w:bCs w:val="0"/>
            </w:rPr>
            <w:fldChar w:fldCharType="begin"/>
          </w:r>
          <w:r w:rsidRPr="00A272B6">
            <w:rPr>
              <w:b w:val="0"/>
              <w:bCs w:val="0"/>
            </w:rPr>
            <w:instrText xml:space="preserve"> TOC \o "1-3" \h \z \u </w:instrText>
          </w:r>
          <w:r w:rsidRPr="00A272B6">
            <w:rPr>
              <w:rFonts w:eastAsiaTheme="majorEastAsia"/>
              <w:b w:val="0"/>
              <w:bCs w:val="0"/>
            </w:rPr>
            <w:fldChar w:fldCharType="separate"/>
          </w:r>
          <w:hyperlink w:anchor="_Toc126220487" w:history="1">
            <w:r w:rsidR="00FC76DE" w:rsidRPr="00A272B6">
              <w:rPr>
                <w:rStyle w:val="Lienhypertexte"/>
              </w:rPr>
              <w:t>HISTORIQUE DES VERSIONS</w:t>
            </w:r>
            <w:r w:rsidR="00FC76DE" w:rsidRPr="00A272B6">
              <w:rPr>
                <w:webHidden/>
              </w:rPr>
              <w:tab/>
            </w:r>
            <w:r w:rsidR="00FC76DE" w:rsidRPr="00A272B6">
              <w:rPr>
                <w:webHidden/>
              </w:rPr>
              <w:fldChar w:fldCharType="begin"/>
            </w:r>
            <w:r w:rsidR="00FC76DE" w:rsidRPr="00A272B6">
              <w:rPr>
                <w:webHidden/>
              </w:rPr>
              <w:instrText xml:space="preserve"> PAGEREF _Toc126220487 \h </w:instrText>
            </w:r>
            <w:r w:rsidR="00FC76DE" w:rsidRPr="00A272B6">
              <w:rPr>
                <w:webHidden/>
              </w:rPr>
            </w:r>
            <w:r w:rsidR="00FC76DE" w:rsidRPr="00A272B6">
              <w:rPr>
                <w:webHidden/>
              </w:rPr>
              <w:fldChar w:fldCharType="separate"/>
            </w:r>
            <w:r w:rsidR="00FC76DE" w:rsidRPr="00A272B6">
              <w:rPr>
                <w:webHidden/>
              </w:rPr>
              <w:t>3</w:t>
            </w:r>
            <w:r w:rsidR="00FC76DE" w:rsidRPr="00A272B6">
              <w:rPr>
                <w:webHidden/>
              </w:rPr>
              <w:fldChar w:fldCharType="end"/>
            </w:r>
          </w:hyperlink>
        </w:p>
        <w:p w14:paraId="43FA6FE0" w14:textId="767F7D01" w:rsidR="00FC76DE" w:rsidRPr="00A272B6" w:rsidRDefault="00FC76DE">
          <w:pPr>
            <w:pStyle w:val="TM1"/>
            <w:rPr>
              <w:b w:val="0"/>
              <w:bCs w:val="0"/>
              <w:lang w:val="fr-FR" w:eastAsia="fr-FR"/>
            </w:rPr>
          </w:pPr>
          <w:hyperlink w:anchor="_Toc126220488" w:history="1">
            <w:r w:rsidRPr="00A272B6">
              <w:rPr>
                <w:rStyle w:val="Lienhypertexte"/>
              </w:rPr>
              <w:t>ABREVIATIONS</w:t>
            </w:r>
            <w:r w:rsidRPr="00A272B6">
              <w:rPr>
                <w:webHidden/>
              </w:rPr>
              <w:tab/>
            </w:r>
            <w:r w:rsidRPr="00A272B6">
              <w:rPr>
                <w:webHidden/>
              </w:rPr>
              <w:fldChar w:fldCharType="begin"/>
            </w:r>
            <w:r w:rsidRPr="00A272B6">
              <w:rPr>
                <w:webHidden/>
              </w:rPr>
              <w:instrText xml:space="preserve"> PAGEREF _Toc126220488 \h </w:instrText>
            </w:r>
            <w:r w:rsidRPr="00A272B6">
              <w:rPr>
                <w:webHidden/>
              </w:rPr>
            </w:r>
            <w:r w:rsidRPr="00A272B6">
              <w:rPr>
                <w:webHidden/>
              </w:rPr>
              <w:fldChar w:fldCharType="separate"/>
            </w:r>
            <w:r w:rsidRPr="00A272B6">
              <w:rPr>
                <w:webHidden/>
              </w:rPr>
              <w:t>4</w:t>
            </w:r>
            <w:r w:rsidRPr="00A272B6">
              <w:rPr>
                <w:webHidden/>
              </w:rPr>
              <w:fldChar w:fldCharType="end"/>
            </w:r>
          </w:hyperlink>
        </w:p>
        <w:p w14:paraId="79A2B2BF" w14:textId="2C0E9466" w:rsidR="00FC76DE" w:rsidRPr="00A272B6" w:rsidRDefault="00FC76DE">
          <w:pPr>
            <w:pStyle w:val="TM1"/>
            <w:rPr>
              <w:b w:val="0"/>
              <w:bCs w:val="0"/>
              <w:lang w:val="fr-FR" w:eastAsia="fr-FR"/>
            </w:rPr>
          </w:pPr>
          <w:hyperlink w:anchor="_Toc126220489" w:history="1">
            <w:r w:rsidRPr="00A272B6">
              <w:rPr>
                <w:rStyle w:val="Lienhypertexte"/>
              </w:rPr>
              <w:t>1</w:t>
            </w:r>
            <w:r w:rsidRPr="00A272B6">
              <w:rPr>
                <w:b w:val="0"/>
                <w:bCs w:val="0"/>
                <w:lang w:val="fr-FR" w:eastAsia="fr-FR"/>
              </w:rPr>
              <w:tab/>
            </w:r>
            <w:r w:rsidRPr="00A272B6">
              <w:rPr>
                <w:rStyle w:val="Lienhypertexte"/>
              </w:rPr>
              <w:t>CONTEXTE GENERAL</w:t>
            </w:r>
            <w:r w:rsidRPr="00A272B6">
              <w:rPr>
                <w:webHidden/>
              </w:rPr>
              <w:tab/>
            </w:r>
            <w:r w:rsidRPr="00A272B6">
              <w:rPr>
                <w:webHidden/>
              </w:rPr>
              <w:fldChar w:fldCharType="begin"/>
            </w:r>
            <w:r w:rsidRPr="00A272B6">
              <w:rPr>
                <w:webHidden/>
              </w:rPr>
              <w:instrText xml:space="preserve"> PAGEREF _Toc126220489 \h </w:instrText>
            </w:r>
            <w:r w:rsidRPr="00A272B6">
              <w:rPr>
                <w:webHidden/>
              </w:rPr>
            </w:r>
            <w:r w:rsidRPr="00A272B6">
              <w:rPr>
                <w:webHidden/>
              </w:rPr>
              <w:fldChar w:fldCharType="separate"/>
            </w:r>
            <w:r w:rsidRPr="00A272B6">
              <w:rPr>
                <w:webHidden/>
              </w:rPr>
              <w:t>5</w:t>
            </w:r>
            <w:r w:rsidRPr="00A272B6">
              <w:rPr>
                <w:webHidden/>
              </w:rPr>
              <w:fldChar w:fldCharType="end"/>
            </w:r>
          </w:hyperlink>
        </w:p>
        <w:p w14:paraId="71B04970" w14:textId="79C783B0" w:rsidR="00FC76DE" w:rsidRPr="00A272B6" w:rsidRDefault="00FC76DE">
          <w:pPr>
            <w:pStyle w:val="TM1"/>
            <w:rPr>
              <w:b w:val="0"/>
              <w:bCs w:val="0"/>
              <w:lang w:val="fr-FR" w:eastAsia="fr-FR"/>
            </w:rPr>
          </w:pPr>
          <w:hyperlink w:anchor="_Toc126220490" w:history="1">
            <w:r w:rsidRPr="00A272B6">
              <w:rPr>
                <w:rStyle w:val="Lienhypertexte"/>
              </w:rPr>
              <w:t>2</w:t>
            </w:r>
            <w:r w:rsidRPr="00A272B6">
              <w:rPr>
                <w:b w:val="0"/>
                <w:bCs w:val="0"/>
                <w:lang w:val="fr-FR" w:eastAsia="fr-FR"/>
              </w:rPr>
              <w:tab/>
            </w:r>
            <w:r w:rsidRPr="00A272B6">
              <w:rPr>
                <w:rStyle w:val="Lienhypertexte"/>
              </w:rPr>
              <w:t>GENERALITES SUR LES ELECTIONS</w:t>
            </w:r>
            <w:r w:rsidRPr="00A272B6">
              <w:rPr>
                <w:webHidden/>
              </w:rPr>
              <w:tab/>
            </w:r>
            <w:r w:rsidRPr="00A272B6">
              <w:rPr>
                <w:webHidden/>
              </w:rPr>
              <w:fldChar w:fldCharType="begin"/>
            </w:r>
            <w:r w:rsidRPr="00A272B6">
              <w:rPr>
                <w:webHidden/>
              </w:rPr>
              <w:instrText xml:space="preserve"> PAGEREF _Toc126220490 \h </w:instrText>
            </w:r>
            <w:r w:rsidRPr="00A272B6">
              <w:rPr>
                <w:webHidden/>
              </w:rPr>
            </w:r>
            <w:r w:rsidRPr="00A272B6">
              <w:rPr>
                <w:webHidden/>
              </w:rPr>
              <w:fldChar w:fldCharType="separate"/>
            </w:r>
            <w:r w:rsidRPr="00A272B6">
              <w:rPr>
                <w:webHidden/>
              </w:rPr>
              <w:t>6</w:t>
            </w:r>
            <w:r w:rsidRPr="00A272B6">
              <w:rPr>
                <w:webHidden/>
              </w:rPr>
              <w:fldChar w:fldCharType="end"/>
            </w:r>
          </w:hyperlink>
        </w:p>
        <w:p w14:paraId="12FE37DD" w14:textId="042CFB12" w:rsidR="00FC76DE" w:rsidRPr="00A272B6" w:rsidRDefault="00FC76DE">
          <w:pPr>
            <w:pStyle w:val="TM2"/>
            <w:rPr>
              <w:rFonts w:asciiTheme="minorHAnsi" w:hAnsiTheme="minorHAnsi" w:cstheme="minorHAnsi"/>
              <w:b w:val="0"/>
              <w:bCs w:val="0"/>
              <w:sz w:val="24"/>
              <w:szCs w:val="24"/>
              <w:lang w:val="fr-FR" w:eastAsia="fr-FR"/>
            </w:rPr>
          </w:pPr>
          <w:hyperlink w:anchor="_Toc126220491" w:history="1">
            <w:r w:rsidRPr="00A272B6">
              <w:rPr>
                <w:rStyle w:val="Lienhypertexte"/>
                <w:rFonts w:asciiTheme="minorHAnsi" w:hAnsiTheme="minorHAnsi" w:cstheme="minorHAnsi"/>
                <w:sz w:val="24"/>
                <w:szCs w:val="24"/>
              </w:rPr>
              <w:t>2.1</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Définitions</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_Toc126220491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6</w:t>
            </w:r>
            <w:r w:rsidRPr="00A272B6">
              <w:rPr>
                <w:rFonts w:asciiTheme="minorHAnsi" w:hAnsiTheme="minorHAnsi" w:cstheme="minorHAnsi"/>
                <w:webHidden/>
                <w:sz w:val="24"/>
                <w:szCs w:val="24"/>
              </w:rPr>
              <w:fldChar w:fldCharType="end"/>
            </w:r>
          </w:hyperlink>
        </w:p>
        <w:p w14:paraId="3DB1DB99" w14:textId="45CD1145" w:rsidR="00FC76DE" w:rsidRPr="00A272B6" w:rsidRDefault="00FC76DE">
          <w:pPr>
            <w:pStyle w:val="TM3"/>
            <w:tabs>
              <w:tab w:val="left" w:pos="1320"/>
              <w:tab w:val="right" w:leader="dot" w:pos="10024"/>
            </w:tabs>
            <w:rPr>
              <w:rFonts w:cstheme="minorHAnsi"/>
              <w:noProof/>
              <w:sz w:val="24"/>
              <w:szCs w:val="24"/>
              <w:lang w:val="fr-FR" w:eastAsia="fr-FR"/>
            </w:rPr>
          </w:pPr>
          <w:hyperlink w:anchor="_Toc126220492" w:history="1">
            <w:r w:rsidRPr="00A272B6">
              <w:rPr>
                <w:rStyle w:val="Lienhypertexte"/>
                <w:rFonts w:cstheme="minorHAnsi"/>
                <w:noProof/>
                <w:sz w:val="24"/>
                <w:szCs w:val="24"/>
              </w:rPr>
              <w:t>2.1.1</w:t>
            </w:r>
            <w:r w:rsidRPr="00A272B6">
              <w:rPr>
                <w:rFonts w:cstheme="minorHAnsi"/>
                <w:noProof/>
                <w:sz w:val="24"/>
                <w:szCs w:val="24"/>
                <w:lang w:val="fr-FR" w:eastAsia="fr-FR"/>
              </w:rPr>
              <w:tab/>
            </w:r>
            <w:r w:rsidRPr="00A272B6">
              <w:rPr>
                <w:rStyle w:val="Lienhypertexte"/>
                <w:rFonts w:cstheme="minorHAnsi"/>
                <w:noProof/>
                <w:sz w:val="24"/>
                <w:szCs w:val="24"/>
              </w:rPr>
              <w:t>Election</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_Toc126220492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6</w:t>
            </w:r>
            <w:r w:rsidRPr="00A272B6">
              <w:rPr>
                <w:rFonts w:cstheme="minorHAnsi"/>
                <w:noProof/>
                <w:webHidden/>
                <w:sz w:val="24"/>
                <w:szCs w:val="24"/>
              </w:rPr>
              <w:fldChar w:fldCharType="end"/>
            </w:r>
          </w:hyperlink>
        </w:p>
        <w:p w14:paraId="6B424CE7" w14:textId="1760E621" w:rsidR="00FC76DE" w:rsidRPr="00A272B6" w:rsidRDefault="00FC76DE">
          <w:pPr>
            <w:pStyle w:val="TM3"/>
            <w:tabs>
              <w:tab w:val="left" w:pos="1320"/>
              <w:tab w:val="right" w:leader="dot" w:pos="10024"/>
            </w:tabs>
            <w:rPr>
              <w:rFonts w:cstheme="minorHAnsi"/>
              <w:noProof/>
              <w:sz w:val="24"/>
              <w:szCs w:val="24"/>
              <w:lang w:val="fr-FR" w:eastAsia="fr-FR"/>
            </w:rPr>
          </w:pPr>
          <w:hyperlink w:anchor="_Toc126220493" w:history="1">
            <w:r w:rsidRPr="00A272B6">
              <w:rPr>
                <w:rStyle w:val="Lienhypertexte"/>
                <w:rFonts w:cstheme="minorHAnsi"/>
                <w:noProof/>
                <w:sz w:val="24"/>
                <w:szCs w:val="24"/>
              </w:rPr>
              <w:t>2.1.2</w:t>
            </w:r>
            <w:r w:rsidRPr="00A272B6">
              <w:rPr>
                <w:rFonts w:cstheme="minorHAnsi"/>
                <w:noProof/>
                <w:sz w:val="24"/>
                <w:szCs w:val="24"/>
                <w:lang w:val="fr-FR" w:eastAsia="fr-FR"/>
              </w:rPr>
              <w:tab/>
            </w:r>
            <w:r w:rsidRPr="00A272B6">
              <w:rPr>
                <w:rStyle w:val="Lienhypertexte"/>
                <w:rFonts w:cstheme="minorHAnsi"/>
                <w:noProof/>
                <w:sz w:val="24"/>
                <w:szCs w:val="24"/>
              </w:rPr>
              <w:t>Commission Electorale Indépendante</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_Toc126220493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6</w:t>
            </w:r>
            <w:r w:rsidRPr="00A272B6">
              <w:rPr>
                <w:rFonts w:cstheme="minorHAnsi"/>
                <w:noProof/>
                <w:webHidden/>
                <w:sz w:val="24"/>
                <w:szCs w:val="24"/>
              </w:rPr>
              <w:fldChar w:fldCharType="end"/>
            </w:r>
          </w:hyperlink>
        </w:p>
        <w:p w14:paraId="698D2F54" w14:textId="28D761CF" w:rsidR="00FC76DE" w:rsidRPr="00A272B6" w:rsidRDefault="00FC76DE">
          <w:pPr>
            <w:pStyle w:val="TM3"/>
            <w:tabs>
              <w:tab w:val="left" w:pos="1320"/>
              <w:tab w:val="right" w:leader="dot" w:pos="10024"/>
            </w:tabs>
            <w:rPr>
              <w:rFonts w:cstheme="minorHAnsi"/>
              <w:noProof/>
              <w:sz w:val="24"/>
              <w:szCs w:val="24"/>
              <w:lang w:val="fr-FR" w:eastAsia="fr-FR"/>
            </w:rPr>
          </w:pPr>
          <w:hyperlink w:anchor="_Toc126220494" w:history="1">
            <w:r w:rsidRPr="00A272B6">
              <w:rPr>
                <w:rStyle w:val="Lienhypertexte"/>
                <w:rFonts w:cstheme="minorHAnsi"/>
                <w:noProof/>
                <w:sz w:val="24"/>
                <w:szCs w:val="24"/>
              </w:rPr>
              <w:t>2.1.3</w:t>
            </w:r>
            <w:r w:rsidRPr="00A272B6">
              <w:rPr>
                <w:rFonts w:cstheme="minorHAnsi"/>
                <w:noProof/>
                <w:sz w:val="24"/>
                <w:szCs w:val="24"/>
                <w:lang w:val="fr-FR" w:eastAsia="fr-FR"/>
              </w:rPr>
              <w:tab/>
            </w:r>
            <w:r w:rsidRPr="00A272B6">
              <w:rPr>
                <w:rStyle w:val="Lienhypertexte"/>
                <w:rFonts w:cstheme="minorHAnsi"/>
                <w:noProof/>
                <w:sz w:val="24"/>
                <w:szCs w:val="24"/>
              </w:rPr>
              <w:t>Le bureau de vote</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_Toc126220494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7</w:t>
            </w:r>
            <w:r w:rsidRPr="00A272B6">
              <w:rPr>
                <w:rFonts w:cstheme="minorHAnsi"/>
                <w:noProof/>
                <w:webHidden/>
                <w:sz w:val="24"/>
                <w:szCs w:val="24"/>
              </w:rPr>
              <w:fldChar w:fldCharType="end"/>
            </w:r>
          </w:hyperlink>
        </w:p>
        <w:p w14:paraId="685D9BA1" w14:textId="1AAA5C9E" w:rsidR="00FC76DE" w:rsidRPr="00A272B6" w:rsidRDefault="00FC76DE">
          <w:pPr>
            <w:pStyle w:val="TM3"/>
            <w:tabs>
              <w:tab w:val="left" w:pos="1320"/>
              <w:tab w:val="right" w:leader="dot" w:pos="10024"/>
            </w:tabs>
            <w:rPr>
              <w:rFonts w:cstheme="minorHAnsi"/>
              <w:noProof/>
              <w:sz w:val="24"/>
              <w:szCs w:val="24"/>
              <w:lang w:val="fr-FR" w:eastAsia="fr-FR"/>
            </w:rPr>
          </w:pPr>
          <w:hyperlink w:anchor="_Toc126220495" w:history="1">
            <w:r w:rsidRPr="00A272B6">
              <w:rPr>
                <w:rStyle w:val="Lienhypertexte"/>
                <w:rFonts w:cstheme="minorHAnsi"/>
                <w:noProof/>
                <w:sz w:val="24"/>
                <w:szCs w:val="24"/>
              </w:rPr>
              <w:t>2.1.4</w:t>
            </w:r>
            <w:r w:rsidRPr="00A272B6">
              <w:rPr>
                <w:rFonts w:cstheme="minorHAnsi"/>
                <w:noProof/>
                <w:sz w:val="24"/>
                <w:szCs w:val="24"/>
                <w:lang w:val="fr-FR" w:eastAsia="fr-FR"/>
              </w:rPr>
              <w:tab/>
            </w:r>
            <w:r w:rsidRPr="00A272B6">
              <w:rPr>
                <w:rStyle w:val="Lienhypertexte"/>
                <w:rFonts w:cstheme="minorHAnsi"/>
                <w:noProof/>
                <w:sz w:val="24"/>
                <w:szCs w:val="24"/>
              </w:rPr>
              <w:t>La circonscription électorale</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_Toc126220495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7</w:t>
            </w:r>
            <w:r w:rsidRPr="00A272B6">
              <w:rPr>
                <w:rFonts w:cstheme="minorHAnsi"/>
                <w:noProof/>
                <w:webHidden/>
                <w:sz w:val="24"/>
                <w:szCs w:val="24"/>
              </w:rPr>
              <w:fldChar w:fldCharType="end"/>
            </w:r>
          </w:hyperlink>
        </w:p>
        <w:p w14:paraId="6A2861D4" w14:textId="655C58F3" w:rsidR="00FC76DE" w:rsidRPr="00A272B6" w:rsidRDefault="00FC76DE">
          <w:pPr>
            <w:pStyle w:val="TM3"/>
            <w:tabs>
              <w:tab w:val="left" w:pos="1320"/>
              <w:tab w:val="right" w:leader="dot" w:pos="10024"/>
            </w:tabs>
            <w:rPr>
              <w:rFonts w:cstheme="minorHAnsi"/>
              <w:noProof/>
              <w:sz w:val="24"/>
              <w:szCs w:val="24"/>
              <w:lang w:val="fr-FR" w:eastAsia="fr-FR"/>
            </w:rPr>
          </w:pPr>
          <w:hyperlink w:anchor="_Toc126220496" w:history="1">
            <w:r w:rsidRPr="00A272B6">
              <w:rPr>
                <w:rStyle w:val="Lienhypertexte"/>
                <w:rFonts w:cstheme="minorHAnsi"/>
                <w:noProof/>
                <w:sz w:val="24"/>
                <w:szCs w:val="24"/>
              </w:rPr>
              <w:t>2.1.5</w:t>
            </w:r>
            <w:r w:rsidRPr="00A272B6">
              <w:rPr>
                <w:rFonts w:cstheme="minorHAnsi"/>
                <w:noProof/>
                <w:sz w:val="24"/>
                <w:szCs w:val="24"/>
                <w:lang w:val="fr-FR" w:eastAsia="fr-FR"/>
              </w:rPr>
              <w:tab/>
            </w:r>
            <w:r w:rsidRPr="00A272B6">
              <w:rPr>
                <w:rStyle w:val="Lienhypertexte"/>
                <w:rFonts w:cstheme="minorHAnsi"/>
                <w:noProof/>
                <w:sz w:val="24"/>
                <w:szCs w:val="24"/>
              </w:rPr>
              <w:t>Le scrutin</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_Toc126220496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7</w:t>
            </w:r>
            <w:r w:rsidRPr="00A272B6">
              <w:rPr>
                <w:rFonts w:cstheme="minorHAnsi"/>
                <w:noProof/>
                <w:webHidden/>
                <w:sz w:val="24"/>
                <w:szCs w:val="24"/>
              </w:rPr>
              <w:fldChar w:fldCharType="end"/>
            </w:r>
          </w:hyperlink>
        </w:p>
        <w:p w14:paraId="2A3DE2E6" w14:textId="30384253" w:rsidR="00FC76DE" w:rsidRPr="00A272B6" w:rsidRDefault="00FC76DE">
          <w:pPr>
            <w:pStyle w:val="TM2"/>
            <w:rPr>
              <w:rFonts w:asciiTheme="minorHAnsi" w:hAnsiTheme="minorHAnsi" w:cstheme="minorHAnsi"/>
              <w:b w:val="0"/>
              <w:bCs w:val="0"/>
              <w:sz w:val="24"/>
              <w:szCs w:val="24"/>
              <w:lang w:val="fr-FR" w:eastAsia="fr-FR"/>
            </w:rPr>
          </w:pPr>
          <w:hyperlink w:anchor="_Toc126220497" w:history="1">
            <w:r w:rsidRPr="00A272B6">
              <w:rPr>
                <w:rStyle w:val="Lienhypertexte"/>
                <w:rFonts w:asciiTheme="minorHAnsi" w:hAnsiTheme="minorHAnsi" w:cstheme="minorHAnsi"/>
                <w:sz w:val="24"/>
                <w:szCs w:val="24"/>
              </w:rPr>
              <w:t>2.2</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Types d’élections en Côte d’Ivoire</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_Toc126220497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9</w:t>
            </w:r>
            <w:r w:rsidRPr="00A272B6">
              <w:rPr>
                <w:rFonts w:asciiTheme="minorHAnsi" w:hAnsiTheme="minorHAnsi" w:cstheme="minorHAnsi"/>
                <w:webHidden/>
                <w:sz w:val="24"/>
                <w:szCs w:val="24"/>
              </w:rPr>
              <w:fldChar w:fldCharType="end"/>
            </w:r>
          </w:hyperlink>
        </w:p>
        <w:p w14:paraId="23366613" w14:textId="436E5BB6" w:rsidR="00FC76DE" w:rsidRPr="00A272B6" w:rsidRDefault="00FC76DE">
          <w:pPr>
            <w:pStyle w:val="TM2"/>
            <w:rPr>
              <w:rFonts w:asciiTheme="minorHAnsi" w:hAnsiTheme="minorHAnsi" w:cstheme="minorHAnsi"/>
              <w:b w:val="0"/>
              <w:bCs w:val="0"/>
              <w:sz w:val="24"/>
              <w:szCs w:val="24"/>
              <w:lang w:val="fr-FR" w:eastAsia="fr-FR"/>
            </w:rPr>
          </w:pPr>
          <w:hyperlink w:anchor="_Toc126220498" w:history="1">
            <w:r w:rsidRPr="00A272B6">
              <w:rPr>
                <w:rStyle w:val="Lienhypertexte"/>
                <w:rFonts w:asciiTheme="minorHAnsi" w:hAnsiTheme="minorHAnsi" w:cstheme="minorHAnsi"/>
                <w:sz w:val="24"/>
                <w:szCs w:val="24"/>
              </w:rPr>
              <w:t>2.3</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Processus électoral</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_Toc126220498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9</w:t>
            </w:r>
            <w:r w:rsidRPr="00A272B6">
              <w:rPr>
                <w:rFonts w:asciiTheme="minorHAnsi" w:hAnsiTheme="minorHAnsi" w:cstheme="minorHAnsi"/>
                <w:webHidden/>
                <w:sz w:val="24"/>
                <w:szCs w:val="24"/>
              </w:rPr>
              <w:fldChar w:fldCharType="end"/>
            </w:r>
          </w:hyperlink>
        </w:p>
        <w:p w14:paraId="78F6BC8B" w14:textId="4B14AF49" w:rsidR="00FC76DE" w:rsidRPr="00A272B6" w:rsidRDefault="00FC76DE">
          <w:pPr>
            <w:pStyle w:val="TM2"/>
            <w:rPr>
              <w:rFonts w:asciiTheme="minorHAnsi" w:hAnsiTheme="minorHAnsi" w:cstheme="minorHAnsi"/>
              <w:b w:val="0"/>
              <w:bCs w:val="0"/>
              <w:sz w:val="24"/>
              <w:szCs w:val="24"/>
              <w:lang w:val="fr-FR" w:eastAsia="fr-FR"/>
            </w:rPr>
          </w:pPr>
          <w:hyperlink w:anchor="_Toc126220499" w:history="1">
            <w:r w:rsidRPr="00A272B6">
              <w:rPr>
                <w:rStyle w:val="Lienhypertexte"/>
                <w:rFonts w:asciiTheme="minorHAnsi" w:hAnsiTheme="minorHAnsi" w:cstheme="minorHAnsi"/>
                <w:sz w:val="24"/>
                <w:szCs w:val="24"/>
              </w:rPr>
              <w:t>2.4</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Matrice générale des spécificités par élection</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_Toc126220499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11</w:t>
            </w:r>
            <w:r w:rsidRPr="00A272B6">
              <w:rPr>
                <w:rFonts w:asciiTheme="minorHAnsi" w:hAnsiTheme="minorHAnsi" w:cstheme="minorHAnsi"/>
                <w:webHidden/>
                <w:sz w:val="24"/>
                <w:szCs w:val="24"/>
              </w:rPr>
              <w:fldChar w:fldCharType="end"/>
            </w:r>
          </w:hyperlink>
        </w:p>
        <w:p w14:paraId="2CAC11F0" w14:textId="7EA767E3" w:rsidR="00FC76DE" w:rsidRPr="00A272B6" w:rsidRDefault="00FC76DE">
          <w:pPr>
            <w:pStyle w:val="TM1"/>
            <w:rPr>
              <w:b w:val="0"/>
              <w:bCs w:val="0"/>
              <w:lang w:val="fr-FR" w:eastAsia="fr-FR"/>
            </w:rPr>
          </w:pPr>
          <w:hyperlink w:anchor="_Toc126220500" w:history="1">
            <w:r w:rsidRPr="00A272B6">
              <w:rPr>
                <w:rStyle w:val="Lienhypertexte"/>
              </w:rPr>
              <w:t>3</w:t>
            </w:r>
            <w:r w:rsidRPr="00A272B6">
              <w:rPr>
                <w:b w:val="0"/>
                <w:bCs w:val="0"/>
                <w:lang w:val="fr-FR" w:eastAsia="fr-FR"/>
              </w:rPr>
              <w:tab/>
            </w:r>
            <w:r w:rsidRPr="00A272B6">
              <w:rPr>
                <w:rStyle w:val="Lienhypertexte"/>
              </w:rPr>
              <w:t>PHASES DU PROCESSUS ELECTORAL</w:t>
            </w:r>
            <w:r w:rsidRPr="00A272B6">
              <w:rPr>
                <w:webHidden/>
              </w:rPr>
              <w:tab/>
            </w:r>
            <w:r w:rsidRPr="00A272B6">
              <w:rPr>
                <w:webHidden/>
              </w:rPr>
              <w:fldChar w:fldCharType="begin"/>
            </w:r>
            <w:r w:rsidRPr="00A272B6">
              <w:rPr>
                <w:webHidden/>
              </w:rPr>
              <w:instrText xml:space="preserve"> PAGEREF _Toc126220500 \h </w:instrText>
            </w:r>
            <w:r w:rsidRPr="00A272B6">
              <w:rPr>
                <w:webHidden/>
              </w:rPr>
            </w:r>
            <w:r w:rsidRPr="00A272B6">
              <w:rPr>
                <w:webHidden/>
              </w:rPr>
              <w:fldChar w:fldCharType="separate"/>
            </w:r>
            <w:r w:rsidRPr="00A272B6">
              <w:rPr>
                <w:webHidden/>
              </w:rPr>
              <w:t>11</w:t>
            </w:r>
            <w:r w:rsidRPr="00A272B6">
              <w:rPr>
                <w:webHidden/>
              </w:rPr>
              <w:fldChar w:fldCharType="end"/>
            </w:r>
          </w:hyperlink>
        </w:p>
        <w:p w14:paraId="6038FE53" w14:textId="0691F442" w:rsidR="00FC76DE" w:rsidRPr="00A272B6" w:rsidRDefault="00FC76DE">
          <w:pPr>
            <w:pStyle w:val="TM2"/>
            <w:rPr>
              <w:rFonts w:asciiTheme="minorHAnsi" w:hAnsiTheme="minorHAnsi" w:cstheme="minorHAnsi"/>
              <w:b w:val="0"/>
              <w:bCs w:val="0"/>
              <w:sz w:val="24"/>
              <w:szCs w:val="24"/>
              <w:lang w:val="fr-FR" w:eastAsia="fr-FR"/>
            </w:rPr>
          </w:pPr>
          <w:hyperlink w:anchor="_Toc126220501" w:history="1">
            <w:r w:rsidRPr="00A272B6">
              <w:rPr>
                <w:rStyle w:val="Lienhypertexte"/>
                <w:rFonts w:asciiTheme="minorHAnsi" w:hAnsiTheme="minorHAnsi" w:cstheme="minorHAnsi"/>
                <w:sz w:val="24"/>
                <w:szCs w:val="24"/>
              </w:rPr>
              <w:t>3.1</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Avant le scrutin</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_Toc126220501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12</w:t>
            </w:r>
            <w:r w:rsidRPr="00A272B6">
              <w:rPr>
                <w:rFonts w:asciiTheme="minorHAnsi" w:hAnsiTheme="minorHAnsi" w:cstheme="minorHAnsi"/>
                <w:webHidden/>
                <w:sz w:val="24"/>
                <w:szCs w:val="24"/>
              </w:rPr>
              <w:fldChar w:fldCharType="end"/>
            </w:r>
          </w:hyperlink>
        </w:p>
        <w:p w14:paraId="0581A3B4" w14:textId="78709A41"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02" w:history="1">
            <w:r w:rsidRPr="00A272B6">
              <w:rPr>
                <w:rStyle w:val="Lienhypertexte"/>
                <w:rFonts w:cstheme="minorHAnsi"/>
                <w:noProof/>
                <w:sz w:val="24"/>
                <w:szCs w:val="24"/>
              </w:rPr>
              <w:t>3.1.1</w:t>
            </w:r>
            <w:r w:rsidRPr="00A272B6">
              <w:rPr>
                <w:rFonts w:cstheme="minorHAnsi"/>
                <w:noProof/>
                <w:sz w:val="24"/>
                <w:szCs w:val="24"/>
                <w:lang w:val="fr-FR" w:eastAsia="fr-FR"/>
              </w:rPr>
              <w:tab/>
            </w:r>
            <w:r w:rsidRPr="00A272B6">
              <w:rPr>
                <w:rStyle w:val="Lienhypertexte"/>
                <w:rFonts w:cstheme="minorHAnsi"/>
                <w:noProof/>
                <w:sz w:val="24"/>
                <w:szCs w:val="24"/>
              </w:rPr>
              <w:t>Cartographie électorale</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_Toc126220502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12</w:t>
            </w:r>
            <w:r w:rsidRPr="00A272B6">
              <w:rPr>
                <w:rFonts w:cstheme="minorHAnsi"/>
                <w:noProof/>
                <w:webHidden/>
                <w:sz w:val="24"/>
                <w:szCs w:val="24"/>
              </w:rPr>
              <w:fldChar w:fldCharType="end"/>
            </w:r>
          </w:hyperlink>
        </w:p>
        <w:p w14:paraId="5971D2EE" w14:textId="4829C044"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03" w:history="1">
            <w:r w:rsidRPr="00A272B6">
              <w:rPr>
                <w:rStyle w:val="Lienhypertexte"/>
                <w:rFonts w:cstheme="minorHAnsi"/>
                <w:noProof/>
                <w:sz w:val="24"/>
                <w:szCs w:val="24"/>
              </w:rPr>
              <w:t>3.1.2</w:t>
            </w:r>
            <w:r w:rsidRPr="00A272B6">
              <w:rPr>
                <w:rFonts w:cstheme="minorHAnsi"/>
                <w:noProof/>
                <w:sz w:val="24"/>
                <w:szCs w:val="24"/>
                <w:lang w:val="fr-FR" w:eastAsia="fr-FR"/>
              </w:rPr>
              <w:tab/>
            </w:r>
            <w:r w:rsidRPr="00A272B6">
              <w:rPr>
                <w:rStyle w:val="Lienhypertexte"/>
                <w:rFonts w:cstheme="minorHAnsi"/>
                <w:noProof/>
                <w:sz w:val="24"/>
                <w:szCs w:val="24"/>
              </w:rPr>
              <w:t>Révision de la liste électorale</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_Toc126220503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12</w:t>
            </w:r>
            <w:r w:rsidRPr="00A272B6">
              <w:rPr>
                <w:rFonts w:cstheme="minorHAnsi"/>
                <w:noProof/>
                <w:webHidden/>
                <w:sz w:val="24"/>
                <w:szCs w:val="24"/>
              </w:rPr>
              <w:fldChar w:fldCharType="end"/>
            </w:r>
          </w:hyperlink>
        </w:p>
        <w:p w14:paraId="7EB5EA8B" w14:textId="61305F2C" w:rsidR="00FC76DE" w:rsidRPr="00A272B6" w:rsidRDefault="00FC76DE">
          <w:pPr>
            <w:pStyle w:val="TM2"/>
            <w:rPr>
              <w:rFonts w:asciiTheme="minorHAnsi" w:hAnsiTheme="minorHAnsi" w:cstheme="minorHAnsi"/>
              <w:b w:val="0"/>
              <w:bCs w:val="0"/>
              <w:sz w:val="24"/>
              <w:szCs w:val="24"/>
              <w:lang w:val="fr-FR" w:eastAsia="fr-FR"/>
            </w:rPr>
          </w:pPr>
          <w:hyperlink w:anchor="_Toc126220504" w:history="1">
            <w:r w:rsidRPr="00A272B6">
              <w:rPr>
                <w:rStyle w:val="Lienhypertexte"/>
                <w:rFonts w:asciiTheme="minorHAnsi" w:hAnsiTheme="minorHAnsi" w:cstheme="minorHAnsi"/>
                <w:sz w:val="24"/>
                <w:szCs w:val="24"/>
              </w:rPr>
              <w:t>3.2</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Pendant le scrutin</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_Toc126220504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13</w:t>
            </w:r>
            <w:r w:rsidRPr="00A272B6">
              <w:rPr>
                <w:rFonts w:asciiTheme="minorHAnsi" w:hAnsiTheme="minorHAnsi" w:cstheme="minorHAnsi"/>
                <w:webHidden/>
                <w:sz w:val="24"/>
                <w:szCs w:val="24"/>
              </w:rPr>
              <w:fldChar w:fldCharType="end"/>
            </w:r>
          </w:hyperlink>
        </w:p>
        <w:p w14:paraId="23F3E0E4" w14:textId="3211854B" w:rsidR="00FC76DE" w:rsidRPr="00A272B6" w:rsidRDefault="00FC76DE">
          <w:pPr>
            <w:pStyle w:val="TM2"/>
            <w:rPr>
              <w:rFonts w:asciiTheme="minorHAnsi" w:hAnsiTheme="minorHAnsi" w:cstheme="minorHAnsi"/>
              <w:b w:val="0"/>
              <w:bCs w:val="0"/>
              <w:sz w:val="24"/>
              <w:szCs w:val="24"/>
              <w:lang w:val="fr-FR" w:eastAsia="fr-FR"/>
            </w:rPr>
          </w:pPr>
          <w:hyperlink w:anchor="_Toc126220505" w:history="1">
            <w:r w:rsidRPr="00A272B6">
              <w:rPr>
                <w:rStyle w:val="Lienhypertexte"/>
                <w:rFonts w:asciiTheme="minorHAnsi" w:hAnsiTheme="minorHAnsi" w:cstheme="minorHAnsi"/>
                <w:sz w:val="24"/>
                <w:szCs w:val="24"/>
              </w:rPr>
              <w:t>3.3</w:t>
            </w:r>
            <w:r w:rsidRPr="00A272B6">
              <w:rPr>
                <w:rFonts w:asciiTheme="minorHAnsi" w:hAnsiTheme="minorHAnsi" w:cstheme="minorHAnsi"/>
                <w:b w:val="0"/>
                <w:bCs w:val="0"/>
                <w:sz w:val="24"/>
                <w:szCs w:val="24"/>
                <w:lang w:val="fr-FR" w:eastAsia="fr-FR"/>
              </w:rPr>
              <w:tab/>
            </w:r>
            <w:r w:rsidRPr="00A272B6">
              <w:rPr>
                <w:rStyle w:val="Lienhypertexte"/>
                <w:rFonts w:asciiTheme="minorHAnsi" w:hAnsiTheme="minorHAnsi" w:cstheme="minorHAnsi"/>
                <w:sz w:val="24"/>
                <w:szCs w:val="24"/>
              </w:rPr>
              <w:t>Après le scrutin</w:t>
            </w:r>
            <w:r w:rsidRPr="00A272B6">
              <w:rPr>
                <w:rFonts w:asciiTheme="minorHAnsi" w:hAnsiTheme="minorHAnsi" w:cstheme="minorHAnsi"/>
                <w:webHidden/>
                <w:sz w:val="24"/>
                <w:szCs w:val="24"/>
              </w:rPr>
              <w:tab/>
            </w:r>
            <w:r w:rsidRPr="00A272B6">
              <w:rPr>
                <w:rFonts w:asciiTheme="minorHAnsi" w:hAnsiTheme="minorHAnsi" w:cstheme="minorHAnsi"/>
                <w:webHidden/>
                <w:sz w:val="24"/>
                <w:szCs w:val="24"/>
              </w:rPr>
              <w:fldChar w:fldCharType="begin"/>
            </w:r>
            <w:r w:rsidRPr="00A272B6">
              <w:rPr>
                <w:rFonts w:asciiTheme="minorHAnsi" w:hAnsiTheme="minorHAnsi" w:cstheme="minorHAnsi"/>
                <w:webHidden/>
                <w:sz w:val="24"/>
                <w:szCs w:val="24"/>
              </w:rPr>
              <w:instrText xml:space="preserve"> PAGEREF _Toc126220505 \h </w:instrText>
            </w:r>
            <w:r w:rsidRPr="00A272B6">
              <w:rPr>
                <w:rFonts w:asciiTheme="minorHAnsi" w:hAnsiTheme="minorHAnsi" w:cstheme="minorHAnsi"/>
                <w:webHidden/>
                <w:sz w:val="24"/>
                <w:szCs w:val="24"/>
              </w:rPr>
            </w:r>
            <w:r w:rsidRPr="00A272B6">
              <w:rPr>
                <w:rFonts w:asciiTheme="minorHAnsi" w:hAnsiTheme="minorHAnsi" w:cstheme="minorHAnsi"/>
                <w:webHidden/>
                <w:sz w:val="24"/>
                <w:szCs w:val="24"/>
              </w:rPr>
              <w:fldChar w:fldCharType="separate"/>
            </w:r>
            <w:r w:rsidRPr="00A272B6">
              <w:rPr>
                <w:rFonts w:asciiTheme="minorHAnsi" w:hAnsiTheme="minorHAnsi" w:cstheme="minorHAnsi"/>
                <w:webHidden/>
                <w:sz w:val="24"/>
                <w:szCs w:val="24"/>
              </w:rPr>
              <w:t>14</w:t>
            </w:r>
            <w:r w:rsidRPr="00A272B6">
              <w:rPr>
                <w:rFonts w:asciiTheme="minorHAnsi" w:hAnsiTheme="minorHAnsi" w:cstheme="minorHAnsi"/>
                <w:webHidden/>
                <w:sz w:val="24"/>
                <w:szCs w:val="24"/>
              </w:rPr>
              <w:fldChar w:fldCharType="end"/>
            </w:r>
          </w:hyperlink>
        </w:p>
        <w:p w14:paraId="5E07512F" w14:textId="6D3F1DC4"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06" w:history="1">
            <w:r w:rsidRPr="00A272B6">
              <w:rPr>
                <w:rStyle w:val="Lienhypertexte"/>
                <w:rFonts w:cstheme="minorHAnsi"/>
                <w:noProof/>
                <w:kern w:val="28"/>
                <w:sz w:val="24"/>
                <w:szCs w:val="24"/>
              </w:rPr>
              <w:t>3.3.1</w:t>
            </w:r>
            <w:r w:rsidRPr="00A272B6">
              <w:rPr>
                <w:rFonts w:cstheme="minorHAnsi"/>
                <w:noProof/>
                <w:sz w:val="24"/>
                <w:szCs w:val="24"/>
                <w:lang w:val="fr-FR" w:eastAsia="fr-FR"/>
              </w:rPr>
              <w:tab/>
            </w:r>
            <w:r w:rsidRPr="00A272B6">
              <w:rPr>
                <w:rStyle w:val="Lienhypertexte"/>
                <w:rFonts w:cstheme="minorHAnsi"/>
                <w:noProof/>
                <w:sz w:val="24"/>
                <w:szCs w:val="24"/>
              </w:rPr>
              <w:t>Diagramme de flux de la transmission des résultats</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_Toc126220506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14</w:t>
            </w:r>
            <w:r w:rsidRPr="00A272B6">
              <w:rPr>
                <w:rFonts w:cstheme="minorHAnsi"/>
                <w:noProof/>
                <w:webHidden/>
                <w:sz w:val="24"/>
                <w:szCs w:val="24"/>
              </w:rPr>
              <w:fldChar w:fldCharType="end"/>
            </w:r>
          </w:hyperlink>
        </w:p>
        <w:p w14:paraId="59C2676B" w14:textId="2E79C35E"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07" w:history="1">
            <w:r w:rsidRPr="00A272B6">
              <w:rPr>
                <w:rStyle w:val="Lienhypertexte"/>
                <w:rFonts w:cstheme="minorHAnsi"/>
                <w:noProof/>
                <w:sz w:val="24"/>
                <w:szCs w:val="24"/>
              </w:rPr>
              <w:t>3.3.2</w:t>
            </w:r>
            <w:r w:rsidRPr="00A272B6">
              <w:rPr>
                <w:rFonts w:cstheme="minorHAnsi"/>
                <w:noProof/>
                <w:sz w:val="24"/>
                <w:szCs w:val="24"/>
                <w:lang w:val="fr-FR" w:eastAsia="fr-FR"/>
              </w:rPr>
              <w:tab/>
            </w:r>
            <w:r w:rsidRPr="00A272B6">
              <w:rPr>
                <w:rStyle w:val="Lienhypertexte"/>
                <w:rFonts w:cstheme="minorHAnsi"/>
                <w:noProof/>
                <w:sz w:val="24"/>
                <w:szCs w:val="24"/>
              </w:rPr>
              <w:t>Dépouillement</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_Toc126220507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16</w:t>
            </w:r>
            <w:r w:rsidRPr="00A272B6">
              <w:rPr>
                <w:rFonts w:cstheme="minorHAnsi"/>
                <w:noProof/>
                <w:webHidden/>
                <w:sz w:val="24"/>
                <w:szCs w:val="24"/>
              </w:rPr>
              <w:fldChar w:fldCharType="end"/>
            </w:r>
          </w:hyperlink>
        </w:p>
        <w:p w14:paraId="12064A91" w14:textId="3BEFE654"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08" w:history="1">
            <w:r w:rsidRPr="00A272B6">
              <w:rPr>
                <w:rStyle w:val="Lienhypertexte"/>
                <w:rFonts w:cstheme="minorHAnsi"/>
                <w:noProof/>
                <w:sz w:val="24"/>
                <w:szCs w:val="24"/>
              </w:rPr>
              <w:t>3.3.3</w:t>
            </w:r>
            <w:r w:rsidRPr="00A272B6">
              <w:rPr>
                <w:rFonts w:cstheme="minorHAnsi"/>
                <w:noProof/>
                <w:sz w:val="24"/>
                <w:szCs w:val="24"/>
                <w:lang w:val="fr-FR" w:eastAsia="fr-FR"/>
              </w:rPr>
              <w:tab/>
            </w:r>
            <w:r w:rsidRPr="00A272B6">
              <w:rPr>
                <w:rStyle w:val="Lienhypertexte"/>
                <w:rFonts w:cstheme="minorHAnsi"/>
                <w:noProof/>
                <w:sz w:val="24"/>
                <w:szCs w:val="24"/>
              </w:rPr>
              <w:t>Compilation des résultats</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_Toc126220508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17</w:t>
            </w:r>
            <w:r w:rsidRPr="00A272B6">
              <w:rPr>
                <w:rFonts w:cstheme="minorHAnsi"/>
                <w:noProof/>
                <w:webHidden/>
                <w:sz w:val="24"/>
                <w:szCs w:val="24"/>
              </w:rPr>
              <w:fldChar w:fldCharType="end"/>
            </w:r>
          </w:hyperlink>
        </w:p>
        <w:p w14:paraId="16675639" w14:textId="54AFBF68"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09" w:history="1">
            <w:r w:rsidRPr="00A272B6">
              <w:rPr>
                <w:rStyle w:val="Lienhypertexte"/>
                <w:rFonts w:cstheme="minorHAnsi"/>
                <w:noProof/>
                <w:sz w:val="24"/>
                <w:szCs w:val="24"/>
              </w:rPr>
              <w:t>3.3.4</w:t>
            </w:r>
            <w:r w:rsidRPr="00A272B6">
              <w:rPr>
                <w:rFonts w:cstheme="minorHAnsi"/>
                <w:noProof/>
                <w:sz w:val="24"/>
                <w:szCs w:val="24"/>
                <w:lang w:val="fr-FR" w:eastAsia="fr-FR"/>
              </w:rPr>
              <w:tab/>
            </w:r>
            <w:r w:rsidRPr="00A272B6">
              <w:rPr>
                <w:rStyle w:val="Lienhypertexte"/>
                <w:rFonts w:cstheme="minorHAnsi"/>
                <w:noProof/>
                <w:sz w:val="24"/>
                <w:szCs w:val="24"/>
              </w:rPr>
              <w:t>Présentation des fichiers de compilation</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_Toc126220509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18</w:t>
            </w:r>
            <w:r w:rsidRPr="00A272B6">
              <w:rPr>
                <w:rFonts w:cstheme="minorHAnsi"/>
                <w:noProof/>
                <w:webHidden/>
                <w:sz w:val="24"/>
                <w:szCs w:val="24"/>
              </w:rPr>
              <w:fldChar w:fldCharType="end"/>
            </w:r>
          </w:hyperlink>
        </w:p>
        <w:p w14:paraId="15638F5E" w14:textId="0F0C299E"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10" w:history="1">
            <w:r w:rsidRPr="00A272B6">
              <w:rPr>
                <w:rStyle w:val="Lienhypertexte"/>
                <w:rFonts w:cstheme="minorHAnsi"/>
                <w:noProof/>
                <w:sz w:val="24"/>
                <w:szCs w:val="24"/>
              </w:rPr>
              <w:t>5.1.2</w:t>
            </w:r>
            <w:r w:rsidRPr="00A272B6">
              <w:rPr>
                <w:rFonts w:cstheme="minorHAnsi"/>
                <w:noProof/>
                <w:sz w:val="24"/>
                <w:szCs w:val="24"/>
                <w:lang w:val="fr-FR" w:eastAsia="fr-FR"/>
              </w:rPr>
              <w:tab/>
            </w:r>
            <w:r w:rsidRPr="00A272B6">
              <w:rPr>
                <w:rStyle w:val="Lienhypertexte"/>
                <w:rFonts w:cstheme="minorHAnsi"/>
                <w:noProof/>
                <w:sz w:val="24"/>
                <w:szCs w:val="24"/>
              </w:rPr>
              <w:t>Consolidation des résultats</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_Toc126220510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33</w:t>
            </w:r>
            <w:r w:rsidRPr="00A272B6">
              <w:rPr>
                <w:rFonts w:cstheme="minorHAnsi"/>
                <w:noProof/>
                <w:webHidden/>
                <w:sz w:val="24"/>
                <w:szCs w:val="24"/>
              </w:rPr>
              <w:fldChar w:fldCharType="end"/>
            </w:r>
          </w:hyperlink>
        </w:p>
        <w:p w14:paraId="277FC7A4" w14:textId="691F4C02" w:rsidR="00FC76DE" w:rsidRPr="00A272B6" w:rsidRDefault="00FC76DE">
          <w:pPr>
            <w:pStyle w:val="TM3"/>
            <w:tabs>
              <w:tab w:val="left" w:pos="1320"/>
              <w:tab w:val="right" w:leader="dot" w:pos="10024"/>
            </w:tabs>
            <w:rPr>
              <w:rFonts w:cstheme="minorHAnsi"/>
              <w:noProof/>
              <w:sz w:val="24"/>
              <w:szCs w:val="24"/>
              <w:lang w:val="fr-FR" w:eastAsia="fr-FR"/>
            </w:rPr>
          </w:pPr>
          <w:hyperlink w:anchor="_Toc126220511" w:history="1">
            <w:r w:rsidRPr="00A272B6">
              <w:rPr>
                <w:rStyle w:val="Lienhypertexte"/>
                <w:rFonts w:cstheme="minorHAnsi"/>
                <w:noProof/>
                <w:sz w:val="24"/>
                <w:szCs w:val="24"/>
              </w:rPr>
              <w:t>5.1.3</w:t>
            </w:r>
            <w:r w:rsidRPr="00A272B6">
              <w:rPr>
                <w:rFonts w:cstheme="minorHAnsi"/>
                <w:noProof/>
                <w:sz w:val="24"/>
                <w:szCs w:val="24"/>
                <w:lang w:val="fr-FR" w:eastAsia="fr-FR"/>
              </w:rPr>
              <w:tab/>
            </w:r>
            <w:r w:rsidRPr="00A272B6">
              <w:rPr>
                <w:rStyle w:val="Lienhypertexte"/>
                <w:rFonts w:cstheme="minorHAnsi"/>
                <w:noProof/>
                <w:sz w:val="24"/>
                <w:szCs w:val="24"/>
              </w:rPr>
              <w:t>Proclamation des résultats</w:t>
            </w:r>
            <w:r w:rsidRPr="00A272B6">
              <w:rPr>
                <w:rFonts w:cstheme="minorHAnsi"/>
                <w:noProof/>
                <w:webHidden/>
                <w:sz w:val="24"/>
                <w:szCs w:val="24"/>
              </w:rPr>
              <w:tab/>
            </w:r>
            <w:r w:rsidRPr="00A272B6">
              <w:rPr>
                <w:rFonts w:cstheme="minorHAnsi"/>
                <w:noProof/>
                <w:webHidden/>
                <w:sz w:val="24"/>
                <w:szCs w:val="24"/>
              </w:rPr>
              <w:fldChar w:fldCharType="begin"/>
            </w:r>
            <w:r w:rsidRPr="00A272B6">
              <w:rPr>
                <w:rFonts w:cstheme="minorHAnsi"/>
                <w:noProof/>
                <w:webHidden/>
                <w:sz w:val="24"/>
                <w:szCs w:val="24"/>
              </w:rPr>
              <w:instrText xml:space="preserve"> PAGEREF _Toc126220511 \h </w:instrText>
            </w:r>
            <w:r w:rsidRPr="00A272B6">
              <w:rPr>
                <w:rFonts w:cstheme="minorHAnsi"/>
                <w:noProof/>
                <w:webHidden/>
                <w:sz w:val="24"/>
                <w:szCs w:val="24"/>
              </w:rPr>
            </w:r>
            <w:r w:rsidRPr="00A272B6">
              <w:rPr>
                <w:rFonts w:cstheme="minorHAnsi"/>
                <w:noProof/>
                <w:webHidden/>
                <w:sz w:val="24"/>
                <w:szCs w:val="24"/>
              </w:rPr>
              <w:fldChar w:fldCharType="separate"/>
            </w:r>
            <w:r w:rsidRPr="00A272B6">
              <w:rPr>
                <w:rFonts w:cstheme="minorHAnsi"/>
                <w:noProof/>
                <w:webHidden/>
                <w:sz w:val="24"/>
                <w:szCs w:val="24"/>
              </w:rPr>
              <w:t>35</w:t>
            </w:r>
            <w:r w:rsidRPr="00A272B6">
              <w:rPr>
                <w:rFonts w:cstheme="minorHAnsi"/>
                <w:noProof/>
                <w:webHidden/>
                <w:sz w:val="24"/>
                <w:szCs w:val="24"/>
              </w:rPr>
              <w:fldChar w:fldCharType="end"/>
            </w:r>
          </w:hyperlink>
        </w:p>
        <w:p w14:paraId="6C1AA4C9" w14:textId="00953C03" w:rsidR="00FC76DE" w:rsidRPr="00A272B6" w:rsidRDefault="00FC76DE">
          <w:pPr>
            <w:pStyle w:val="TM1"/>
            <w:rPr>
              <w:b w:val="0"/>
              <w:bCs w:val="0"/>
              <w:lang w:val="fr-FR" w:eastAsia="fr-FR"/>
            </w:rPr>
          </w:pPr>
          <w:hyperlink w:anchor="_Toc126220512" w:history="1">
            <w:r w:rsidRPr="00A272B6">
              <w:rPr>
                <w:rStyle w:val="Lienhypertexte"/>
              </w:rPr>
              <w:t>ANNEXES</w:t>
            </w:r>
            <w:r w:rsidRPr="00A272B6">
              <w:rPr>
                <w:webHidden/>
              </w:rPr>
              <w:tab/>
            </w:r>
            <w:r w:rsidRPr="00A272B6">
              <w:rPr>
                <w:webHidden/>
              </w:rPr>
              <w:fldChar w:fldCharType="begin"/>
            </w:r>
            <w:r w:rsidRPr="00A272B6">
              <w:rPr>
                <w:webHidden/>
              </w:rPr>
              <w:instrText xml:space="preserve"> PAGEREF _Toc126220512 \h </w:instrText>
            </w:r>
            <w:r w:rsidRPr="00A272B6">
              <w:rPr>
                <w:webHidden/>
              </w:rPr>
            </w:r>
            <w:r w:rsidRPr="00A272B6">
              <w:rPr>
                <w:webHidden/>
              </w:rPr>
              <w:fldChar w:fldCharType="separate"/>
            </w:r>
            <w:r w:rsidRPr="00A272B6">
              <w:rPr>
                <w:webHidden/>
              </w:rPr>
              <w:t>37</w:t>
            </w:r>
            <w:r w:rsidRPr="00A272B6">
              <w:rPr>
                <w:webHidden/>
              </w:rPr>
              <w:fldChar w:fldCharType="end"/>
            </w:r>
          </w:hyperlink>
        </w:p>
        <w:p w14:paraId="1D2A53F9" w14:textId="5530946D" w:rsidR="001C2DB5" w:rsidRPr="00B00331" w:rsidRDefault="001C2DB5" w:rsidP="00100AD3">
          <w:pPr>
            <w:jc w:val="both"/>
            <w:rPr>
              <w:rFonts w:asciiTheme="minorHAnsi" w:hAnsiTheme="minorHAnsi" w:cstheme="minorHAnsi"/>
              <w:sz w:val="24"/>
              <w:szCs w:val="24"/>
            </w:rPr>
          </w:pPr>
          <w:r w:rsidRPr="00A272B6">
            <w:rPr>
              <w:rFonts w:asciiTheme="minorHAnsi" w:hAnsiTheme="minorHAnsi" w:cstheme="minorHAnsi"/>
              <w:sz w:val="24"/>
              <w:szCs w:val="24"/>
            </w:rPr>
            <w:fldChar w:fldCharType="end"/>
          </w:r>
        </w:p>
      </w:sdtContent>
    </w:sdt>
    <w:p w14:paraId="11324C34" w14:textId="738CF771" w:rsidR="003B0D85" w:rsidRPr="00B00331" w:rsidRDefault="003B0D85" w:rsidP="00100AD3">
      <w:pPr>
        <w:spacing w:after="200" w:line="360" w:lineRule="auto"/>
        <w:jc w:val="both"/>
        <w:rPr>
          <w:rFonts w:asciiTheme="minorHAnsi" w:hAnsiTheme="minorHAnsi" w:cstheme="minorHAnsi"/>
        </w:rPr>
      </w:pPr>
      <w:r w:rsidRPr="00B00331">
        <w:rPr>
          <w:rFonts w:asciiTheme="minorHAnsi" w:hAnsiTheme="minorHAnsi" w:cstheme="minorHAnsi"/>
        </w:rPr>
        <w:br w:type="page"/>
      </w:r>
    </w:p>
    <w:p w14:paraId="673475B3" w14:textId="0374FF22" w:rsidR="00FC6771" w:rsidRPr="00B00331" w:rsidRDefault="00122A0A" w:rsidP="00A60375">
      <w:pPr>
        <w:pStyle w:val="Titre1"/>
        <w:numPr>
          <w:ilvl w:val="0"/>
          <w:numId w:val="0"/>
        </w:numPr>
        <w:spacing w:line="360" w:lineRule="auto"/>
        <w:ind w:left="432" w:hanging="432"/>
        <w:jc w:val="both"/>
        <w:rPr>
          <w:rFonts w:asciiTheme="minorHAnsi" w:hAnsiTheme="minorHAnsi" w:cstheme="minorHAnsi"/>
        </w:rPr>
      </w:pPr>
      <w:bookmarkStart w:id="1" w:name="_Toc126220487"/>
      <w:r w:rsidRPr="00B00331">
        <w:rPr>
          <w:rFonts w:asciiTheme="minorHAnsi" w:hAnsiTheme="minorHAnsi" w:cstheme="minorHAnsi"/>
        </w:rPr>
        <w:lastRenderedPageBreak/>
        <w:t>HISTORIQUE DES VERSIONS</w:t>
      </w:r>
      <w:bookmarkEnd w:id="1"/>
    </w:p>
    <w:p w14:paraId="52AD0E89" w14:textId="5413846C" w:rsidR="00FC6771" w:rsidRPr="00B00331" w:rsidRDefault="00FC6771" w:rsidP="00100AD3">
      <w:pPr>
        <w:pStyle w:val="Contenu"/>
        <w:spacing w:line="360" w:lineRule="auto"/>
        <w:jc w:val="both"/>
        <w:rPr>
          <w:rFonts w:asciiTheme="minorHAnsi" w:hAnsiTheme="minorHAnsi" w:cstheme="minorHAnsi"/>
        </w:rPr>
      </w:pPr>
    </w:p>
    <w:tbl>
      <w:tblPr>
        <w:tblStyle w:val="Grilledutableau"/>
        <w:tblW w:w="0" w:type="auto"/>
        <w:tblLook w:val="04A0" w:firstRow="1" w:lastRow="0" w:firstColumn="1" w:lastColumn="0" w:noHBand="0" w:noVBand="1"/>
      </w:tblPr>
      <w:tblGrid>
        <w:gridCol w:w="2593"/>
        <w:gridCol w:w="2703"/>
        <w:gridCol w:w="2460"/>
        <w:gridCol w:w="2268"/>
      </w:tblGrid>
      <w:tr w:rsidR="00B26886" w:rsidRPr="00B00331" w14:paraId="4F88280E" w14:textId="219F6ABE" w:rsidTr="00B26886">
        <w:tc>
          <w:tcPr>
            <w:tcW w:w="2593" w:type="dxa"/>
          </w:tcPr>
          <w:p w14:paraId="43E7C33E" w14:textId="43A54FA9" w:rsidR="00B26886" w:rsidRPr="00B00331" w:rsidRDefault="00B26886" w:rsidP="00100AD3">
            <w:pPr>
              <w:pStyle w:val="Textedemiseenvidence"/>
              <w:spacing w:line="360" w:lineRule="auto"/>
              <w:jc w:val="both"/>
              <w:rPr>
                <w:rFonts w:asciiTheme="minorHAnsi" w:hAnsiTheme="minorHAnsi" w:cstheme="minorHAnsi"/>
                <w:b/>
                <w:bCs/>
              </w:rPr>
            </w:pPr>
            <w:r w:rsidRPr="00B00331">
              <w:rPr>
                <w:rFonts w:asciiTheme="minorHAnsi" w:hAnsiTheme="minorHAnsi" w:cstheme="minorHAnsi"/>
                <w:b/>
                <w:bCs/>
              </w:rPr>
              <w:t>Version</w:t>
            </w:r>
          </w:p>
        </w:tc>
        <w:tc>
          <w:tcPr>
            <w:tcW w:w="2703" w:type="dxa"/>
          </w:tcPr>
          <w:p w14:paraId="2D39EACE" w14:textId="1A7F3CF4" w:rsidR="00B26886" w:rsidRPr="00B00331" w:rsidRDefault="00B26886" w:rsidP="00100AD3">
            <w:pPr>
              <w:pStyle w:val="Textedemiseenvidence"/>
              <w:spacing w:line="360" w:lineRule="auto"/>
              <w:jc w:val="both"/>
              <w:rPr>
                <w:rFonts w:asciiTheme="minorHAnsi" w:hAnsiTheme="minorHAnsi" w:cstheme="minorHAnsi"/>
                <w:b/>
                <w:bCs/>
              </w:rPr>
            </w:pPr>
            <w:r w:rsidRPr="00B00331">
              <w:rPr>
                <w:rFonts w:asciiTheme="minorHAnsi" w:hAnsiTheme="minorHAnsi" w:cstheme="minorHAnsi"/>
                <w:b/>
                <w:bCs/>
              </w:rPr>
              <w:t>Rédacteur</w:t>
            </w:r>
          </w:p>
        </w:tc>
        <w:tc>
          <w:tcPr>
            <w:tcW w:w="2460" w:type="dxa"/>
          </w:tcPr>
          <w:p w14:paraId="21F1AD0A" w14:textId="71A9C3B1" w:rsidR="00B26886" w:rsidRPr="00B00331" w:rsidRDefault="00B26886" w:rsidP="00100AD3">
            <w:pPr>
              <w:pStyle w:val="Textedemiseenvidence"/>
              <w:spacing w:line="360" w:lineRule="auto"/>
              <w:jc w:val="both"/>
              <w:rPr>
                <w:rFonts w:asciiTheme="minorHAnsi" w:hAnsiTheme="minorHAnsi" w:cstheme="minorHAnsi"/>
                <w:b/>
                <w:bCs/>
              </w:rPr>
            </w:pPr>
            <w:r w:rsidRPr="00B00331">
              <w:rPr>
                <w:rFonts w:asciiTheme="minorHAnsi" w:hAnsiTheme="minorHAnsi" w:cstheme="minorHAnsi"/>
                <w:b/>
                <w:bCs/>
              </w:rPr>
              <w:t>Date</w:t>
            </w:r>
          </w:p>
        </w:tc>
        <w:tc>
          <w:tcPr>
            <w:tcW w:w="2268" w:type="dxa"/>
          </w:tcPr>
          <w:p w14:paraId="7BCED097" w14:textId="5521A5C9" w:rsidR="00B26886" w:rsidRPr="00B00331" w:rsidRDefault="00B26886" w:rsidP="00100AD3">
            <w:pPr>
              <w:pStyle w:val="Textedemiseenvidence"/>
              <w:spacing w:line="360" w:lineRule="auto"/>
              <w:jc w:val="both"/>
              <w:rPr>
                <w:rFonts w:asciiTheme="minorHAnsi" w:hAnsiTheme="minorHAnsi" w:cstheme="minorHAnsi"/>
                <w:b/>
                <w:bCs/>
              </w:rPr>
            </w:pPr>
            <w:r w:rsidRPr="00B00331">
              <w:rPr>
                <w:rFonts w:asciiTheme="minorHAnsi" w:hAnsiTheme="minorHAnsi" w:cstheme="minorHAnsi"/>
                <w:b/>
                <w:bCs/>
              </w:rPr>
              <w:t>Validé par</w:t>
            </w:r>
          </w:p>
        </w:tc>
      </w:tr>
      <w:tr w:rsidR="00B26886" w:rsidRPr="00B00331" w14:paraId="251F4245" w14:textId="48251B54" w:rsidTr="00B26886">
        <w:tc>
          <w:tcPr>
            <w:tcW w:w="2593" w:type="dxa"/>
          </w:tcPr>
          <w:p w14:paraId="35758F9B" w14:textId="46AFB41F" w:rsidR="00B26886" w:rsidRPr="00B00331" w:rsidRDefault="00B26886" w:rsidP="00100AD3">
            <w:pPr>
              <w:pStyle w:val="Contenu"/>
              <w:spacing w:line="360" w:lineRule="auto"/>
              <w:jc w:val="both"/>
              <w:rPr>
                <w:rFonts w:asciiTheme="minorHAnsi" w:hAnsiTheme="minorHAnsi" w:cstheme="minorHAnsi"/>
                <w:b w:val="0"/>
                <w:bCs/>
              </w:rPr>
            </w:pPr>
            <w:r w:rsidRPr="00B00331">
              <w:rPr>
                <w:rFonts w:asciiTheme="minorHAnsi" w:hAnsiTheme="minorHAnsi" w:cstheme="minorHAnsi"/>
                <w:b w:val="0"/>
                <w:bCs/>
              </w:rPr>
              <w:t>V</w:t>
            </w:r>
            <w:r w:rsidR="00372EAF">
              <w:rPr>
                <w:rFonts w:asciiTheme="minorHAnsi" w:hAnsiTheme="minorHAnsi" w:cstheme="minorHAnsi"/>
                <w:b w:val="0"/>
                <w:bCs/>
              </w:rPr>
              <w:t>1</w:t>
            </w:r>
          </w:p>
        </w:tc>
        <w:tc>
          <w:tcPr>
            <w:tcW w:w="2703" w:type="dxa"/>
          </w:tcPr>
          <w:p w14:paraId="7A130413" w14:textId="62FA6FF8" w:rsidR="00B26886" w:rsidRPr="00B00331" w:rsidRDefault="00B26886" w:rsidP="00100AD3">
            <w:pPr>
              <w:pStyle w:val="Contenu"/>
              <w:spacing w:line="360" w:lineRule="auto"/>
              <w:jc w:val="both"/>
              <w:rPr>
                <w:rFonts w:asciiTheme="minorHAnsi" w:hAnsiTheme="minorHAnsi" w:cstheme="minorHAnsi"/>
                <w:b w:val="0"/>
                <w:bCs/>
              </w:rPr>
            </w:pPr>
            <w:r w:rsidRPr="00B00331">
              <w:rPr>
                <w:rFonts w:asciiTheme="minorHAnsi" w:hAnsiTheme="minorHAnsi" w:cstheme="minorHAnsi"/>
                <w:b w:val="0"/>
                <w:bCs/>
              </w:rPr>
              <w:t>Aristide BADOU</w:t>
            </w:r>
          </w:p>
        </w:tc>
        <w:tc>
          <w:tcPr>
            <w:tcW w:w="2460" w:type="dxa"/>
          </w:tcPr>
          <w:p w14:paraId="469033C7" w14:textId="110EF733" w:rsidR="00B26886" w:rsidRPr="00B00331" w:rsidRDefault="0090419D" w:rsidP="00100AD3">
            <w:pPr>
              <w:pStyle w:val="Contenu"/>
              <w:spacing w:line="360" w:lineRule="auto"/>
              <w:jc w:val="both"/>
              <w:rPr>
                <w:rFonts w:asciiTheme="minorHAnsi" w:hAnsiTheme="minorHAnsi" w:cstheme="minorHAnsi"/>
                <w:b w:val="0"/>
                <w:bCs/>
              </w:rPr>
            </w:pPr>
            <w:r w:rsidRPr="00B00331">
              <w:rPr>
                <w:rFonts w:asciiTheme="minorHAnsi" w:hAnsiTheme="minorHAnsi" w:cstheme="minorHAnsi"/>
                <w:b w:val="0"/>
                <w:bCs/>
              </w:rPr>
              <w:t>11</w:t>
            </w:r>
            <w:r w:rsidR="00B26886" w:rsidRPr="00B00331">
              <w:rPr>
                <w:rFonts w:asciiTheme="minorHAnsi" w:hAnsiTheme="minorHAnsi" w:cstheme="minorHAnsi"/>
                <w:b w:val="0"/>
                <w:bCs/>
              </w:rPr>
              <w:t>/01/2023</w:t>
            </w:r>
          </w:p>
        </w:tc>
        <w:tc>
          <w:tcPr>
            <w:tcW w:w="2268" w:type="dxa"/>
          </w:tcPr>
          <w:p w14:paraId="529643B3" w14:textId="77777777" w:rsidR="00B26886" w:rsidRPr="00B00331" w:rsidRDefault="00B26886" w:rsidP="00100AD3">
            <w:pPr>
              <w:pStyle w:val="Contenu"/>
              <w:spacing w:line="360" w:lineRule="auto"/>
              <w:jc w:val="both"/>
              <w:rPr>
                <w:rFonts w:asciiTheme="minorHAnsi" w:hAnsiTheme="minorHAnsi" w:cstheme="minorHAnsi"/>
                <w:b w:val="0"/>
                <w:bCs/>
              </w:rPr>
            </w:pPr>
          </w:p>
        </w:tc>
      </w:tr>
    </w:tbl>
    <w:p w14:paraId="0BCBF73C" w14:textId="494E2099" w:rsidR="002632B5" w:rsidRPr="00B00331" w:rsidRDefault="002632B5" w:rsidP="00100AD3">
      <w:pPr>
        <w:pStyle w:val="Contenu"/>
        <w:spacing w:line="360" w:lineRule="auto"/>
        <w:jc w:val="both"/>
        <w:rPr>
          <w:rFonts w:asciiTheme="minorHAnsi" w:hAnsiTheme="minorHAnsi" w:cstheme="minorHAnsi"/>
        </w:rPr>
      </w:pPr>
    </w:p>
    <w:p w14:paraId="1BA27AF1" w14:textId="77777777" w:rsidR="00277272" w:rsidRPr="00B00331" w:rsidRDefault="00277272" w:rsidP="00100AD3">
      <w:pPr>
        <w:spacing w:after="200" w:line="360" w:lineRule="auto"/>
        <w:jc w:val="both"/>
        <w:rPr>
          <w:rFonts w:asciiTheme="minorHAnsi" w:hAnsiTheme="minorHAnsi" w:cstheme="minorHAnsi"/>
        </w:rPr>
      </w:pPr>
      <w:r w:rsidRPr="00B00331">
        <w:rPr>
          <w:rFonts w:asciiTheme="minorHAnsi" w:hAnsiTheme="minorHAnsi" w:cstheme="minorHAnsi"/>
        </w:rPr>
        <w:br w:type="page"/>
      </w:r>
    </w:p>
    <w:p w14:paraId="55455D74" w14:textId="72DEF439" w:rsidR="00277272" w:rsidRPr="00B00331" w:rsidRDefault="004260B4" w:rsidP="00100AD3">
      <w:pPr>
        <w:pStyle w:val="Titre1"/>
        <w:numPr>
          <w:ilvl w:val="0"/>
          <w:numId w:val="0"/>
        </w:numPr>
        <w:spacing w:line="360" w:lineRule="auto"/>
        <w:ind w:left="432" w:hanging="432"/>
        <w:jc w:val="both"/>
        <w:rPr>
          <w:rFonts w:asciiTheme="minorHAnsi" w:hAnsiTheme="minorHAnsi" w:cstheme="minorHAnsi"/>
        </w:rPr>
      </w:pPr>
      <w:bookmarkStart w:id="2" w:name="_Toc126220488"/>
      <w:r w:rsidRPr="00B00331">
        <w:rPr>
          <w:rFonts w:asciiTheme="minorHAnsi" w:hAnsiTheme="minorHAnsi" w:cstheme="minorHAnsi"/>
        </w:rPr>
        <w:lastRenderedPageBreak/>
        <w:t>ABREVIATIONS</w:t>
      </w:r>
      <w:bookmarkEnd w:id="2"/>
    </w:p>
    <w:p w14:paraId="4226CE0A" w14:textId="5EA07D29" w:rsidR="00623F3B" w:rsidRPr="00B00331" w:rsidRDefault="00623F3B" w:rsidP="00100AD3">
      <w:pPr>
        <w:spacing w:after="200" w:line="360" w:lineRule="auto"/>
        <w:jc w:val="both"/>
        <w:rPr>
          <w:rFonts w:asciiTheme="minorHAnsi" w:hAnsiTheme="minorHAnsi" w:cstheme="minorHAnsi"/>
        </w:rPr>
      </w:pPr>
      <w:r w:rsidRPr="00B00331">
        <w:rPr>
          <w:rFonts w:asciiTheme="minorHAnsi" w:hAnsiTheme="minorHAnsi" w:cstheme="minorHAnsi"/>
        </w:rPr>
        <w:t>CEI</w:t>
      </w:r>
      <w:r w:rsidR="00297640" w:rsidRPr="00B00331">
        <w:rPr>
          <w:rFonts w:asciiTheme="minorHAnsi" w:hAnsiTheme="minorHAnsi" w:cstheme="minorHAnsi"/>
        </w:rPr>
        <w:t> : Commission Electorale Indépendante</w:t>
      </w:r>
    </w:p>
    <w:p w14:paraId="1B9A49B0" w14:textId="483F0781" w:rsidR="002C077C" w:rsidRPr="00B00331" w:rsidRDefault="00623F3B" w:rsidP="00100AD3">
      <w:pPr>
        <w:spacing w:after="200" w:line="360" w:lineRule="auto"/>
        <w:jc w:val="both"/>
        <w:rPr>
          <w:rFonts w:asciiTheme="minorHAnsi" w:hAnsiTheme="minorHAnsi" w:cstheme="minorHAnsi"/>
        </w:rPr>
      </w:pPr>
      <w:r w:rsidRPr="00B00331">
        <w:rPr>
          <w:rFonts w:asciiTheme="minorHAnsi" w:hAnsiTheme="minorHAnsi" w:cstheme="minorHAnsi"/>
        </w:rPr>
        <w:t>CEL</w:t>
      </w:r>
      <w:r w:rsidR="002C077C" w:rsidRPr="00B00331">
        <w:rPr>
          <w:rFonts w:asciiTheme="minorHAnsi" w:hAnsiTheme="minorHAnsi" w:cstheme="minorHAnsi"/>
        </w:rPr>
        <w:t> : Commission Electorale Locale</w:t>
      </w:r>
    </w:p>
    <w:p w14:paraId="5DE6588B" w14:textId="4238D1BD" w:rsidR="003F5A17" w:rsidRPr="00B00331" w:rsidRDefault="003F5A17" w:rsidP="00100AD3">
      <w:pPr>
        <w:spacing w:after="200" w:line="360" w:lineRule="auto"/>
        <w:jc w:val="both"/>
        <w:rPr>
          <w:rFonts w:asciiTheme="minorHAnsi" w:hAnsiTheme="minorHAnsi" w:cstheme="minorHAnsi"/>
        </w:rPr>
      </w:pPr>
      <w:r w:rsidRPr="00B00331">
        <w:rPr>
          <w:rFonts w:asciiTheme="minorHAnsi" w:hAnsiTheme="minorHAnsi" w:cstheme="minorHAnsi"/>
        </w:rPr>
        <w:t>CER</w:t>
      </w:r>
      <w:r w:rsidR="002C077C" w:rsidRPr="00B00331">
        <w:rPr>
          <w:rFonts w:asciiTheme="minorHAnsi" w:hAnsiTheme="minorHAnsi" w:cstheme="minorHAnsi"/>
        </w:rPr>
        <w:t> : Commission Electorale Régionale</w:t>
      </w:r>
    </w:p>
    <w:p w14:paraId="18D31B86" w14:textId="38465FC5" w:rsidR="002C077C" w:rsidRPr="00B00331" w:rsidRDefault="002C077C" w:rsidP="00100AD3">
      <w:pPr>
        <w:spacing w:after="200" w:line="360" w:lineRule="auto"/>
        <w:jc w:val="both"/>
        <w:rPr>
          <w:rFonts w:asciiTheme="minorHAnsi" w:hAnsiTheme="minorHAnsi" w:cstheme="minorHAnsi"/>
        </w:rPr>
      </w:pPr>
      <w:r w:rsidRPr="00B00331">
        <w:rPr>
          <w:rFonts w:asciiTheme="minorHAnsi" w:hAnsiTheme="minorHAnsi" w:cstheme="minorHAnsi"/>
        </w:rPr>
        <w:t>CED : Commission Electorale Départementale</w:t>
      </w:r>
    </w:p>
    <w:p w14:paraId="76871B85" w14:textId="74E430C4" w:rsidR="003F5A17" w:rsidRPr="00B00331" w:rsidRDefault="003F5A17" w:rsidP="00100AD3">
      <w:pPr>
        <w:spacing w:after="200" w:line="360" w:lineRule="auto"/>
        <w:jc w:val="both"/>
        <w:rPr>
          <w:rFonts w:asciiTheme="minorHAnsi" w:hAnsiTheme="minorHAnsi" w:cstheme="minorHAnsi"/>
        </w:rPr>
      </w:pPr>
      <w:r w:rsidRPr="00B00331">
        <w:rPr>
          <w:rFonts w:asciiTheme="minorHAnsi" w:hAnsiTheme="minorHAnsi" w:cstheme="minorHAnsi"/>
        </w:rPr>
        <w:t>CESP</w:t>
      </w:r>
      <w:r w:rsidR="002C077C" w:rsidRPr="00B00331">
        <w:rPr>
          <w:rFonts w:asciiTheme="minorHAnsi" w:hAnsiTheme="minorHAnsi" w:cstheme="minorHAnsi"/>
        </w:rPr>
        <w:t> : Commission Electorale Sous-Régionale</w:t>
      </w:r>
    </w:p>
    <w:p w14:paraId="6E99D7E4" w14:textId="77777777" w:rsidR="002C077C" w:rsidRPr="00B00331" w:rsidRDefault="00623F3B" w:rsidP="00100AD3">
      <w:pPr>
        <w:spacing w:after="200" w:line="360" w:lineRule="auto"/>
        <w:jc w:val="both"/>
        <w:rPr>
          <w:rFonts w:asciiTheme="minorHAnsi" w:hAnsiTheme="minorHAnsi" w:cstheme="minorHAnsi"/>
        </w:rPr>
      </w:pPr>
      <w:r w:rsidRPr="00B00331">
        <w:rPr>
          <w:rFonts w:asciiTheme="minorHAnsi" w:hAnsiTheme="minorHAnsi" w:cstheme="minorHAnsi"/>
        </w:rPr>
        <w:t>CEC</w:t>
      </w:r>
      <w:r w:rsidR="002C077C" w:rsidRPr="00B00331">
        <w:rPr>
          <w:rFonts w:asciiTheme="minorHAnsi" w:hAnsiTheme="minorHAnsi" w:cstheme="minorHAnsi"/>
        </w:rPr>
        <w:t> : Commission Electorale Communale</w:t>
      </w:r>
    </w:p>
    <w:p w14:paraId="1C519F56" w14:textId="77777777" w:rsidR="002C077C" w:rsidRPr="00B00331" w:rsidRDefault="002C077C" w:rsidP="00100AD3">
      <w:pPr>
        <w:spacing w:after="200" w:line="360" w:lineRule="auto"/>
        <w:jc w:val="both"/>
        <w:rPr>
          <w:rFonts w:asciiTheme="minorHAnsi" w:hAnsiTheme="minorHAnsi" w:cstheme="minorHAnsi"/>
        </w:rPr>
      </w:pPr>
      <w:r w:rsidRPr="00B00331">
        <w:rPr>
          <w:rFonts w:asciiTheme="minorHAnsi" w:hAnsiTheme="minorHAnsi" w:cstheme="minorHAnsi"/>
        </w:rPr>
        <w:t>ATA : Agent Technique d’Appui</w:t>
      </w:r>
    </w:p>
    <w:p w14:paraId="32E5BA18" w14:textId="77777777" w:rsidR="002C077C" w:rsidRPr="00B00331" w:rsidRDefault="002C077C" w:rsidP="00100AD3">
      <w:pPr>
        <w:spacing w:after="200" w:line="360" w:lineRule="auto"/>
        <w:jc w:val="both"/>
        <w:rPr>
          <w:rFonts w:asciiTheme="minorHAnsi" w:hAnsiTheme="minorHAnsi" w:cstheme="minorHAnsi"/>
        </w:rPr>
      </w:pPr>
      <w:r w:rsidRPr="00B00331">
        <w:rPr>
          <w:rFonts w:asciiTheme="minorHAnsi" w:hAnsiTheme="minorHAnsi" w:cstheme="minorHAnsi"/>
        </w:rPr>
        <w:t>BV : Bureau de Vote</w:t>
      </w:r>
    </w:p>
    <w:p w14:paraId="5DB21E88" w14:textId="77777777" w:rsidR="002C077C" w:rsidRPr="00B00331" w:rsidRDefault="002C077C" w:rsidP="00100AD3">
      <w:pPr>
        <w:spacing w:after="200" w:line="360" w:lineRule="auto"/>
        <w:jc w:val="both"/>
        <w:rPr>
          <w:rFonts w:asciiTheme="minorHAnsi" w:hAnsiTheme="minorHAnsi" w:cstheme="minorHAnsi"/>
        </w:rPr>
      </w:pPr>
      <w:r w:rsidRPr="00B00331">
        <w:rPr>
          <w:rFonts w:asciiTheme="minorHAnsi" w:hAnsiTheme="minorHAnsi" w:cstheme="minorHAnsi"/>
        </w:rPr>
        <w:t>LV : Lieu de Vote</w:t>
      </w:r>
    </w:p>
    <w:p w14:paraId="377C929A" w14:textId="15223E06" w:rsidR="002632B5" w:rsidRPr="00B00331" w:rsidRDefault="00277272" w:rsidP="00100AD3">
      <w:pPr>
        <w:spacing w:after="200" w:line="360" w:lineRule="auto"/>
        <w:jc w:val="both"/>
        <w:rPr>
          <w:rFonts w:asciiTheme="minorHAnsi" w:hAnsiTheme="minorHAnsi" w:cstheme="minorHAnsi"/>
        </w:rPr>
      </w:pPr>
      <w:r w:rsidRPr="00B00331">
        <w:rPr>
          <w:rFonts w:asciiTheme="minorHAnsi" w:hAnsiTheme="minorHAnsi" w:cstheme="minorHAnsi"/>
        </w:rPr>
        <w:br w:type="page"/>
      </w:r>
    </w:p>
    <w:p w14:paraId="18DDFBB2" w14:textId="6D2DB8BB" w:rsidR="00B07940" w:rsidRPr="00B00331" w:rsidRDefault="00370697" w:rsidP="00100AD3">
      <w:pPr>
        <w:pStyle w:val="Titre1"/>
        <w:spacing w:line="360" w:lineRule="auto"/>
        <w:jc w:val="both"/>
        <w:rPr>
          <w:rFonts w:asciiTheme="minorHAnsi" w:hAnsiTheme="minorHAnsi" w:cstheme="minorHAnsi"/>
        </w:rPr>
      </w:pPr>
      <w:bookmarkStart w:id="3" w:name="_Toc126220489"/>
      <w:r w:rsidRPr="00B00331">
        <w:rPr>
          <w:rFonts w:asciiTheme="minorHAnsi" w:hAnsiTheme="minorHAnsi" w:cstheme="minorHAnsi"/>
        </w:rPr>
        <w:lastRenderedPageBreak/>
        <w:t>CONTEXTE G</w:t>
      </w:r>
      <w:r w:rsidR="00297640" w:rsidRPr="00B00331">
        <w:rPr>
          <w:rFonts w:asciiTheme="minorHAnsi" w:hAnsiTheme="minorHAnsi" w:cstheme="minorHAnsi"/>
        </w:rPr>
        <w:t>E</w:t>
      </w:r>
      <w:r w:rsidRPr="00B00331">
        <w:rPr>
          <w:rFonts w:asciiTheme="minorHAnsi" w:hAnsiTheme="minorHAnsi" w:cstheme="minorHAnsi"/>
        </w:rPr>
        <w:t>N</w:t>
      </w:r>
      <w:r w:rsidR="00297640" w:rsidRPr="00B00331">
        <w:rPr>
          <w:rFonts w:asciiTheme="minorHAnsi" w:hAnsiTheme="minorHAnsi" w:cstheme="minorHAnsi"/>
        </w:rPr>
        <w:t>E</w:t>
      </w:r>
      <w:r w:rsidRPr="00B00331">
        <w:rPr>
          <w:rFonts w:asciiTheme="minorHAnsi" w:hAnsiTheme="minorHAnsi" w:cstheme="minorHAnsi"/>
        </w:rPr>
        <w:t>RAL</w:t>
      </w:r>
      <w:bookmarkEnd w:id="3"/>
    </w:p>
    <w:p w14:paraId="1E8EDBDB" w14:textId="64AE96D9" w:rsidR="00AB4246" w:rsidRPr="00B00331" w:rsidRDefault="0067306D" w:rsidP="00100AD3">
      <w:pPr>
        <w:spacing w:after="200" w:line="360" w:lineRule="auto"/>
        <w:jc w:val="both"/>
        <w:rPr>
          <w:rFonts w:asciiTheme="minorHAnsi" w:hAnsiTheme="minorHAnsi" w:cstheme="minorHAnsi"/>
        </w:rPr>
      </w:pPr>
      <w:r w:rsidRPr="00B00331">
        <w:rPr>
          <w:rFonts w:asciiTheme="minorHAnsi" w:hAnsiTheme="minorHAnsi" w:cstheme="minorHAnsi"/>
        </w:rPr>
        <w:t xml:space="preserve">La démocratie est l’exercice de la souveraineté d’un peuple à travers des organes représentatifs. Il s’agit d’un système politique ou d’une forme de gouvernement dans lequel le peuple est souverain et </w:t>
      </w:r>
      <w:r w:rsidR="00AB4246" w:rsidRPr="00B00331">
        <w:rPr>
          <w:rFonts w:asciiTheme="minorHAnsi" w:hAnsiTheme="minorHAnsi" w:cstheme="minorHAnsi"/>
        </w:rPr>
        <w:t>choisit</w:t>
      </w:r>
      <w:r w:rsidRPr="00B00331">
        <w:rPr>
          <w:rFonts w:asciiTheme="minorHAnsi" w:hAnsiTheme="minorHAnsi" w:cstheme="minorHAnsi"/>
        </w:rPr>
        <w:t xml:space="preserve"> ses représentants pour exercer son pouvoir.</w:t>
      </w:r>
      <w:r w:rsidR="00AB4246" w:rsidRPr="00B00331">
        <w:rPr>
          <w:rFonts w:asciiTheme="minorHAnsi" w:hAnsiTheme="minorHAnsi" w:cstheme="minorHAnsi"/>
        </w:rPr>
        <w:t xml:space="preserve"> La désignation desdits représentants se fait par le moyen d’une élection.</w:t>
      </w:r>
    </w:p>
    <w:p w14:paraId="4F6F9F9F" w14:textId="2B21ACB7" w:rsidR="000804E3" w:rsidRPr="00B00331" w:rsidRDefault="00AB4246" w:rsidP="00100AD3">
      <w:pPr>
        <w:spacing w:after="200" w:line="360" w:lineRule="auto"/>
        <w:jc w:val="both"/>
        <w:rPr>
          <w:rFonts w:asciiTheme="minorHAnsi" w:hAnsiTheme="minorHAnsi" w:cstheme="minorHAnsi"/>
        </w:rPr>
      </w:pPr>
      <w:r w:rsidRPr="00B00331">
        <w:rPr>
          <w:rFonts w:asciiTheme="minorHAnsi" w:hAnsiTheme="minorHAnsi" w:cstheme="minorHAnsi"/>
        </w:rPr>
        <w:t xml:space="preserve"> L’organisation d’une élection est régie par plusieurs normes et textes de lois. Parmi les normes la transparence occupe une place prépondérante dans le but de préserver la cohésion sociale. C’est la raison pour laquelle cette organisation est souvent l’affaire d’une institution indépendante de tout bord politique. C’est le cas de la Côte d’Ivoire dont les élections sont </w:t>
      </w:r>
      <w:r w:rsidR="000804E3" w:rsidRPr="00B00331">
        <w:rPr>
          <w:rFonts w:asciiTheme="minorHAnsi" w:hAnsiTheme="minorHAnsi" w:cstheme="minorHAnsi"/>
        </w:rPr>
        <w:t xml:space="preserve">gérées par la Commission </w:t>
      </w:r>
      <w:r w:rsidR="00297640" w:rsidRPr="00B00331">
        <w:rPr>
          <w:rFonts w:asciiTheme="minorHAnsi" w:hAnsiTheme="minorHAnsi" w:cstheme="minorHAnsi"/>
        </w:rPr>
        <w:t>E</w:t>
      </w:r>
      <w:r w:rsidR="000804E3" w:rsidRPr="00B00331">
        <w:rPr>
          <w:rFonts w:asciiTheme="minorHAnsi" w:hAnsiTheme="minorHAnsi" w:cstheme="minorHAnsi"/>
        </w:rPr>
        <w:t>lectorale Indépendante (CEI).</w:t>
      </w:r>
    </w:p>
    <w:p w14:paraId="32B3B30E" w14:textId="77777777" w:rsidR="000804E3" w:rsidRPr="00B00331" w:rsidRDefault="000804E3" w:rsidP="00100AD3">
      <w:pPr>
        <w:spacing w:after="200" w:line="360" w:lineRule="auto"/>
        <w:jc w:val="both"/>
        <w:rPr>
          <w:rFonts w:asciiTheme="minorHAnsi" w:hAnsiTheme="minorHAnsi" w:cstheme="minorHAnsi"/>
        </w:rPr>
      </w:pPr>
      <w:r w:rsidRPr="00B00331">
        <w:rPr>
          <w:rFonts w:asciiTheme="minorHAnsi" w:hAnsiTheme="minorHAnsi" w:cstheme="minorHAnsi"/>
        </w:rPr>
        <w:t>La CEI a été créée en 2001 par la loi n°2001-634 du 09 octobre 2001 portant composition, organisation, attribution et fonctionnement de cette institution. Cette loi a subi plusieurs modifications dont la dernière en date est la loi n°2019-708 du 07 août 2019.</w:t>
      </w:r>
    </w:p>
    <w:p w14:paraId="328EF640" w14:textId="0B138CDD" w:rsidR="00AD2E6F" w:rsidRPr="00B00331" w:rsidRDefault="000804E3" w:rsidP="00100AD3">
      <w:pPr>
        <w:spacing w:after="200" w:line="360" w:lineRule="auto"/>
        <w:jc w:val="both"/>
        <w:rPr>
          <w:rFonts w:asciiTheme="minorHAnsi" w:hAnsiTheme="minorHAnsi" w:cstheme="minorHAnsi"/>
        </w:rPr>
      </w:pPr>
      <w:r w:rsidRPr="00B00331">
        <w:rPr>
          <w:rFonts w:asciiTheme="minorHAnsi" w:hAnsiTheme="minorHAnsi" w:cstheme="minorHAnsi"/>
        </w:rPr>
        <w:t>Dans l’exercice de ses fonctions, la CEI rencontre des problématiques</w:t>
      </w:r>
      <w:r w:rsidR="00BD0599" w:rsidRPr="00B00331">
        <w:rPr>
          <w:rFonts w:asciiTheme="minorHAnsi" w:hAnsiTheme="minorHAnsi" w:cstheme="minorHAnsi"/>
        </w:rPr>
        <w:t xml:space="preserve"> diverses dont la sécurisation des scrutins. En effet, dans le but d’en garantir la transparence un minimum de sécurité doit être assuré pour éviter toute fraude. Dans cette optique, </w:t>
      </w:r>
      <w:r w:rsidR="00AD2E6F" w:rsidRPr="00B00331">
        <w:rPr>
          <w:rFonts w:asciiTheme="minorHAnsi" w:hAnsiTheme="minorHAnsi" w:cstheme="minorHAnsi"/>
        </w:rPr>
        <w:t xml:space="preserve">une digitalisation du processus couplée à des méthodes de sécurité informatique de pointe </w:t>
      </w:r>
      <w:r w:rsidR="00623F3B" w:rsidRPr="00B00331">
        <w:rPr>
          <w:rFonts w:asciiTheme="minorHAnsi" w:hAnsiTheme="minorHAnsi" w:cstheme="minorHAnsi"/>
        </w:rPr>
        <w:t>sont</w:t>
      </w:r>
      <w:r w:rsidR="00AD2E6F" w:rsidRPr="00B00331">
        <w:rPr>
          <w:rFonts w:asciiTheme="minorHAnsi" w:hAnsiTheme="minorHAnsi" w:cstheme="minorHAnsi"/>
        </w:rPr>
        <w:t xml:space="preserve"> mi</w:t>
      </w:r>
      <w:r w:rsidR="00623F3B" w:rsidRPr="00B00331">
        <w:rPr>
          <w:rFonts w:asciiTheme="minorHAnsi" w:hAnsiTheme="minorHAnsi" w:cstheme="minorHAnsi"/>
        </w:rPr>
        <w:t>s</w:t>
      </w:r>
      <w:r w:rsidR="00AD2E6F" w:rsidRPr="00B00331">
        <w:rPr>
          <w:rFonts w:asciiTheme="minorHAnsi" w:hAnsiTheme="minorHAnsi" w:cstheme="minorHAnsi"/>
        </w:rPr>
        <w:t xml:space="preserve"> en place.</w:t>
      </w:r>
    </w:p>
    <w:p w14:paraId="08DAF8F2" w14:textId="77777777" w:rsidR="00AD2E6F" w:rsidRPr="00B00331" w:rsidRDefault="00AD2E6F" w:rsidP="00100AD3">
      <w:pPr>
        <w:spacing w:after="200" w:line="360" w:lineRule="auto"/>
        <w:jc w:val="both"/>
        <w:rPr>
          <w:rFonts w:asciiTheme="minorHAnsi" w:hAnsiTheme="minorHAnsi" w:cstheme="minorHAnsi"/>
        </w:rPr>
      </w:pPr>
      <w:r w:rsidRPr="00B00331">
        <w:rPr>
          <w:rFonts w:asciiTheme="minorHAnsi" w:hAnsiTheme="minorHAnsi" w:cstheme="minorHAnsi"/>
        </w:rPr>
        <w:t>Toutefois, avoir un outil de vérification des résultats obtenus par le procédé actuel fournirait une aide à la décision précieuse compte tenu des tensions engendrées par l’organisation d’élections. C’est dans ce contexte que cette étude est faite afin de proposer la solution la mieux adaptée au problème.</w:t>
      </w:r>
    </w:p>
    <w:p w14:paraId="3609586B" w14:textId="77777777" w:rsidR="00B07940" w:rsidRPr="00B00331" w:rsidRDefault="00AD2E6F" w:rsidP="00100AD3">
      <w:pPr>
        <w:spacing w:after="200" w:line="360" w:lineRule="auto"/>
        <w:jc w:val="both"/>
        <w:rPr>
          <w:rFonts w:asciiTheme="minorHAnsi" w:hAnsiTheme="minorHAnsi" w:cstheme="minorHAnsi"/>
        </w:rPr>
      </w:pPr>
      <w:r w:rsidRPr="00B00331">
        <w:rPr>
          <w:rFonts w:asciiTheme="minorHAnsi" w:hAnsiTheme="minorHAnsi" w:cstheme="minorHAnsi"/>
        </w:rPr>
        <w:t>Ce document</w:t>
      </w:r>
      <w:r w:rsidR="00B07940" w:rsidRPr="00B00331">
        <w:rPr>
          <w:rFonts w:asciiTheme="minorHAnsi" w:hAnsiTheme="minorHAnsi" w:cstheme="minorHAnsi"/>
        </w:rPr>
        <w:t xml:space="preserve"> sera axé autour de trois (3) points à savoir :</w:t>
      </w:r>
    </w:p>
    <w:p w14:paraId="122E0F98" w14:textId="6CD9A94C" w:rsidR="00B07940" w:rsidRPr="00B00331" w:rsidRDefault="00B07940" w:rsidP="00100AD3">
      <w:pPr>
        <w:pStyle w:val="Paragraphedeliste"/>
        <w:numPr>
          <w:ilvl w:val="0"/>
          <w:numId w:val="9"/>
        </w:numPr>
        <w:spacing w:after="200" w:line="360" w:lineRule="auto"/>
        <w:jc w:val="both"/>
        <w:rPr>
          <w:rFonts w:asciiTheme="minorHAnsi" w:hAnsiTheme="minorHAnsi" w:cstheme="minorHAnsi"/>
        </w:rPr>
      </w:pPr>
      <w:r w:rsidRPr="00B00331">
        <w:rPr>
          <w:rFonts w:asciiTheme="minorHAnsi" w:hAnsiTheme="minorHAnsi" w:cstheme="minorHAnsi"/>
        </w:rPr>
        <w:t>Les généralités sur les élections ;</w:t>
      </w:r>
    </w:p>
    <w:p w14:paraId="55E40457" w14:textId="4DCFAE7D" w:rsidR="00B07940" w:rsidRPr="00B00331" w:rsidRDefault="00B07940" w:rsidP="00100AD3">
      <w:pPr>
        <w:pStyle w:val="Paragraphedeliste"/>
        <w:numPr>
          <w:ilvl w:val="0"/>
          <w:numId w:val="9"/>
        </w:numPr>
        <w:spacing w:after="200" w:line="360" w:lineRule="auto"/>
        <w:jc w:val="both"/>
        <w:rPr>
          <w:rFonts w:asciiTheme="minorHAnsi" w:hAnsiTheme="minorHAnsi" w:cstheme="minorHAnsi"/>
        </w:rPr>
      </w:pPr>
      <w:r w:rsidRPr="00B00331">
        <w:rPr>
          <w:rFonts w:asciiTheme="minorHAnsi" w:hAnsiTheme="minorHAnsi" w:cstheme="minorHAnsi"/>
        </w:rPr>
        <w:t>Les phase du processus électorale ;</w:t>
      </w:r>
    </w:p>
    <w:p w14:paraId="02E96643" w14:textId="3365D524" w:rsidR="003166FB" w:rsidRPr="00B00331" w:rsidRDefault="00B07940" w:rsidP="00100AD3">
      <w:pPr>
        <w:pStyle w:val="Paragraphedeliste"/>
        <w:numPr>
          <w:ilvl w:val="0"/>
          <w:numId w:val="9"/>
        </w:numPr>
        <w:spacing w:after="200" w:line="360" w:lineRule="auto"/>
        <w:jc w:val="both"/>
        <w:rPr>
          <w:rFonts w:asciiTheme="minorHAnsi" w:hAnsiTheme="minorHAnsi" w:cstheme="minorHAnsi"/>
        </w:rPr>
      </w:pPr>
      <w:r w:rsidRPr="00B00331">
        <w:rPr>
          <w:rFonts w:asciiTheme="minorHAnsi" w:hAnsiTheme="minorHAnsi" w:cstheme="minorHAnsi"/>
        </w:rPr>
        <w:t>Les processus électoraux par types de scrutins.</w:t>
      </w:r>
      <w:r w:rsidR="003166FB" w:rsidRPr="00B00331">
        <w:rPr>
          <w:rFonts w:asciiTheme="minorHAnsi" w:hAnsiTheme="minorHAnsi" w:cstheme="minorHAnsi"/>
        </w:rPr>
        <w:br w:type="page"/>
      </w:r>
    </w:p>
    <w:p w14:paraId="1D803F0B" w14:textId="513CB79A" w:rsidR="00AA456B" w:rsidRPr="00B00331" w:rsidRDefault="00481768" w:rsidP="00CD1635">
      <w:pPr>
        <w:pStyle w:val="Titre1"/>
        <w:rPr>
          <w:rFonts w:asciiTheme="minorHAnsi" w:hAnsiTheme="minorHAnsi" w:cstheme="minorHAnsi"/>
        </w:rPr>
      </w:pPr>
      <w:bookmarkStart w:id="4" w:name="_Toc126220490"/>
      <w:r w:rsidRPr="00B00331">
        <w:rPr>
          <w:rFonts w:asciiTheme="minorHAnsi" w:hAnsiTheme="minorHAnsi" w:cstheme="minorHAnsi"/>
        </w:rPr>
        <w:lastRenderedPageBreak/>
        <w:t>GENERALITES SUR LES ELECTIONS</w:t>
      </w:r>
      <w:bookmarkEnd w:id="4"/>
    </w:p>
    <w:p w14:paraId="1653B799" w14:textId="51C81ACD" w:rsidR="001377E6" w:rsidRPr="00B00331" w:rsidRDefault="00220E6D" w:rsidP="00CD1635">
      <w:pPr>
        <w:pStyle w:val="Titre2"/>
        <w:rPr>
          <w:rFonts w:asciiTheme="minorHAnsi" w:hAnsiTheme="minorHAnsi" w:cstheme="minorHAnsi"/>
        </w:rPr>
      </w:pPr>
      <w:bookmarkStart w:id="5" w:name="_Toc126220491"/>
      <w:r w:rsidRPr="00B00331">
        <w:rPr>
          <w:rFonts w:asciiTheme="minorHAnsi" w:hAnsiTheme="minorHAnsi" w:cstheme="minorHAnsi"/>
        </w:rPr>
        <w:t>Définitions</w:t>
      </w:r>
      <w:bookmarkEnd w:id="5"/>
    </w:p>
    <w:p w14:paraId="7621E9A5" w14:textId="6114B1C1" w:rsidR="00867F3A" w:rsidRPr="00B00331" w:rsidRDefault="00297640" w:rsidP="00CD1635">
      <w:pPr>
        <w:pStyle w:val="Titre3"/>
        <w:rPr>
          <w:rFonts w:asciiTheme="minorHAnsi" w:hAnsiTheme="minorHAnsi" w:cstheme="minorHAnsi"/>
        </w:rPr>
      </w:pPr>
      <w:bookmarkStart w:id="6" w:name="_Toc126220492"/>
      <w:r w:rsidRPr="00B00331">
        <w:rPr>
          <w:rFonts w:asciiTheme="minorHAnsi" w:hAnsiTheme="minorHAnsi" w:cstheme="minorHAnsi"/>
        </w:rPr>
        <w:t>E</w:t>
      </w:r>
      <w:r w:rsidR="00746BF3" w:rsidRPr="00B00331">
        <w:rPr>
          <w:rFonts w:asciiTheme="minorHAnsi" w:hAnsiTheme="minorHAnsi" w:cstheme="minorHAnsi"/>
        </w:rPr>
        <w:t>lection</w:t>
      </w:r>
      <w:bookmarkEnd w:id="6"/>
    </w:p>
    <w:p w14:paraId="226FAB6A" w14:textId="77777777" w:rsidR="007D41D3" w:rsidRPr="00B00331" w:rsidRDefault="007D41D3" w:rsidP="00100AD3">
      <w:pPr>
        <w:spacing w:line="360" w:lineRule="auto"/>
        <w:jc w:val="both"/>
        <w:rPr>
          <w:rFonts w:asciiTheme="minorHAnsi" w:hAnsiTheme="minorHAnsi" w:cstheme="minorHAnsi"/>
        </w:rPr>
      </w:pPr>
    </w:p>
    <w:p w14:paraId="441786EC" w14:textId="1F6EE88B" w:rsidR="000E5E62" w:rsidRPr="00B00331" w:rsidRDefault="00B07940" w:rsidP="00100AD3">
      <w:pPr>
        <w:spacing w:line="360" w:lineRule="auto"/>
        <w:jc w:val="both"/>
        <w:rPr>
          <w:rFonts w:asciiTheme="minorHAnsi" w:hAnsiTheme="minorHAnsi" w:cstheme="minorHAnsi"/>
        </w:rPr>
      </w:pPr>
      <w:r w:rsidRPr="00B00331">
        <w:rPr>
          <w:rFonts w:asciiTheme="minorHAnsi" w:hAnsiTheme="minorHAnsi" w:cstheme="minorHAnsi"/>
        </w:rPr>
        <w:t>En démocratie, l’élection désigne le processus par lequel le</w:t>
      </w:r>
      <w:r w:rsidR="007D41D3" w:rsidRPr="00B00331">
        <w:rPr>
          <w:rFonts w:asciiTheme="minorHAnsi" w:hAnsiTheme="minorHAnsi" w:cstheme="minorHAnsi"/>
        </w:rPr>
        <w:t>s</w:t>
      </w:r>
      <w:r w:rsidRPr="00B00331">
        <w:rPr>
          <w:rFonts w:asciiTheme="minorHAnsi" w:hAnsiTheme="minorHAnsi" w:cstheme="minorHAnsi"/>
        </w:rPr>
        <w:t xml:space="preserve"> </w:t>
      </w:r>
      <w:r w:rsidR="007D41D3" w:rsidRPr="00B00331">
        <w:rPr>
          <w:rFonts w:asciiTheme="minorHAnsi" w:hAnsiTheme="minorHAnsi" w:cstheme="minorHAnsi"/>
        </w:rPr>
        <w:t>citoyens</w:t>
      </w:r>
      <w:r w:rsidRPr="00B00331">
        <w:rPr>
          <w:rFonts w:asciiTheme="minorHAnsi" w:hAnsiTheme="minorHAnsi" w:cstheme="minorHAnsi"/>
        </w:rPr>
        <w:t xml:space="preserve"> choisi</w:t>
      </w:r>
      <w:r w:rsidR="007D41D3" w:rsidRPr="00B00331">
        <w:rPr>
          <w:rFonts w:asciiTheme="minorHAnsi" w:hAnsiTheme="minorHAnsi" w:cstheme="minorHAnsi"/>
        </w:rPr>
        <w:t>ssen</w:t>
      </w:r>
      <w:r w:rsidRPr="00B00331">
        <w:rPr>
          <w:rFonts w:asciiTheme="minorHAnsi" w:hAnsiTheme="minorHAnsi" w:cstheme="minorHAnsi"/>
        </w:rPr>
        <w:t xml:space="preserve">t un ou plusieurs représentant(s) par le moyen d’un vote. </w:t>
      </w:r>
      <w:r w:rsidR="007D41D3" w:rsidRPr="00B00331">
        <w:rPr>
          <w:rFonts w:asciiTheme="minorHAnsi" w:hAnsiTheme="minorHAnsi" w:cstheme="minorHAnsi"/>
        </w:rPr>
        <w:t>Les scrutin</w:t>
      </w:r>
      <w:r w:rsidR="00623F3B" w:rsidRPr="00B00331">
        <w:rPr>
          <w:rFonts w:asciiTheme="minorHAnsi" w:hAnsiTheme="minorHAnsi" w:cstheme="minorHAnsi"/>
        </w:rPr>
        <w:t>s</w:t>
      </w:r>
      <w:r w:rsidR="007D41D3" w:rsidRPr="00B00331">
        <w:rPr>
          <w:rFonts w:asciiTheme="minorHAnsi" w:hAnsiTheme="minorHAnsi" w:cstheme="minorHAnsi"/>
        </w:rPr>
        <w:t xml:space="preserve"> en Côte d’Ivoire</w:t>
      </w:r>
      <w:r w:rsidRPr="00B00331">
        <w:rPr>
          <w:rFonts w:asciiTheme="minorHAnsi" w:hAnsiTheme="minorHAnsi" w:cstheme="minorHAnsi"/>
        </w:rPr>
        <w:t xml:space="preserve"> se tien</w:t>
      </w:r>
      <w:r w:rsidR="007D41D3" w:rsidRPr="00B00331">
        <w:rPr>
          <w:rFonts w:asciiTheme="minorHAnsi" w:hAnsiTheme="minorHAnsi" w:cstheme="minorHAnsi"/>
        </w:rPr>
        <w:t>nen</w:t>
      </w:r>
      <w:r w:rsidRPr="00B00331">
        <w:rPr>
          <w:rFonts w:asciiTheme="minorHAnsi" w:hAnsiTheme="minorHAnsi" w:cstheme="minorHAnsi"/>
        </w:rPr>
        <w:t>t pendant une journée et concerne</w:t>
      </w:r>
      <w:r w:rsidR="007D41D3" w:rsidRPr="00B00331">
        <w:rPr>
          <w:rFonts w:asciiTheme="minorHAnsi" w:hAnsiTheme="minorHAnsi" w:cstheme="minorHAnsi"/>
        </w:rPr>
        <w:t>nt</w:t>
      </w:r>
      <w:r w:rsidRPr="00B00331">
        <w:rPr>
          <w:rFonts w:asciiTheme="minorHAnsi" w:hAnsiTheme="minorHAnsi" w:cstheme="minorHAnsi"/>
        </w:rPr>
        <w:t xml:space="preserve"> uniquement une partie du peu</w:t>
      </w:r>
      <w:r w:rsidR="007D41D3" w:rsidRPr="00B00331">
        <w:rPr>
          <w:rFonts w:asciiTheme="minorHAnsi" w:hAnsiTheme="minorHAnsi" w:cstheme="minorHAnsi"/>
        </w:rPr>
        <w:t>ple appelée population électoral</w:t>
      </w:r>
      <w:r w:rsidR="00F04541" w:rsidRPr="00B00331">
        <w:rPr>
          <w:rFonts w:asciiTheme="minorHAnsi" w:hAnsiTheme="minorHAnsi" w:cstheme="minorHAnsi"/>
        </w:rPr>
        <w:t>e</w:t>
      </w:r>
      <w:r w:rsidR="007D41D3" w:rsidRPr="00B00331">
        <w:rPr>
          <w:rFonts w:asciiTheme="minorHAnsi" w:hAnsiTheme="minorHAnsi" w:cstheme="minorHAnsi"/>
        </w:rPr>
        <w:t>. Il s’agit des personnes pouvant prendre part au vote selon les conditions établi</w:t>
      </w:r>
      <w:r w:rsidR="00623F3B" w:rsidRPr="00B00331">
        <w:rPr>
          <w:rFonts w:asciiTheme="minorHAnsi" w:hAnsiTheme="minorHAnsi" w:cstheme="minorHAnsi"/>
        </w:rPr>
        <w:t>e</w:t>
      </w:r>
      <w:r w:rsidR="007D41D3" w:rsidRPr="00B00331">
        <w:rPr>
          <w:rFonts w:asciiTheme="minorHAnsi" w:hAnsiTheme="minorHAnsi" w:cstheme="minorHAnsi"/>
        </w:rPr>
        <w:t>s par le code électoral. Le vote est libre. Il se fait dans un bureau de vote prévu à cet effet.</w:t>
      </w:r>
    </w:p>
    <w:p w14:paraId="4003B1E4" w14:textId="3EC3C711" w:rsidR="007D41D3" w:rsidRPr="00B00331" w:rsidRDefault="007D41D3" w:rsidP="00100AD3">
      <w:pPr>
        <w:spacing w:line="360" w:lineRule="auto"/>
        <w:jc w:val="both"/>
        <w:rPr>
          <w:rFonts w:asciiTheme="minorHAnsi" w:hAnsiTheme="minorHAnsi" w:cstheme="minorHAnsi"/>
        </w:rPr>
      </w:pPr>
      <w:r w:rsidRPr="00B00331">
        <w:rPr>
          <w:rFonts w:asciiTheme="minorHAnsi" w:hAnsiTheme="minorHAnsi" w:cstheme="minorHAnsi"/>
        </w:rPr>
        <w:t xml:space="preserve">L’organisation d’élections en Côte d’Ivoire relève de l’autorité d’une institution dénommée Commission </w:t>
      </w:r>
      <w:r w:rsidR="00297640" w:rsidRPr="00B00331">
        <w:rPr>
          <w:rFonts w:asciiTheme="minorHAnsi" w:hAnsiTheme="minorHAnsi" w:cstheme="minorHAnsi"/>
        </w:rPr>
        <w:t>E</w:t>
      </w:r>
      <w:r w:rsidRPr="00B00331">
        <w:rPr>
          <w:rFonts w:asciiTheme="minorHAnsi" w:hAnsiTheme="minorHAnsi" w:cstheme="minorHAnsi"/>
        </w:rPr>
        <w:t>lectorale Indépendante.</w:t>
      </w:r>
    </w:p>
    <w:p w14:paraId="1F6F4586" w14:textId="77777777" w:rsidR="007D41D3" w:rsidRPr="00B00331" w:rsidRDefault="007D41D3" w:rsidP="00100AD3">
      <w:pPr>
        <w:spacing w:line="360" w:lineRule="auto"/>
        <w:jc w:val="both"/>
        <w:rPr>
          <w:rFonts w:asciiTheme="minorHAnsi" w:hAnsiTheme="minorHAnsi" w:cstheme="minorHAnsi"/>
        </w:rPr>
      </w:pPr>
    </w:p>
    <w:p w14:paraId="584A7A27" w14:textId="03BC3482" w:rsidR="00746BF3" w:rsidRPr="00B00331" w:rsidRDefault="007A55D1" w:rsidP="00CD1635">
      <w:pPr>
        <w:pStyle w:val="Titre3"/>
        <w:rPr>
          <w:rFonts w:asciiTheme="minorHAnsi" w:hAnsiTheme="minorHAnsi" w:cstheme="minorHAnsi"/>
        </w:rPr>
      </w:pPr>
      <w:bookmarkStart w:id="7" w:name="_Toc126220493"/>
      <w:r w:rsidRPr="00B00331">
        <w:rPr>
          <w:rFonts w:asciiTheme="minorHAnsi" w:hAnsiTheme="minorHAnsi" w:cstheme="minorHAnsi"/>
        </w:rPr>
        <w:t xml:space="preserve">Commission </w:t>
      </w:r>
      <w:r w:rsidR="00297640" w:rsidRPr="00B00331">
        <w:rPr>
          <w:rFonts w:asciiTheme="minorHAnsi" w:hAnsiTheme="minorHAnsi" w:cstheme="minorHAnsi"/>
        </w:rPr>
        <w:t>E</w:t>
      </w:r>
      <w:r w:rsidRPr="00B00331">
        <w:rPr>
          <w:rFonts w:asciiTheme="minorHAnsi" w:hAnsiTheme="minorHAnsi" w:cstheme="minorHAnsi"/>
        </w:rPr>
        <w:t>lectorale</w:t>
      </w:r>
      <w:r w:rsidR="003D3AB4" w:rsidRPr="00B00331">
        <w:rPr>
          <w:rFonts w:asciiTheme="minorHAnsi" w:hAnsiTheme="minorHAnsi" w:cstheme="minorHAnsi"/>
        </w:rPr>
        <w:t xml:space="preserve"> Indépendante</w:t>
      </w:r>
      <w:bookmarkEnd w:id="7"/>
    </w:p>
    <w:p w14:paraId="24E225C5" w14:textId="77777777" w:rsidR="00FC122D" w:rsidRPr="00B00331" w:rsidRDefault="00FC122D" w:rsidP="00100AD3">
      <w:pPr>
        <w:spacing w:line="360" w:lineRule="auto"/>
        <w:jc w:val="both"/>
        <w:rPr>
          <w:rFonts w:asciiTheme="minorHAnsi" w:hAnsiTheme="minorHAnsi" w:cstheme="minorHAnsi"/>
        </w:rPr>
      </w:pPr>
    </w:p>
    <w:p w14:paraId="153C17D3" w14:textId="69BE5618" w:rsidR="00623F3B" w:rsidRPr="00B00331" w:rsidRDefault="007D41D3" w:rsidP="00100AD3">
      <w:pPr>
        <w:spacing w:line="360" w:lineRule="auto"/>
        <w:jc w:val="both"/>
        <w:rPr>
          <w:rFonts w:asciiTheme="minorHAnsi" w:hAnsiTheme="minorHAnsi" w:cstheme="minorHAnsi"/>
        </w:rPr>
      </w:pPr>
      <w:r w:rsidRPr="00B00331">
        <w:rPr>
          <w:rFonts w:asciiTheme="minorHAnsi" w:hAnsiTheme="minorHAnsi" w:cstheme="minorHAnsi"/>
        </w:rPr>
        <w:t xml:space="preserve">La Commission </w:t>
      </w:r>
      <w:r w:rsidR="00297640" w:rsidRPr="00B00331">
        <w:rPr>
          <w:rFonts w:asciiTheme="minorHAnsi" w:hAnsiTheme="minorHAnsi" w:cstheme="minorHAnsi"/>
        </w:rPr>
        <w:t>E</w:t>
      </w:r>
      <w:r w:rsidRPr="00B00331">
        <w:rPr>
          <w:rFonts w:asciiTheme="minorHAnsi" w:hAnsiTheme="minorHAnsi" w:cstheme="minorHAnsi"/>
        </w:rPr>
        <w:t>lectorale Indépendante (CEI) est l’organe chargé de l’organisation de</w:t>
      </w:r>
      <w:r w:rsidR="00623F3B" w:rsidRPr="00B00331">
        <w:rPr>
          <w:rFonts w:asciiTheme="minorHAnsi" w:hAnsiTheme="minorHAnsi" w:cstheme="minorHAnsi"/>
        </w:rPr>
        <w:t>s scrutins en Côte d’Ivoire. Créée en 2001, cette institution ne dépend d’aucune autre. Ses activités partent du recensement des électeurs à la proclamation des résultats.</w:t>
      </w:r>
    </w:p>
    <w:p w14:paraId="3208676E" w14:textId="36B160B7" w:rsidR="00FC122D" w:rsidRPr="00B00331" w:rsidRDefault="00623F3B" w:rsidP="00100AD3">
      <w:pPr>
        <w:spacing w:line="360" w:lineRule="auto"/>
        <w:jc w:val="both"/>
        <w:rPr>
          <w:rFonts w:asciiTheme="minorHAnsi" w:hAnsiTheme="minorHAnsi" w:cstheme="minorHAnsi"/>
        </w:rPr>
      </w:pPr>
      <w:r w:rsidRPr="00B00331">
        <w:rPr>
          <w:rFonts w:asciiTheme="minorHAnsi" w:hAnsiTheme="minorHAnsi" w:cstheme="minorHAnsi"/>
        </w:rPr>
        <w:t xml:space="preserve">Elle comprend </w:t>
      </w:r>
      <w:r w:rsidR="00FC122D" w:rsidRPr="00B00331">
        <w:rPr>
          <w:rFonts w:asciiTheme="minorHAnsi" w:hAnsiTheme="minorHAnsi" w:cstheme="minorHAnsi"/>
        </w:rPr>
        <w:t>l</w:t>
      </w:r>
      <w:r w:rsidRPr="00B00331">
        <w:rPr>
          <w:rFonts w:asciiTheme="minorHAnsi" w:hAnsiTheme="minorHAnsi" w:cstheme="minorHAnsi"/>
        </w:rPr>
        <w:t xml:space="preserve">a Commission </w:t>
      </w:r>
      <w:r w:rsidR="00297640" w:rsidRPr="00B00331">
        <w:rPr>
          <w:rFonts w:asciiTheme="minorHAnsi" w:hAnsiTheme="minorHAnsi" w:cstheme="minorHAnsi"/>
        </w:rPr>
        <w:t>E</w:t>
      </w:r>
      <w:r w:rsidRPr="00B00331">
        <w:rPr>
          <w:rFonts w:asciiTheme="minorHAnsi" w:hAnsiTheme="minorHAnsi" w:cstheme="minorHAnsi"/>
        </w:rPr>
        <w:t>lectorale Centrale</w:t>
      </w:r>
      <w:r w:rsidR="007D41D3" w:rsidRPr="00B00331">
        <w:rPr>
          <w:rFonts w:asciiTheme="minorHAnsi" w:hAnsiTheme="minorHAnsi" w:cstheme="minorHAnsi"/>
        </w:rPr>
        <w:t xml:space="preserve"> </w:t>
      </w:r>
      <w:r w:rsidRPr="00B00331">
        <w:rPr>
          <w:rFonts w:asciiTheme="minorHAnsi" w:hAnsiTheme="minorHAnsi" w:cstheme="minorHAnsi"/>
        </w:rPr>
        <w:t>et les Commission</w:t>
      </w:r>
      <w:r w:rsidR="00FC122D" w:rsidRPr="00B00331">
        <w:rPr>
          <w:rFonts w:asciiTheme="minorHAnsi" w:hAnsiTheme="minorHAnsi" w:cstheme="minorHAnsi"/>
        </w:rPr>
        <w:t>s</w:t>
      </w:r>
      <w:r w:rsidRPr="00B00331">
        <w:rPr>
          <w:rFonts w:asciiTheme="minorHAnsi" w:hAnsiTheme="minorHAnsi" w:cstheme="minorHAnsi"/>
        </w:rPr>
        <w:t xml:space="preserve"> </w:t>
      </w:r>
      <w:r w:rsidR="00297640" w:rsidRPr="00B00331">
        <w:rPr>
          <w:rFonts w:asciiTheme="minorHAnsi" w:hAnsiTheme="minorHAnsi" w:cstheme="minorHAnsi"/>
        </w:rPr>
        <w:t>E</w:t>
      </w:r>
      <w:r w:rsidRPr="00B00331">
        <w:rPr>
          <w:rFonts w:asciiTheme="minorHAnsi" w:hAnsiTheme="minorHAnsi" w:cstheme="minorHAnsi"/>
        </w:rPr>
        <w:t>lectorale</w:t>
      </w:r>
      <w:r w:rsidR="00FC122D" w:rsidRPr="00B00331">
        <w:rPr>
          <w:rFonts w:asciiTheme="minorHAnsi" w:hAnsiTheme="minorHAnsi" w:cstheme="minorHAnsi"/>
        </w:rPr>
        <w:t>s</w:t>
      </w:r>
      <w:r w:rsidRPr="00B00331">
        <w:rPr>
          <w:rFonts w:asciiTheme="minorHAnsi" w:hAnsiTheme="minorHAnsi" w:cstheme="minorHAnsi"/>
        </w:rPr>
        <w:t xml:space="preserve"> Locales (CEL).</w:t>
      </w:r>
      <w:r w:rsidR="00FC122D" w:rsidRPr="00B00331">
        <w:rPr>
          <w:rFonts w:asciiTheme="minorHAnsi" w:hAnsiTheme="minorHAnsi" w:cstheme="minorHAnsi"/>
        </w:rPr>
        <w:t xml:space="preserve"> Il existe quatre (4) types de CEL en fonction du découpage administration. Il s’agit des : Commissions </w:t>
      </w:r>
      <w:r w:rsidR="00297640" w:rsidRPr="00B00331">
        <w:rPr>
          <w:rFonts w:asciiTheme="minorHAnsi" w:hAnsiTheme="minorHAnsi" w:cstheme="minorHAnsi"/>
        </w:rPr>
        <w:t>E</w:t>
      </w:r>
      <w:r w:rsidR="00FC122D" w:rsidRPr="00B00331">
        <w:rPr>
          <w:rFonts w:asciiTheme="minorHAnsi" w:hAnsiTheme="minorHAnsi" w:cstheme="minorHAnsi"/>
        </w:rPr>
        <w:t xml:space="preserve">lectorales Régionales (CER), Commissions </w:t>
      </w:r>
      <w:r w:rsidR="00297640" w:rsidRPr="00B00331">
        <w:rPr>
          <w:rFonts w:asciiTheme="minorHAnsi" w:hAnsiTheme="minorHAnsi" w:cstheme="minorHAnsi"/>
        </w:rPr>
        <w:t>E</w:t>
      </w:r>
      <w:r w:rsidR="00FC122D" w:rsidRPr="00B00331">
        <w:rPr>
          <w:rFonts w:asciiTheme="minorHAnsi" w:hAnsiTheme="minorHAnsi" w:cstheme="minorHAnsi"/>
        </w:rPr>
        <w:t xml:space="preserve">lectorales Départementales (CED), Commissions </w:t>
      </w:r>
      <w:r w:rsidR="00297640" w:rsidRPr="00B00331">
        <w:rPr>
          <w:rFonts w:asciiTheme="minorHAnsi" w:hAnsiTheme="minorHAnsi" w:cstheme="minorHAnsi"/>
        </w:rPr>
        <w:t>E</w:t>
      </w:r>
      <w:r w:rsidR="00FC122D" w:rsidRPr="00B00331">
        <w:rPr>
          <w:rFonts w:asciiTheme="minorHAnsi" w:hAnsiTheme="minorHAnsi" w:cstheme="minorHAnsi"/>
        </w:rPr>
        <w:t xml:space="preserve">lectorales Sous-Préfectorales (CESP) et Commissions </w:t>
      </w:r>
      <w:r w:rsidR="00297640" w:rsidRPr="00B00331">
        <w:rPr>
          <w:rFonts w:asciiTheme="minorHAnsi" w:hAnsiTheme="minorHAnsi" w:cstheme="minorHAnsi"/>
        </w:rPr>
        <w:t>E</w:t>
      </w:r>
      <w:r w:rsidR="00FC122D" w:rsidRPr="00B00331">
        <w:rPr>
          <w:rFonts w:asciiTheme="minorHAnsi" w:hAnsiTheme="minorHAnsi" w:cstheme="minorHAnsi"/>
        </w:rPr>
        <w:t>lectorales Communales (CEC)</w:t>
      </w:r>
    </w:p>
    <w:p w14:paraId="0E5B5D9D" w14:textId="31AC1758" w:rsidR="00183375" w:rsidRPr="00B00331" w:rsidRDefault="00623F3B" w:rsidP="00100AD3">
      <w:pPr>
        <w:spacing w:line="360" w:lineRule="auto"/>
        <w:jc w:val="both"/>
        <w:rPr>
          <w:rFonts w:asciiTheme="minorHAnsi" w:hAnsiTheme="minorHAnsi" w:cstheme="minorHAnsi"/>
        </w:rPr>
      </w:pPr>
      <w:r w:rsidRPr="00B00331">
        <w:rPr>
          <w:rFonts w:asciiTheme="minorHAnsi" w:hAnsiTheme="minorHAnsi" w:cstheme="minorHAnsi"/>
        </w:rPr>
        <w:t xml:space="preserve"> L</w:t>
      </w:r>
      <w:r w:rsidR="00FC122D" w:rsidRPr="00B00331">
        <w:rPr>
          <w:rFonts w:asciiTheme="minorHAnsi" w:hAnsiTheme="minorHAnsi" w:cstheme="minorHAnsi"/>
        </w:rPr>
        <w:t>e</w:t>
      </w:r>
      <w:r w:rsidRPr="00B00331">
        <w:rPr>
          <w:rFonts w:asciiTheme="minorHAnsi" w:hAnsiTheme="minorHAnsi" w:cstheme="minorHAnsi"/>
        </w:rPr>
        <w:t xml:space="preserve"> schéma suivant illustre le</w:t>
      </w:r>
      <w:r w:rsidR="00FC122D" w:rsidRPr="00B00331">
        <w:rPr>
          <w:rFonts w:asciiTheme="minorHAnsi" w:hAnsiTheme="minorHAnsi" w:cstheme="minorHAnsi"/>
        </w:rPr>
        <w:t>s différentes entités de la CEI.</w:t>
      </w:r>
    </w:p>
    <w:p w14:paraId="7B943A51" w14:textId="7B61F5DD" w:rsidR="00183375" w:rsidRPr="00B00331" w:rsidRDefault="00183375" w:rsidP="00100AD3">
      <w:pPr>
        <w:spacing w:line="360" w:lineRule="auto"/>
        <w:jc w:val="both"/>
        <w:rPr>
          <w:rFonts w:asciiTheme="minorHAnsi" w:hAnsiTheme="minorHAnsi" w:cstheme="minorHAnsi"/>
        </w:rPr>
      </w:pPr>
      <w:r w:rsidRPr="00B00331">
        <w:rPr>
          <w:rFonts w:asciiTheme="minorHAnsi" w:hAnsiTheme="minorHAnsi" w:cstheme="minorHAnsi"/>
          <w:noProof/>
        </w:rPr>
        <w:lastRenderedPageBreak/>
        <w:drawing>
          <wp:inline distT="0" distB="0" distL="0" distR="0" wp14:anchorId="78222208" wp14:editId="203EBA71">
            <wp:extent cx="6158753" cy="3003176"/>
            <wp:effectExtent l="0" t="0" r="0" b="26035"/>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E901DF6" w14:textId="634180C8" w:rsidR="00544615" w:rsidRPr="00B00331" w:rsidRDefault="00544615" w:rsidP="00100AD3">
      <w:pPr>
        <w:spacing w:line="360" w:lineRule="auto"/>
        <w:jc w:val="both"/>
        <w:rPr>
          <w:rFonts w:asciiTheme="minorHAnsi" w:hAnsiTheme="minorHAnsi" w:cstheme="minorHAnsi"/>
        </w:rPr>
      </w:pPr>
      <w:r w:rsidRPr="00B00331">
        <w:rPr>
          <w:rFonts w:asciiTheme="minorHAnsi" w:hAnsiTheme="minorHAnsi" w:cstheme="minorHAnsi"/>
          <w:i/>
          <w:iCs/>
        </w:rPr>
        <w:t>Fig1. Entités de la CE</w:t>
      </w:r>
      <w:r w:rsidR="005A0AC9" w:rsidRPr="00B00331">
        <w:rPr>
          <w:rFonts w:asciiTheme="minorHAnsi" w:hAnsiTheme="minorHAnsi" w:cstheme="minorHAnsi"/>
          <w:i/>
          <w:iCs/>
        </w:rPr>
        <w:t>L</w:t>
      </w:r>
    </w:p>
    <w:p w14:paraId="4F25D868" w14:textId="60B3C9E2" w:rsidR="00274C79" w:rsidRPr="00B00331" w:rsidRDefault="00544615" w:rsidP="00CD1635">
      <w:pPr>
        <w:pStyle w:val="Titre3"/>
        <w:rPr>
          <w:rFonts w:asciiTheme="minorHAnsi" w:hAnsiTheme="minorHAnsi" w:cstheme="minorHAnsi"/>
        </w:rPr>
      </w:pPr>
      <w:r w:rsidRPr="00B00331">
        <w:rPr>
          <w:rFonts w:asciiTheme="minorHAnsi" w:hAnsiTheme="minorHAnsi" w:cstheme="minorHAnsi"/>
        </w:rPr>
        <w:t xml:space="preserve"> </w:t>
      </w:r>
      <w:bookmarkStart w:id="8" w:name="_Toc126220494"/>
      <w:r w:rsidR="00873734" w:rsidRPr="00B00331">
        <w:rPr>
          <w:rFonts w:asciiTheme="minorHAnsi" w:hAnsiTheme="minorHAnsi" w:cstheme="minorHAnsi"/>
        </w:rPr>
        <w:t>Le bureau de vote</w:t>
      </w:r>
      <w:bookmarkEnd w:id="8"/>
    </w:p>
    <w:p w14:paraId="6C54DE22" w14:textId="77777777" w:rsidR="00274C79" w:rsidRPr="00B00331" w:rsidRDefault="00274C79" w:rsidP="00100AD3">
      <w:pPr>
        <w:spacing w:line="360" w:lineRule="auto"/>
        <w:jc w:val="both"/>
        <w:rPr>
          <w:rFonts w:asciiTheme="minorHAnsi" w:hAnsiTheme="minorHAnsi" w:cstheme="minorHAnsi"/>
        </w:rPr>
      </w:pPr>
    </w:p>
    <w:p w14:paraId="4A9AE495" w14:textId="093DB4C1" w:rsidR="00274C79" w:rsidRPr="00B00331" w:rsidRDefault="00274C79" w:rsidP="00100AD3">
      <w:pPr>
        <w:spacing w:line="360" w:lineRule="auto"/>
        <w:jc w:val="both"/>
        <w:rPr>
          <w:rFonts w:asciiTheme="minorHAnsi" w:hAnsiTheme="minorHAnsi" w:cstheme="minorHAnsi"/>
        </w:rPr>
      </w:pPr>
      <w:r w:rsidRPr="00B00331">
        <w:rPr>
          <w:rFonts w:asciiTheme="minorHAnsi" w:hAnsiTheme="minorHAnsi" w:cstheme="minorHAnsi"/>
        </w:rPr>
        <w:t xml:space="preserve">C’est un lieu public : habituellement, une salle de classe dans une école ou une salle dans un centre culturel, un foyer de jeunes ou une place publique aménagée. Chaque bureau de vote accueille un certain nombre d’électeurs qui vont y voter, six cents électeurs </w:t>
      </w:r>
      <w:r w:rsidR="00CE72DC" w:rsidRPr="00B00331">
        <w:rPr>
          <w:rFonts w:asciiTheme="minorHAnsi" w:hAnsiTheme="minorHAnsi" w:cstheme="minorHAnsi"/>
        </w:rPr>
        <w:t xml:space="preserve">au </w:t>
      </w:r>
      <w:r w:rsidRPr="00B00331">
        <w:rPr>
          <w:rFonts w:asciiTheme="minorHAnsi" w:hAnsiTheme="minorHAnsi" w:cstheme="minorHAnsi"/>
        </w:rPr>
        <w:t xml:space="preserve">maximum selon l’article 21 du code Electoral. </w:t>
      </w:r>
    </w:p>
    <w:p w14:paraId="7F33E175" w14:textId="77777777" w:rsidR="002A3EBE" w:rsidRPr="00B00331" w:rsidRDefault="002A3EBE" w:rsidP="00100AD3">
      <w:pPr>
        <w:spacing w:line="360" w:lineRule="auto"/>
        <w:jc w:val="both"/>
        <w:rPr>
          <w:rFonts w:asciiTheme="minorHAnsi" w:hAnsiTheme="minorHAnsi" w:cstheme="minorHAnsi"/>
        </w:rPr>
      </w:pPr>
    </w:p>
    <w:p w14:paraId="7834AAC9" w14:textId="172874DD" w:rsidR="009C328B" w:rsidRPr="00B00331" w:rsidRDefault="009C328B" w:rsidP="00CD1635">
      <w:pPr>
        <w:pStyle w:val="Titre3"/>
        <w:rPr>
          <w:rFonts w:asciiTheme="minorHAnsi" w:hAnsiTheme="minorHAnsi" w:cstheme="minorHAnsi"/>
        </w:rPr>
      </w:pPr>
      <w:bookmarkStart w:id="9" w:name="_Toc126220495"/>
      <w:r w:rsidRPr="00B00331">
        <w:rPr>
          <w:rFonts w:asciiTheme="minorHAnsi" w:hAnsiTheme="minorHAnsi" w:cstheme="minorHAnsi"/>
        </w:rPr>
        <w:t>La circonscription électorale</w:t>
      </w:r>
      <w:bookmarkEnd w:id="9"/>
    </w:p>
    <w:p w14:paraId="061811F0" w14:textId="2AE6D4BF" w:rsidR="009C328B" w:rsidRPr="00B00331" w:rsidRDefault="009C328B" w:rsidP="00100AD3">
      <w:pPr>
        <w:spacing w:line="360" w:lineRule="auto"/>
        <w:jc w:val="both"/>
        <w:rPr>
          <w:rFonts w:asciiTheme="minorHAnsi" w:hAnsiTheme="minorHAnsi" w:cstheme="minorHAnsi"/>
        </w:rPr>
      </w:pPr>
      <w:r w:rsidRPr="00B00331">
        <w:rPr>
          <w:rFonts w:asciiTheme="minorHAnsi" w:hAnsiTheme="minorHAnsi" w:cstheme="minorHAnsi"/>
        </w:rPr>
        <w:t>La circonscription électorale est une division du territoire effectuée dans le cadre d'une élection. Chaque citoyen est rattaché à une circonscription et à une seule dans le cadre d'un vote. La circonscription peut être utilisée dans le cadre des scrutins majoritaires ou dans le cadre des scrutins de liste (scrutins proportionnels).</w:t>
      </w:r>
    </w:p>
    <w:p w14:paraId="02DFFF69" w14:textId="7CDDEE51" w:rsidR="00873734" w:rsidRPr="00B00331" w:rsidRDefault="00873734" w:rsidP="00100AD3">
      <w:pPr>
        <w:spacing w:line="360" w:lineRule="auto"/>
        <w:jc w:val="both"/>
        <w:rPr>
          <w:rFonts w:asciiTheme="minorHAnsi" w:hAnsiTheme="minorHAnsi" w:cstheme="minorHAnsi"/>
        </w:rPr>
      </w:pPr>
    </w:p>
    <w:p w14:paraId="690CA683" w14:textId="36021686" w:rsidR="00873734" w:rsidRPr="00B00331" w:rsidRDefault="00873734" w:rsidP="00CD1635">
      <w:pPr>
        <w:pStyle w:val="Titre3"/>
        <w:rPr>
          <w:rFonts w:asciiTheme="minorHAnsi" w:hAnsiTheme="minorHAnsi" w:cstheme="minorHAnsi"/>
        </w:rPr>
      </w:pPr>
      <w:bookmarkStart w:id="10" w:name="_Toc126220496"/>
      <w:r w:rsidRPr="00B00331">
        <w:rPr>
          <w:rFonts w:asciiTheme="minorHAnsi" w:hAnsiTheme="minorHAnsi" w:cstheme="minorHAnsi"/>
        </w:rPr>
        <w:t>Le scrutin</w:t>
      </w:r>
      <w:bookmarkEnd w:id="10"/>
    </w:p>
    <w:p w14:paraId="5B423556" w14:textId="1A45FC95" w:rsidR="00873734" w:rsidRPr="00B00331" w:rsidRDefault="009C328B" w:rsidP="00100AD3">
      <w:pPr>
        <w:spacing w:line="360" w:lineRule="auto"/>
        <w:jc w:val="both"/>
        <w:rPr>
          <w:rFonts w:asciiTheme="minorHAnsi" w:hAnsiTheme="minorHAnsi" w:cstheme="minorHAnsi"/>
        </w:rPr>
      </w:pPr>
      <w:r w:rsidRPr="00B00331">
        <w:rPr>
          <w:rFonts w:asciiTheme="minorHAnsi" w:hAnsiTheme="minorHAnsi" w:cstheme="minorHAnsi"/>
        </w:rPr>
        <w:t xml:space="preserve"> Un scrutin est une élection donc le vote s’effectue au moyen de bulletins déposés dans un récipient appelé </w:t>
      </w:r>
      <w:r w:rsidRPr="00B00331">
        <w:rPr>
          <w:rFonts w:asciiTheme="minorHAnsi" w:hAnsiTheme="minorHAnsi" w:cstheme="minorHAnsi"/>
          <w:b/>
          <w:bCs/>
        </w:rPr>
        <w:t>urne</w:t>
      </w:r>
      <w:r w:rsidRPr="00B00331">
        <w:rPr>
          <w:rFonts w:asciiTheme="minorHAnsi" w:hAnsiTheme="minorHAnsi" w:cstheme="minorHAnsi"/>
        </w:rPr>
        <w:t>.</w:t>
      </w:r>
    </w:p>
    <w:p w14:paraId="66497746" w14:textId="12699517" w:rsidR="00873734" w:rsidRPr="00B00331" w:rsidRDefault="00873734" w:rsidP="00100AD3">
      <w:pPr>
        <w:jc w:val="both"/>
        <w:rPr>
          <w:rFonts w:asciiTheme="minorHAnsi" w:hAnsiTheme="minorHAnsi" w:cstheme="minorHAnsi"/>
        </w:rPr>
      </w:pPr>
    </w:p>
    <w:p w14:paraId="77893EF6" w14:textId="15E8C2EA" w:rsidR="008A6947" w:rsidRPr="00B00331" w:rsidRDefault="00685CC0" w:rsidP="00CD1635">
      <w:pPr>
        <w:pStyle w:val="Titre4"/>
        <w:rPr>
          <w:rFonts w:asciiTheme="minorHAnsi" w:hAnsiTheme="minorHAnsi" w:cstheme="minorHAnsi"/>
        </w:rPr>
      </w:pPr>
      <w:r w:rsidRPr="00B00331">
        <w:rPr>
          <w:rFonts w:asciiTheme="minorHAnsi" w:hAnsiTheme="minorHAnsi" w:cstheme="minorHAnsi"/>
        </w:rPr>
        <w:t>Le scrutin majoritaire</w:t>
      </w:r>
    </w:p>
    <w:p w14:paraId="1D8A4EF8" w14:textId="7125D0D2" w:rsidR="001B4C62" w:rsidRPr="00B00331" w:rsidRDefault="001B4C62" w:rsidP="00100AD3">
      <w:pPr>
        <w:spacing w:line="360" w:lineRule="auto"/>
        <w:jc w:val="both"/>
        <w:rPr>
          <w:rFonts w:asciiTheme="minorHAnsi" w:hAnsiTheme="minorHAnsi" w:cstheme="minorHAnsi"/>
        </w:rPr>
      </w:pPr>
      <w:r w:rsidRPr="00B00331">
        <w:rPr>
          <w:rFonts w:asciiTheme="minorHAnsi" w:hAnsiTheme="minorHAnsi" w:cstheme="minorHAnsi"/>
        </w:rPr>
        <w:t xml:space="preserve">Le scrutin majoritaire est le mode d'élection le plus ancien. Il peut être uninominal (choix d'un seul nom) ou plurinominal (choix d'une liste de plusieurs noms). Ce mode de scrutin permet </w:t>
      </w:r>
      <w:r w:rsidRPr="00B00331">
        <w:rPr>
          <w:rFonts w:asciiTheme="minorHAnsi" w:hAnsiTheme="minorHAnsi" w:cstheme="minorHAnsi"/>
        </w:rPr>
        <w:lastRenderedPageBreak/>
        <w:t>d'accorder le siège ou les sièges au candidat ou à la liste ayant obtenu la majorité des voix. La majorité peut être, selon les cas, absolue (plus de la moitié des suffrages exprimés) ou relative (candidat ou liste ayant recueilli le plus de voix).</w:t>
      </w:r>
    </w:p>
    <w:p w14:paraId="4C1A4047" w14:textId="524185F2" w:rsidR="001B4C62" w:rsidRPr="00B00331" w:rsidRDefault="006C7ACD" w:rsidP="00CD1635">
      <w:pPr>
        <w:pStyle w:val="Titre4"/>
        <w:rPr>
          <w:rFonts w:asciiTheme="minorHAnsi" w:hAnsiTheme="minorHAnsi" w:cstheme="minorHAnsi"/>
        </w:rPr>
      </w:pPr>
      <w:r w:rsidRPr="00B00331">
        <w:rPr>
          <w:rFonts w:asciiTheme="minorHAnsi" w:hAnsiTheme="minorHAnsi" w:cstheme="minorHAnsi"/>
        </w:rPr>
        <w:t>Le scrutin proportionnel</w:t>
      </w:r>
    </w:p>
    <w:p w14:paraId="6A743A4B" w14:textId="7149B4FA" w:rsidR="00550823" w:rsidRPr="00B00331" w:rsidRDefault="00550823" w:rsidP="00100AD3">
      <w:pPr>
        <w:spacing w:line="360" w:lineRule="auto"/>
        <w:jc w:val="both"/>
        <w:rPr>
          <w:rFonts w:asciiTheme="minorHAnsi" w:hAnsiTheme="minorHAnsi" w:cstheme="minorHAnsi"/>
        </w:rPr>
      </w:pPr>
      <w:r w:rsidRPr="00B00331">
        <w:rPr>
          <w:rFonts w:asciiTheme="minorHAnsi" w:hAnsiTheme="minorHAnsi" w:cstheme="minorHAnsi"/>
        </w:rPr>
        <w:t>Le scrutin proportionnel permet de faire en sorte que les élus (députés, conseillers municipaux...) reflètent le plus équitablement possible la diversité des opinions des électeurs.</w:t>
      </w:r>
    </w:p>
    <w:p w14:paraId="07ED44BD" w14:textId="77777777" w:rsidR="00550823" w:rsidRPr="00B00331" w:rsidRDefault="00550823" w:rsidP="00100AD3">
      <w:pPr>
        <w:spacing w:line="360" w:lineRule="auto"/>
        <w:jc w:val="both"/>
        <w:rPr>
          <w:rFonts w:asciiTheme="minorHAnsi" w:hAnsiTheme="minorHAnsi" w:cstheme="minorHAnsi"/>
        </w:rPr>
      </w:pPr>
      <w:r w:rsidRPr="00B00331">
        <w:rPr>
          <w:rFonts w:asciiTheme="minorHAnsi" w:hAnsiTheme="minorHAnsi" w:cstheme="minorHAnsi"/>
        </w:rPr>
        <w:t>Chaque parti politique présente une liste de candidats au suffrage. Les sièges sont attribués à chacune des listes en divisant le nombre de voix obtenues par le quotient électoral (nombre de voix nécessaires pour obtenir un siège). Les sièges restant à pourvoir sont déterminés selon une méthode préalablement fixée. (</w:t>
      </w:r>
      <w:proofErr w:type="gramStart"/>
      <w:r w:rsidRPr="00B00331">
        <w:rPr>
          <w:rFonts w:asciiTheme="minorHAnsi" w:hAnsiTheme="minorHAnsi" w:cstheme="minorHAnsi"/>
        </w:rPr>
        <w:t>ex</w:t>
      </w:r>
      <w:proofErr w:type="gramEnd"/>
      <w:r w:rsidRPr="00B00331">
        <w:rPr>
          <w:rFonts w:asciiTheme="minorHAnsi" w:hAnsiTheme="minorHAnsi" w:cstheme="minorHAnsi"/>
        </w:rPr>
        <w:t xml:space="preserve"> : méthode du plus fort reste, méthode de la plus forte moyenne)</w:t>
      </w:r>
    </w:p>
    <w:p w14:paraId="3472B2F2" w14:textId="77777777" w:rsidR="00550823" w:rsidRPr="00B00331" w:rsidRDefault="00550823" w:rsidP="00100AD3">
      <w:pPr>
        <w:spacing w:line="360" w:lineRule="auto"/>
        <w:jc w:val="both"/>
        <w:rPr>
          <w:rFonts w:asciiTheme="minorHAnsi" w:hAnsiTheme="minorHAnsi" w:cstheme="minorHAnsi"/>
        </w:rPr>
      </w:pPr>
    </w:p>
    <w:p w14:paraId="2F47AECE" w14:textId="77777777" w:rsidR="00550823" w:rsidRPr="00B00331" w:rsidRDefault="00550823" w:rsidP="00100AD3">
      <w:pPr>
        <w:spacing w:line="360" w:lineRule="auto"/>
        <w:jc w:val="both"/>
        <w:rPr>
          <w:rFonts w:asciiTheme="minorHAnsi" w:hAnsiTheme="minorHAnsi" w:cstheme="minorHAnsi"/>
        </w:rPr>
      </w:pPr>
      <w:r w:rsidRPr="00B00331">
        <w:rPr>
          <w:rFonts w:asciiTheme="minorHAnsi" w:hAnsiTheme="minorHAnsi" w:cstheme="minorHAnsi"/>
        </w:rPr>
        <w:t>Il existe deux façons bien distinctes de choisir les candidats :</w:t>
      </w:r>
    </w:p>
    <w:p w14:paraId="501122D1" w14:textId="09557277" w:rsidR="00550823" w:rsidRPr="00B00331" w:rsidRDefault="001909F0" w:rsidP="001909F0">
      <w:pPr>
        <w:pStyle w:val="Paragraphedeliste"/>
        <w:numPr>
          <w:ilvl w:val="0"/>
          <w:numId w:val="15"/>
        </w:numPr>
        <w:spacing w:line="360" w:lineRule="auto"/>
        <w:jc w:val="both"/>
        <w:rPr>
          <w:rFonts w:asciiTheme="minorHAnsi" w:hAnsiTheme="minorHAnsi" w:cstheme="minorHAnsi"/>
        </w:rPr>
      </w:pPr>
      <w:r w:rsidRPr="00B00331">
        <w:rPr>
          <w:rFonts w:asciiTheme="minorHAnsi" w:hAnsiTheme="minorHAnsi" w:cstheme="minorHAnsi"/>
        </w:rPr>
        <w:t xml:space="preserve">Le </w:t>
      </w:r>
      <w:r w:rsidR="00550823" w:rsidRPr="00B00331">
        <w:rPr>
          <w:rFonts w:asciiTheme="minorHAnsi" w:hAnsiTheme="minorHAnsi" w:cstheme="minorHAnsi"/>
        </w:rPr>
        <w:t>vote par listes bloquées où l'électeur ne peut faire que le choix de la liste dans sa totalité. Les candidats, en fonction du score obtenu sont choisis dans l'ordre d'inscription sur la liste. C'est donc le parti qui, par l'ordre de présentation des candidats, décide de ses élus en fonction du nombre de sièges auxquels il a droit.</w:t>
      </w:r>
    </w:p>
    <w:p w14:paraId="36BC689C" w14:textId="2F3707FC" w:rsidR="00550823" w:rsidRPr="00B00331" w:rsidRDefault="001909F0" w:rsidP="001909F0">
      <w:pPr>
        <w:pStyle w:val="Paragraphedeliste"/>
        <w:numPr>
          <w:ilvl w:val="0"/>
          <w:numId w:val="15"/>
        </w:numPr>
        <w:spacing w:line="360" w:lineRule="auto"/>
        <w:jc w:val="both"/>
        <w:rPr>
          <w:rFonts w:asciiTheme="minorHAnsi" w:hAnsiTheme="minorHAnsi" w:cstheme="minorHAnsi"/>
        </w:rPr>
      </w:pPr>
      <w:r w:rsidRPr="00B00331">
        <w:rPr>
          <w:rFonts w:asciiTheme="minorHAnsi" w:hAnsiTheme="minorHAnsi" w:cstheme="minorHAnsi"/>
        </w:rPr>
        <w:t>Le</w:t>
      </w:r>
      <w:r w:rsidR="00550823" w:rsidRPr="00B00331">
        <w:rPr>
          <w:rFonts w:asciiTheme="minorHAnsi" w:hAnsiTheme="minorHAnsi" w:cstheme="minorHAnsi"/>
        </w:rPr>
        <w:t xml:space="preserve"> vote préférentiel où les électeurs peuvent choisir au sein d'une liste un ou plusieurs candidats (différentes variantes de vote préférentiel existent). Les élus d'une liste sont choisis en fonction du nombre de voix que chacun d'entre eux a obtenu. Le vote préférentiel présente l'avantage de permettre une représentation plus fidèle à la réalité politique du pays.</w:t>
      </w:r>
    </w:p>
    <w:p w14:paraId="7CF1E6A2" w14:textId="77777777" w:rsidR="00550823" w:rsidRPr="00B00331" w:rsidRDefault="00550823" w:rsidP="00100AD3">
      <w:pPr>
        <w:spacing w:line="360" w:lineRule="auto"/>
        <w:jc w:val="both"/>
        <w:rPr>
          <w:rFonts w:asciiTheme="minorHAnsi" w:hAnsiTheme="minorHAnsi" w:cstheme="minorHAnsi"/>
        </w:rPr>
      </w:pPr>
    </w:p>
    <w:p w14:paraId="2BD12665" w14:textId="6B54BFB4" w:rsidR="00F04541" w:rsidRPr="00B00331" w:rsidRDefault="00F04541" w:rsidP="00100AD3">
      <w:pPr>
        <w:pStyle w:val="Titre4"/>
        <w:spacing w:before="0"/>
        <w:jc w:val="both"/>
        <w:rPr>
          <w:rFonts w:asciiTheme="minorHAnsi" w:hAnsiTheme="minorHAnsi" w:cstheme="minorHAnsi"/>
        </w:rPr>
      </w:pPr>
      <w:r w:rsidRPr="00B00331">
        <w:rPr>
          <w:rFonts w:asciiTheme="minorHAnsi" w:hAnsiTheme="minorHAnsi" w:cstheme="minorHAnsi"/>
        </w:rPr>
        <w:t>Le suffrage universel</w:t>
      </w:r>
      <w:r w:rsidR="004F04A5" w:rsidRPr="00B00331">
        <w:rPr>
          <w:rFonts w:asciiTheme="minorHAnsi" w:hAnsiTheme="minorHAnsi" w:cstheme="minorHAnsi"/>
        </w:rPr>
        <w:t xml:space="preserve"> direct</w:t>
      </w:r>
    </w:p>
    <w:p w14:paraId="2D4B4392" w14:textId="77777777" w:rsidR="004F04A5" w:rsidRPr="00B00331" w:rsidRDefault="004F04A5" w:rsidP="00100AD3">
      <w:pPr>
        <w:jc w:val="both"/>
        <w:rPr>
          <w:rFonts w:asciiTheme="minorHAnsi" w:hAnsiTheme="minorHAnsi" w:cstheme="minorHAnsi"/>
        </w:rPr>
      </w:pPr>
    </w:p>
    <w:p w14:paraId="6062B7F1" w14:textId="288115ED" w:rsidR="004F04A5" w:rsidRPr="00B00331" w:rsidRDefault="004F04A5" w:rsidP="00100AD3">
      <w:pPr>
        <w:spacing w:line="360" w:lineRule="auto"/>
        <w:jc w:val="both"/>
        <w:rPr>
          <w:rFonts w:asciiTheme="minorHAnsi" w:hAnsiTheme="minorHAnsi" w:cstheme="minorHAnsi"/>
        </w:rPr>
      </w:pPr>
      <w:r w:rsidRPr="00B00331">
        <w:rPr>
          <w:rFonts w:asciiTheme="minorHAnsi" w:hAnsiTheme="minorHAnsi" w:cstheme="minorHAnsi"/>
          <w:b/>
          <w:bCs/>
        </w:rPr>
        <w:t>Le suffrage universel</w:t>
      </w:r>
      <w:r w:rsidRPr="00B00331">
        <w:rPr>
          <w:rFonts w:asciiTheme="minorHAnsi" w:hAnsiTheme="minorHAnsi" w:cstheme="minorHAnsi"/>
        </w:rPr>
        <w:t xml:space="preserve"> est un suffrage où le droit de vote est accordé à tous les citoyens qui ont la capacité électorale, c'est-à-dire sous certaines conditions minimales d'âge, de nationalité, de capacité morale et d'inscription sur les listes électorales. Il n'est fait aucune distinction de sexe, de race, de fortune, de religion, de profession...</w:t>
      </w:r>
    </w:p>
    <w:p w14:paraId="7B32E4C9" w14:textId="556B5A07" w:rsidR="00C53220" w:rsidRPr="00B00331" w:rsidRDefault="008A6947" w:rsidP="00100AD3">
      <w:pPr>
        <w:spacing w:line="360" w:lineRule="auto"/>
        <w:jc w:val="both"/>
        <w:rPr>
          <w:rFonts w:asciiTheme="minorHAnsi" w:hAnsiTheme="minorHAnsi" w:cstheme="minorHAnsi"/>
        </w:rPr>
      </w:pPr>
      <w:r w:rsidRPr="00B00331">
        <w:rPr>
          <w:rFonts w:asciiTheme="minorHAnsi" w:hAnsiTheme="minorHAnsi" w:cstheme="minorHAnsi"/>
          <w:b/>
          <w:bCs/>
        </w:rPr>
        <w:lastRenderedPageBreak/>
        <w:t xml:space="preserve">Le </w:t>
      </w:r>
      <w:r w:rsidR="00C53220" w:rsidRPr="00B00331">
        <w:rPr>
          <w:rFonts w:asciiTheme="minorHAnsi" w:hAnsiTheme="minorHAnsi" w:cstheme="minorHAnsi"/>
          <w:b/>
          <w:bCs/>
        </w:rPr>
        <w:t>suffrage direct</w:t>
      </w:r>
      <w:r w:rsidR="00C53220" w:rsidRPr="00B00331">
        <w:rPr>
          <w:rFonts w:asciiTheme="minorHAnsi" w:hAnsiTheme="minorHAnsi" w:cstheme="minorHAnsi"/>
        </w:rPr>
        <w:t xml:space="preserve"> est un suffrage dans lequel les électeurs votent eux-mêmes pour choisir leur(s) représentant(s) parmi les candidats à l'élection. Contrairement au suffrage indirect, il n'y a pas élection d'un corps intermédiaire de grands électeurs.</w:t>
      </w:r>
    </w:p>
    <w:p w14:paraId="3ED002FB" w14:textId="70722BCF" w:rsidR="00C53220" w:rsidRPr="00B00331" w:rsidRDefault="008A6947" w:rsidP="00100AD3">
      <w:pPr>
        <w:spacing w:line="360" w:lineRule="auto"/>
        <w:jc w:val="both"/>
        <w:rPr>
          <w:rFonts w:asciiTheme="minorHAnsi" w:hAnsiTheme="minorHAnsi" w:cstheme="minorHAnsi"/>
        </w:rPr>
      </w:pPr>
      <w:r w:rsidRPr="00B00331">
        <w:rPr>
          <w:rFonts w:asciiTheme="minorHAnsi" w:hAnsiTheme="minorHAnsi" w:cstheme="minorHAnsi"/>
          <w:b/>
          <w:bCs/>
        </w:rPr>
        <w:t>Le suffrage universel direct</w:t>
      </w:r>
      <w:r w:rsidRPr="00B00331">
        <w:rPr>
          <w:rFonts w:asciiTheme="minorHAnsi" w:hAnsiTheme="minorHAnsi" w:cstheme="minorHAnsi"/>
        </w:rPr>
        <w:t xml:space="preserve"> est un suffrage à la fois universel (corps électoral constitué par tous les citoyens) et direct.</w:t>
      </w:r>
    </w:p>
    <w:p w14:paraId="57E98386" w14:textId="77777777" w:rsidR="002A3EBE" w:rsidRPr="00B00331" w:rsidRDefault="002A3EBE" w:rsidP="00100AD3">
      <w:pPr>
        <w:spacing w:line="360" w:lineRule="auto"/>
        <w:jc w:val="both"/>
        <w:rPr>
          <w:rFonts w:asciiTheme="minorHAnsi" w:hAnsiTheme="minorHAnsi" w:cstheme="minorHAnsi"/>
        </w:rPr>
      </w:pPr>
    </w:p>
    <w:p w14:paraId="1431A1BE" w14:textId="61C82560" w:rsidR="003F3299" w:rsidRPr="00B00331" w:rsidRDefault="00A83D68" w:rsidP="00B00331">
      <w:pPr>
        <w:pStyle w:val="Titre2"/>
        <w:rPr>
          <w:rFonts w:asciiTheme="minorHAnsi" w:hAnsiTheme="minorHAnsi" w:cstheme="minorHAnsi"/>
        </w:rPr>
      </w:pPr>
      <w:bookmarkStart w:id="11" w:name="_Toc126220497"/>
      <w:r w:rsidRPr="00B00331">
        <w:rPr>
          <w:rFonts w:asciiTheme="minorHAnsi" w:hAnsiTheme="minorHAnsi" w:cstheme="minorHAnsi"/>
        </w:rPr>
        <w:t>Types d’élections en Côte d’Ivoir</w:t>
      </w:r>
      <w:r w:rsidR="00791806" w:rsidRPr="00B00331">
        <w:rPr>
          <w:rFonts w:asciiTheme="minorHAnsi" w:hAnsiTheme="minorHAnsi" w:cstheme="minorHAnsi"/>
        </w:rPr>
        <w:t>e</w:t>
      </w:r>
      <w:bookmarkEnd w:id="11"/>
    </w:p>
    <w:p w14:paraId="663F6BB5" w14:textId="2616EBAD" w:rsidR="006A1E95" w:rsidRPr="00B00331" w:rsidRDefault="003F3299" w:rsidP="00100AD3">
      <w:pPr>
        <w:spacing w:line="360" w:lineRule="auto"/>
        <w:jc w:val="both"/>
        <w:rPr>
          <w:rFonts w:asciiTheme="minorHAnsi" w:hAnsiTheme="minorHAnsi" w:cstheme="minorHAnsi"/>
        </w:rPr>
      </w:pPr>
      <w:r w:rsidRPr="00B00331">
        <w:rPr>
          <w:rFonts w:asciiTheme="minorHAnsi" w:hAnsiTheme="minorHAnsi" w:cstheme="minorHAnsi"/>
        </w:rPr>
        <w:t xml:space="preserve">La CEI est responsable de l’organisation de plusieurs élections. Il s’agit des élections du président de la République, des députés de l’Assemblée National, des conseils municipaux, des conseils régionaux et des référendums. </w:t>
      </w:r>
    </w:p>
    <w:p w14:paraId="585C03D1" w14:textId="2087A315" w:rsidR="003F3299" w:rsidRPr="00B00331" w:rsidRDefault="003F3299" w:rsidP="00100AD3">
      <w:pPr>
        <w:spacing w:line="360" w:lineRule="auto"/>
        <w:jc w:val="both"/>
        <w:rPr>
          <w:rFonts w:asciiTheme="minorHAnsi" w:hAnsiTheme="minorHAnsi" w:cstheme="minorHAnsi"/>
        </w:rPr>
      </w:pPr>
      <w:r w:rsidRPr="00B00331">
        <w:rPr>
          <w:rFonts w:asciiTheme="minorHAnsi" w:hAnsiTheme="minorHAnsi" w:cstheme="minorHAnsi"/>
        </w:rPr>
        <w:t>Chaque type d’élection a des spécificités.</w:t>
      </w:r>
      <w:r w:rsidR="007E39B3" w:rsidRPr="00B00331">
        <w:rPr>
          <w:rFonts w:asciiTheme="minorHAnsi" w:hAnsiTheme="minorHAnsi" w:cstheme="minorHAnsi"/>
        </w:rPr>
        <w:t xml:space="preserve"> Cependant, pour tous les types d’élections, il existe des étapes communes et obligatoire.</w:t>
      </w:r>
    </w:p>
    <w:p w14:paraId="0E88137B" w14:textId="77777777" w:rsidR="007E39B3" w:rsidRPr="00B00331" w:rsidRDefault="007E39B3" w:rsidP="00100AD3">
      <w:pPr>
        <w:spacing w:line="360" w:lineRule="auto"/>
        <w:jc w:val="both"/>
        <w:rPr>
          <w:rFonts w:asciiTheme="minorHAnsi" w:hAnsiTheme="minorHAnsi" w:cstheme="minorHAnsi"/>
        </w:rPr>
      </w:pPr>
    </w:p>
    <w:p w14:paraId="6BFEBDC3" w14:textId="56F31DCE" w:rsidR="00D5225E" w:rsidRPr="00B00331" w:rsidRDefault="00223258" w:rsidP="00B00331">
      <w:pPr>
        <w:pStyle w:val="Titre2"/>
        <w:rPr>
          <w:rFonts w:asciiTheme="minorHAnsi" w:hAnsiTheme="minorHAnsi" w:cstheme="minorHAnsi"/>
        </w:rPr>
      </w:pPr>
      <w:bookmarkStart w:id="12" w:name="_Toc126220498"/>
      <w:r w:rsidRPr="00B00331">
        <w:rPr>
          <w:rFonts w:asciiTheme="minorHAnsi" w:hAnsiTheme="minorHAnsi" w:cstheme="minorHAnsi"/>
        </w:rPr>
        <w:t xml:space="preserve">Processus </w:t>
      </w:r>
      <w:r w:rsidR="008769F6" w:rsidRPr="00B00331">
        <w:rPr>
          <w:rFonts w:asciiTheme="minorHAnsi" w:hAnsiTheme="minorHAnsi" w:cstheme="minorHAnsi"/>
        </w:rPr>
        <w:t>électoral</w:t>
      </w:r>
      <w:bookmarkEnd w:id="12"/>
    </w:p>
    <w:p w14:paraId="331FCB6F" w14:textId="216A5EC9" w:rsidR="00C44BFF" w:rsidRPr="00B00331" w:rsidRDefault="007E39B3" w:rsidP="00100AD3">
      <w:pPr>
        <w:spacing w:line="360" w:lineRule="auto"/>
        <w:jc w:val="both"/>
        <w:rPr>
          <w:rFonts w:asciiTheme="minorHAnsi" w:hAnsiTheme="minorHAnsi" w:cstheme="minorHAnsi"/>
        </w:rPr>
      </w:pPr>
      <w:r w:rsidRPr="00B00331">
        <w:rPr>
          <w:rFonts w:asciiTheme="minorHAnsi" w:hAnsiTheme="minorHAnsi" w:cstheme="minorHAnsi"/>
        </w:rPr>
        <w:t>Le</w:t>
      </w:r>
      <w:r w:rsidR="00FE507F" w:rsidRPr="00B00331">
        <w:rPr>
          <w:rFonts w:asciiTheme="minorHAnsi" w:hAnsiTheme="minorHAnsi" w:cstheme="minorHAnsi"/>
        </w:rPr>
        <w:t xml:space="preserve"> processus électoral, quel que soit le type d’élection, débute par l’identification des lieux de vote. Ce sont des bâtiments, publics pour la plupart, qui abriteront les bureaux de vote des électeurs. La liste des lieux de vote constitue la </w:t>
      </w:r>
      <w:r w:rsidR="00FE507F" w:rsidRPr="00B00331">
        <w:rPr>
          <w:rFonts w:asciiTheme="minorHAnsi" w:hAnsiTheme="minorHAnsi" w:cstheme="minorHAnsi"/>
          <w:b/>
          <w:bCs/>
          <w:i/>
          <w:iCs/>
        </w:rPr>
        <w:t xml:space="preserve">cartographie électorale. </w:t>
      </w:r>
    </w:p>
    <w:p w14:paraId="5331DF25" w14:textId="1B21F50D" w:rsidR="00C44BFF" w:rsidRPr="00B00331" w:rsidRDefault="00FE507F" w:rsidP="00100AD3">
      <w:pPr>
        <w:spacing w:line="360" w:lineRule="auto"/>
        <w:jc w:val="both"/>
        <w:rPr>
          <w:rFonts w:asciiTheme="minorHAnsi" w:hAnsiTheme="minorHAnsi" w:cstheme="minorHAnsi"/>
        </w:rPr>
      </w:pPr>
      <w:r w:rsidRPr="00B00331">
        <w:rPr>
          <w:rFonts w:asciiTheme="minorHAnsi" w:hAnsiTheme="minorHAnsi" w:cstheme="minorHAnsi"/>
        </w:rPr>
        <w:t>Cette</w:t>
      </w:r>
      <w:r w:rsidR="00C44BFF" w:rsidRPr="00B00331">
        <w:rPr>
          <w:rFonts w:asciiTheme="minorHAnsi" w:hAnsiTheme="minorHAnsi" w:cstheme="minorHAnsi"/>
        </w:rPr>
        <w:t xml:space="preserve"> </w:t>
      </w:r>
      <w:r w:rsidRPr="00B00331">
        <w:rPr>
          <w:rFonts w:asciiTheme="minorHAnsi" w:hAnsiTheme="minorHAnsi" w:cstheme="minorHAnsi"/>
        </w:rPr>
        <w:t xml:space="preserve">étape est suivie par la </w:t>
      </w:r>
      <w:r w:rsidRPr="00B00331">
        <w:rPr>
          <w:rFonts w:asciiTheme="minorHAnsi" w:hAnsiTheme="minorHAnsi" w:cstheme="minorHAnsi"/>
          <w:b/>
          <w:bCs/>
          <w:i/>
          <w:iCs/>
        </w:rPr>
        <w:t xml:space="preserve">révision de la liste électorale. </w:t>
      </w:r>
      <w:r w:rsidR="000C40F5" w:rsidRPr="00B00331">
        <w:rPr>
          <w:rFonts w:asciiTheme="minorHAnsi" w:hAnsiTheme="minorHAnsi" w:cstheme="minorHAnsi"/>
        </w:rPr>
        <w:t>Elle</w:t>
      </w:r>
      <w:r w:rsidRPr="00B00331">
        <w:rPr>
          <w:rFonts w:asciiTheme="minorHAnsi" w:hAnsiTheme="minorHAnsi" w:cstheme="minorHAnsi"/>
        </w:rPr>
        <w:t xml:space="preserve"> est faite obligatoirement avant chaque élection dans le but de mettre à jour la liste électorale en prenant en compte les nouveaux majeurs, les électeurs décédés ou ayant perdu leur droit de vote</w:t>
      </w:r>
      <w:r w:rsidR="000C40F5" w:rsidRPr="00B00331">
        <w:rPr>
          <w:rFonts w:asciiTheme="minorHAnsi" w:hAnsiTheme="minorHAnsi" w:cstheme="minorHAnsi"/>
        </w:rPr>
        <w:t>, les personnes ayant changé de nom ou de domicile</w:t>
      </w:r>
      <w:r w:rsidR="007F120F" w:rsidRPr="00B00331">
        <w:rPr>
          <w:rFonts w:asciiTheme="minorHAnsi" w:hAnsiTheme="minorHAnsi" w:cstheme="minorHAnsi"/>
        </w:rPr>
        <w:t>, les personnes ayant acquis la nationalité</w:t>
      </w:r>
      <w:r w:rsidRPr="00B00331">
        <w:rPr>
          <w:rFonts w:asciiTheme="minorHAnsi" w:hAnsiTheme="minorHAnsi" w:cstheme="minorHAnsi"/>
        </w:rPr>
        <w:t xml:space="preserve">. </w:t>
      </w:r>
    </w:p>
    <w:p w14:paraId="065EAF12" w14:textId="00C2BA89" w:rsidR="00C44BFF" w:rsidRPr="00B00331" w:rsidRDefault="00FE507F" w:rsidP="00100AD3">
      <w:pPr>
        <w:spacing w:line="360" w:lineRule="auto"/>
        <w:jc w:val="both"/>
        <w:rPr>
          <w:rFonts w:asciiTheme="minorHAnsi" w:hAnsiTheme="minorHAnsi" w:cstheme="minorHAnsi"/>
        </w:rPr>
      </w:pPr>
      <w:r w:rsidRPr="00B00331">
        <w:rPr>
          <w:rFonts w:asciiTheme="minorHAnsi" w:hAnsiTheme="minorHAnsi" w:cstheme="minorHAnsi"/>
        </w:rPr>
        <w:t>L</w:t>
      </w:r>
      <w:r w:rsidR="00C44BFF" w:rsidRPr="00B00331">
        <w:rPr>
          <w:rFonts w:asciiTheme="minorHAnsi" w:hAnsiTheme="minorHAnsi" w:cstheme="minorHAnsi"/>
        </w:rPr>
        <w:t>’</w:t>
      </w:r>
      <w:r w:rsidRPr="00B00331">
        <w:rPr>
          <w:rFonts w:asciiTheme="minorHAnsi" w:hAnsiTheme="minorHAnsi" w:cstheme="minorHAnsi"/>
        </w:rPr>
        <w:t>étape</w:t>
      </w:r>
      <w:r w:rsidR="00C44BFF" w:rsidRPr="00B00331">
        <w:rPr>
          <w:rFonts w:asciiTheme="minorHAnsi" w:hAnsiTheme="minorHAnsi" w:cstheme="minorHAnsi"/>
        </w:rPr>
        <w:t xml:space="preserve"> suivante</w:t>
      </w:r>
      <w:r w:rsidRPr="00B00331">
        <w:rPr>
          <w:rFonts w:asciiTheme="minorHAnsi" w:hAnsiTheme="minorHAnsi" w:cstheme="minorHAnsi"/>
        </w:rPr>
        <w:t xml:space="preserve"> est l’organisation du </w:t>
      </w:r>
      <w:r w:rsidRPr="00B00331">
        <w:rPr>
          <w:rFonts w:asciiTheme="minorHAnsi" w:hAnsiTheme="minorHAnsi" w:cstheme="minorHAnsi"/>
          <w:b/>
          <w:bCs/>
          <w:i/>
          <w:iCs/>
        </w:rPr>
        <w:t>scrutin</w:t>
      </w:r>
      <w:r w:rsidRPr="00B00331">
        <w:rPr>
          <w:rFonts w:asciiTheme="minorHAnsi" w:hAnsiTheme="minorHAnsi" w:cstheme="minorHAnsi"/>
        </w:rPr>
        <w:t>. Il convient de préciser que</w:t>
      </w:r>
      <w:r w:rsidR="006245F4" w:rsidRPr="00B00331">
        <w:rPr>
          <w:rFonts w:asciiTheme="minorHAnsi" w:hAnsiTheme="minorHAnsi" w:cstheme="minorHAnsi"/>
        </w:rPr>
        <w:t xml:space="preserve"> pour</w:t>
      </w:r>
      <w:r w:rsidRPr="00B00331">
        <w:rPr>
          <w:rFonts w:asciiTheme="minorHAnsi" w:hAnsiTheme="minorHAnsi" w:cstheme="minorHAnsi"/>
        </w:rPr>
        <w:t xml:space="preserve"> toutes les élections organisées par la CEI</w:t>
      </w:r>
      <w:r w:rsidR="006245F4" w:rsidRPr="00B00331">
        <w:rPr>
          <w:rFonts w:asciiTheme="minorHAnsi" w:hAnsiTheme="minorHAnsi" w:cstheme="minorHAnsi"/>
        </w:rPr>
        <w:t xml:space="preserve">, les électeurs votent dans un isoloir par bulletin secret qu’ils déposent ensuite dans une urne. </w:t>
      </w:r>
    </w:p>
    <w:p w14:paraId="391016D4" w14:textId="2C23C824" w:rsidR="00AC3139" w:rsidRPr="00B00331" w:rsidRDefault="006245F4" w:rsidP="00100AD3">
      <w:pPr>
        <w:spacing w:line="360" w:lineRule="auto"/>
        <w:jc w:val="both"/>
        <w:rPr>
          <w:rFonts w:asciiTheme="minorHAnsi" w:hAnsiTheme="minorHAnsi" w:cstheme="minorHAnsi"/>
        </w:rPr>
      </w:pPr>
      <w:r w:rsidRPr="00B00331">
        <w:rPr>
          <w:rFonts w:asciiTheme="minorHAnsi" w:hAnsiTheme="minorHAnsi" w:cstheme="minorHAnsi"/>
        </w:rPr>
        <w:t xml:space="preserve">Il s’en suit l’étape du </w:t>
      </w:r>
      <w:r w:rsidRPr="00B00331">
        <w:rPr>
          <w:rFonts w:asciiTheme="minorHAnsi" w:hAnsiTheme="minorHAnsi" w:cstheme="minorHAnsi"/>
          <w:b/>
          <w:bCs/>
          <w:i/>
          <w:iCs/>
        </w:rPr>
        <w:t>dépouillement</w:t>
      </w:r>
      <w:r w:rsidRPr="00B00331">
        <w:rPr>
          <w:rFonts w:asciiTheme="minorHAnsi" w:hAnsiTheme="minorHAnsi" w:cstheme="minorHAnsi"/>
        </w:rPr>
        <w:t xml:space="preserve"> consistant à compter les suffrages exprimés et le nombre de voix obtenue par chaque candidat. A la fin de cette étape un procès</w:t>
      </w:r>
      <w:r w:rsidR="00C44BFF" w:rsidRPr="00B00331">
        <w:rPr>
          <w:rFonts w:asciiTheme="minorHAnsi" w:hAnsiTheme="minorHAnsi" w:cstheme="minorHAnsi"/>
        </w:rPr>
        <w:t xml:space="preserve">-verbal est fait et une copie est acheminée à la Commission </w:t>
      </w:r>
      <w:r w:rsidR="00297640" w:rsidRPr="00B00331">
        <w:rPr>
          <w:rFonts w:asciiTheme="minorHAnsi" w:hAnsiTheme="minorHAnsi" w:cstheme="minorHAnsi"/>
        </w:rPr>
        <w:t>E</w:t>
      </w:r>
      <w:r w:rsidR="00C44BFF" w:rsidRPr="00B00331">
        <w:rPr>
          <w:rFonts w:asciiTheme="minorHAnsi" w:hAnsiTheme="minorHAnsi" w:cstheme="minorHAnsi"/>
        </w:rPr>
        <w:t>lectorale Centrale, au Conseil Constitutionnel ainsi qu’à chaque représentant des partis politiques des candidats du bureau de vote.</w:t>
      </w:r>
    </w:p>
    <w:p w14:paraId="649A5DC3" w14:textId="19FC4915" w:rsidR="00DD2EE4" w:rsidRPr="00B00331" w:rsidRDefault="00AC3139" w:rsidP="00100AD3">
      <w:pPr>
        <w:spacing w:line="360" w:lineRule="auto"/>
        <w:jc w:val="both"/>
        <w:rPr>
          <w:rFonts w:asciiTheme="minorHAnsi" w:hAnsiTheme="minorHAnsi" w:cstheme="minorHAnsi"/>
        </w:rPr>
      </w:pPr>
      <w:r w:rsidRPr="00B00331">
        <w:rPr>
          <w:rFonts w:asciiTheme="minorHAnsi" w:hAnsiTheme="minorHAnsi" w:cstheme="minorHAnsi"/>
        </w:rPr>
        <w:lastRenderedPageBreak/>
        <w:t xml:space="preserve">La prochaine activité du processus consister à additionner, dans les CEL, toutes les voix obtenues par les candidats dans les bureaux de vote : il s’agit de la </w:t>
      </w:r>
      <w:r w:rsidRPr="00B00331">
        <w:rPr>
          <w:rFonts w:asciiTheme="minorHAnsi" w:hAnsiTheme="minorHAnsi" w:cstheme="minorHAnsi"/>
          <w:b/>
          <w:bCs/>
          <w:i/>
          <w:iCs/>
        </w:rPr>
        <w:t>compilation</w:t>
      </w:r>
      <w:r w:rsidRPr="00B00331">
        <w:rPr>
          <w:rFonts w:asciiTheme="minorHAnsi" w:hAnsiTheme="minorHAnsi" w:cstheme="minorHAnsi"/>
        </w:rPr>
        <w:t xml:space="preserve">. Lors de cette phase, les CEL utilisent des feuilles de calcul sécurisées prévues à cet effet. Ces fichiers sont préparés pour chaque CEL et transmis avant le scrutin. Après avoir renseigné et validé les données du fichier, celui-ci est verrouillé et transmis à la Commission </w:t>
      </w:r>
      <w:r w:rsidR="00297640" w:rsidRPr="00B00331">
        <w:rPr>
          <w:rFonts w:asciiTheme="minorHAnsi" w:hAnsiTheme="minorHAnsi" w:cstheme="minorHAnsi"/>
        </w:rPr>
        <w:t>E</w:t>
      </w:r>
      <w:r w:rsidRPr="00B00331">
        <w:rPr>
          <w:rFonts w:asciiTheme="minorHAnsi" w:hAnsiTheme="minorHAnsi" w:cstheme="minorHAnsi"/>
        </w:rPr>
        <w:t xml:space="preserve">lectorale Centrale et au superviseur régional </w:t>
      </w:r>
      <w:r w:rsidR="00DD2EE4" w:rsidRPr="00B00331">
        <w:rPr>
          <w:rFonts w:asciiTheme="minorHAnsi" w:hAnsiTheme="minorHAnsi" w:cstheme="minorHAnsi"/>
        </w:rPr>
        <w:t>par un réseau privé virtuel (VPN).</w:t>
      </w:r>
    </w:p>
    <w:p w14:paraId="12639E22" w14:textId="5D4463DA" w:rsidR="00BB2A59" w:rsidRPr="00B00331" w:rsidRDefault="00DD2EE4" w:rsidP="00100AD3">
      <w:pPr>
        <w:spacing w:line="360" w:lineRule="auto"/>
        <w:jc w:val="both"/>
        <w:rPr>
          <w:rFonts w:asciiTheme="minorHAnsi" w:hAnsiTheme="minorHAnsi" w:cstheme="minorHAnsi"/>
        </w:rPr>
      </w:pPr>
      <w:r w:rsidRPr="00B00331">
        <w:rPr>
          <w:rFonts w:asciiTheme="minorHAnsi" w:hAnsiTheme="minorHAnsi" w:cstheme="minorHAnsi"/>
        </w:rPr>
        <w:t xml:space="preserve">Après la compilation vient l’étape de </w:t>
      </w:r>
      <w:r w:rsidRPr="00B00331">
        <w:rPr>
          <w:rFonts w:asciiTheme="minorHAnsi" w:hAnsiTheme="minorHAnsi" w:cstheme="minorHAnsi"/>
          <w:b/>
          <w:bCs/>
          <w:i/>
          <w:iCs/>
        </w:rPr>
        <w:t xml:space="preserve">consolidation </w:t>
      </w:r>
      <w:r w:rsidRPr="00B00331">
        <w:rPr>
          <w:rFonts w:asciiTheme="minorHAnsi" w:hAnsiTheme="minorHAnsi" w:cstheme="minorHAnsi"/>
        </w:rPr>
        <w:t xml:space="preserve">des données des CEL par les superviseurs régionaux. Ces derniers procèdent à la vérification et éventuellement à la correction de certains chiffres pour garantir la cohérence des données. Force est de préciser que seules les valeurs liées à la participation sont modifiables par les superviseurs. En d’autres termes, une fois renseigné par les CEL à partir des informations du procès-verbal de dépouillement, il n’est plus possible de modifier le nombre de voix obtenues par les candidats. A la fin de cette étape, chaque superviseur régional doit signer </w:t>
      </w:r>
      <w:r w:rsidR="00BB2A59" w:rsidRPr="00B00331">
        <w:rPr>
          <w:rFonts w:asciiTheme="minorHAnsi" w:hAnsiTheme="minorHAnsi" w:cstheme="minorHAnsi"/>
        </w:rPr>
        <w:t>son fichier pour attester de sa validité car ce sont ces résultats qui seront proclamés.</w:t>
      </w:r>
    </w:p>
    <w:p w14:paraId="72072AAB" w14:textId="0D0137E4" w:rsidR="00BB2A59" w:rsidRPr="00B00331" w:rsidRDefault="00BB2A59" w:rsidP="00100AD3">
      <w:pPr>
        <w:spacing w:line="360" w:lineRule="auto"/>
        <w:jc w:val="both"/>
        <w:rPr>
          <w:rFonts w:asciiTheme="minorHAnsi" w:hAnsiTheme="minorHAnsi" w:cstheme="minorHAnsi"/>
        </w:rPr>
      </w:pPr>
      <w:r w:rsidRPr="00B00331">
        <w:rPr>
          <w:rFonts w:asciiTheme="minorHAnsi" w:hAnsiTheme="minorHAnsi" w:cstheme="minorHAnsi"/>
        </w:rPr>
        <w:t xml:space="preserve">L’ultime étape est la </w:t>
      </w:r>
      <w:r w:rsidRPr="00B00331">
        <w:rPr>
          <w:rFonts w:asciiTheme="minorHAnsi" w:hAnsiTheme="minorHAnsi" w:cstheme="minorHAnsi"/>
          <w:b/>
          <w:bCs/>
          <w:i/>
          <w:iCs/>
        </w:rPr>
        <w:t>proclamation des résultats</w:t>
      </w:r>
      <w:r w:rsidRPr="00B00331">
        <w:rPr>
          <w:rFonts w:asciiTheme="minorHAnsi" w:hAnsiTheme="minorHAnsi" w:cstheme="minorHAnsi"/>
        </w:rPr>
        <w:t xml:space="preserve">. </w:t>
      </w:r>
      <w:r w:rsidR="0033289F" w:rsidRPr="00B00331">
        <w:rPr>
          <w:rFonts w:asciiTheme="minorHAnsi" w:hAnsiTheme="minorHAnsi" w:cstheme="minorHAnsi"/>
        </w:rPr>
        <w:t xml:space="preserve">La </w:t>
      </w:r>
      <w:r w:rsidR="00A43C51" w:rsidRPr="00B00331">
        <w:rPr>
          <w:rFonts w:asciiTheme="minorHAnsi" w:hAnsiTheme="minorHAnsi" w:cstheme="minorHAnsi"/>
        </w:rPr>
        <w:t xml:space="preserve">CEI, par le biais d’un porte-parole, procède à la lecture des résultat consolidés puis à la proclamation du vainqueur. Cette information reste provisoire. Elle devra être confirmée par le Conseil Constitutionnel </w:t>
      </w:r>
      <w:r w:rsidR="007F507E" w:rsidRPr="00B00331">
        <w:rPr>
          <w:rFonts w:asciiTheme="minorHAnsi" w:hAnsiTheme="minorHAnsi" w:cstheme="minorHAnsi"/>
        </w:rPr>
        <w:t>sous réserve de la prise en compte des réclamations. Ci-après, un schéma récapitulatif des phases du processus électoral</w:t>
      </w:r>
      <w:r w:rsidR="00DA1A39" w:rsidRPr="00B00331">
        <w:rPr>
          <w:rFonts w:asciiTheme="minorHAnsi" w:hAnsiTheme="minorHAnsi" w:cstheme="minorHAnsi"/>
        </w:rPr>
        <w:t>.</w:t>
      </w:r>
    </w:p>
    <w:p w14:paraId="192CEE5A" w14:textId="75184DF6" w:rsidR="00D5225E" w:rsidRPr="00B00331" w:rsidRDefault="00D5225E" w:rsidP="00100AD3">
      <w:pPr>
        <w:spacing w:line="360" w:lineRule="auto"/>
        <w:jc w:val="both"/>
        <w:rPr>
          <w:rFonts w:asciiTheme="minorHAnsi" w:hAnsiTheme="minorHAnsi" w:cstheme="minorHAnsi"/>
        </w:rPr>
      </w:pPr>
      <w:r w:rsidRPr="00B00331">
        <w:rPr>
          <w:rFonts w:asciiTheme="minorHAnsi" w:hAnsiTheme="minorHAnsi" w:cstheme="minorHAnsi"/>
          <w:noProof/>
        </w:rPr>
        <w:drawing>
          <wp:inline distT="0" distB="0" distL="0" distR="0" wp14:anchorId="0A2A6320" wp14:editId="30419319">
            <wp:extent cx="6239435" cy="2639946"/>
            <wp:effectExtent l="0" t="57150" r="9525" b="46355"/>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350496E" w14:textId="3F59DCF4" w:rsidR="004260B4" w:rsidRDefault="00DC72BA" w:rsidP="008777CE">
      <w:pPr>
        <w:spacing w:line="360" w:lineRule="auto"/>
        <w:jc w:val="center"/>
        <w:rPr>
          <w:rFonts w:asciiTheme="minorHAnsi" w:hAnsiTheme="minorHAnsi" w:cstheme="minorHAnsi"/>
          <w:i/>
          <w:iCs/>
        </w:rPr>
      </w:pPr>
      <w:r w:rsidRPr="00B00331">
        <w:rPr>
          <w:rFonts w:asciiTheme="minorHAnsi" w:hAnsiTheme="minorHAnsi" w:cstheme="minorHAnsi"/>
          <w:i/>
          <w:iCs/>
        </w:rPr>
        <w:t xml:space="preserve">Fig. 2 : </w:t>
      </w:r>
      <w:r w:rsidR="00297640" w:rsidRPr="00B00331">
        <w:rPr>
          <w:rFonts w:asciiTheme="minorHAnsi" w:hAnsiTheme="minorHAnsi" w:cstheme="minorHAnsi"/>
          <w:i/>
          <w:iCs/>
        </w:rPr>
        <w:t>E</w:t>
      </w:r>
      <w:r w:rsidRPr="00B00331">
        <w:rPr>
          <w:rFonts w:asciiTheme="minorHAnsi" w:hAnsiTheme="minorHAnsi" w:cstheme="minorHAnsi"/>
          <w:i/>
          <w:iCs/>
        </w:rPr>
        <w:t>tapes du processus électoral</w:t>
      </w:r>
    </w:p>
    <w:p w14:paraId="757E43E5" w14:textId="2EAE1176" w:rsidR="003E7BE7" w:rsidRDefault="003E7BE7" w:rsidP="003E7BE7">
      <w:pPr>
        <w:rPr>
          <w:rFonts w:asciiTheme="minorHAnsi" w:hAnsiTheme="minorHAnsi" w:cstheme="minorHAnsi"/>
          <w:i/>
          <w:iCs/>
        </w:rPr>
      </w:pPr>
    </w:p>
    <w:p w14:paraId="4AB2DBC9" w14:textId="77777777" w:rsidR="003E7BE7" w:rsidRPr="00B00331" w:rsidRDefault="003E7BE7" w:rsidP="003E7BE7">
      <w:pPr>
        <w:pStyle w:val="Titre2"/>
        <w:rPr>
          <w:rFonts w:asciiTheme="minorHAnsi" w:hAnsiTheme="minorHAnsi" w:cstheme="minorHAnsi"/>
        </w:rPr>
      </w:pPr>
      <w:bookmarkStart w:id="13" w:name="_Toc126220499"/>
      <w:r w:rsidRPr="00B00331">
        <w:rPr>
          <w:rFonts w:asciiTheme="minorHAnsi" w:hAnsiTheme="minorHAnsi" w:cstheme="minorHAnsi"/>
        </w:rPr>
        <w:lastRenderedPageBreak/>
        <w:t>Matrice générale des spécificités par élection</w:t>
      </w:r>
      <w:bookmarkEnd w:id="13"/>
    </w:p>
    <w:p w14:paraId="4AA680F7" w14:textId="77777777" w:rsidR="003E7BE7" w:rsidRPr="00B00331" w:rsidRDefault="003E7BE7" w:rsidP="003E7BE7">
      <w:pPr>
        <w:spacing w:line="360" w:lineRule="auto"/>
        <w:jc w:val="both"/>
        <w:rPr>
          <w:rFonts w:asciiTheme="minorHAnsi" w:hAnsiTheme="minorHAnsi" w:cstheme="minorHAnsi"/>
        </w:rPr>
      </w:pPr>
      <w:r w:rsidRPr="00B00331">
        <w:rPr>
          <w:rFonts w:asciiTheme="minorHAnsi" w:hAnsiTheme="minorHAnsi" w:cstheme="minorHAnsi"/>
        </w:rPr>
        <w:t>Si les étapes du processus électoral restent presque communes à tous les types de scrutin, il existe cependant quelques spécificités par type de scrutin que nous présentons dans le tableau ci-dessous.</w:t>
      </w:r>
    </w:p>
    <w:p w14:paraId="70AE607D" w14:textId="77777777" w:rsidR="003E7BE7" w:rsidRPr="00B00331" w:rsidRDefault="003E7BE7" w:rsidP="003E7BE7">
      <w:pPr>
        <w:jc w:val="both"/>
        <w:rPr>
          <w:rFonts w:asciiTheme="minorHAnsi" w:hAnsiTheme="minorHAnsi" w:cstheme="minorHAnsi"/>
        </w:rPr>
      </w:pPr>
    </w:p>
    <w:tbl>
      <w:tblPr>
        <w:tblStyle w:val="TableauGrille5Fonc-Accentuation2"/>
        <w:tblW w:w="10912" w:type="dxa"/>
        <w:tblInd w:w="-433" w:type="dxa"/>
        <w:tblLook w:val="04A0" w:firstRow="1" w:lastRow="0" w:firstColumn="1" w:lastColumn="0" w:noHBand="0" w:noVBand="1"/>
      </w:tblPr>
      <w:tblGrid>
        <w:gridCol w:w="1725"/>
        <w:gridCol w:w="1855"/>
        <w:gridCol w:w="1924"/>
        <w:gridCol w:w="1716"/>
        <w:gridCol w:w="1846"/>
        <w:gridCol w:w="1846"/>
      </w:tblGrid>
      <w:tr w:rsidR="003E7BE7" w:rsidRPr="00B00331" w14:paraId="19890551" w14:textId="7BD268B5" w:rsidTr="003E7BE7">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725" w:type="dxa"/>
            <w:shd w:val="clear" w:color="auto" w:fill="FFFFFF" w:themeFill="background1"/>
            <w:vAlign w:val="center"/>
          </w:tcPr>
          <w:p w14:paraId="6CB896AA" w14:textId="77777777" w:rsidR="003E7BE7" w:rsidRPr="00B00331" w:rsidRDefault="003E7BE7" w:rsidP="00B64764">
            <w:pPr>
              <w:jc w:val="both"/>
              <w:rPr>
                <w:rFonts w:asciiTheme="minorHAnsi" w:hAnsiTheme="minorHAnsi" w:cstheme="minorHAnsi"/>
              </w:rPr>
            </w:pPr>
          </w:p>
        </w:tc>
        <w:tc>
          <w:tcPr>
            <w:tcW w:w="1855" w:type="dxa"/>
            <w:vAlign w:val="center"/>
          </w:tcPr>
          <w:p w14:paraId="0078F052" w14:textId="77777777" w:rsidR="003E7BE7" w:rsidRPr="00B00331" w:rsidRDefault="003E7BE7" w:rsidP="00B6476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0"/>
              </w:rPr>
            </w:pPr>
            <w:r w:rsidRPr="00B00331">
              <w:rPr>
                <w:rFonts w:asciiTheme="minorHAnsi" w:hAnsiTheme="minorHAnsi" w:cstheme="minorHAnsi"/>
                <w:sz w:val="24"/>
                <w:szCs w:val="20"/>
              </w:rPr>
              <w:t>Présidentielles</w:t>
            </w:r>
          </w:p>
        </w:tc>
        <w:tc>
          <w:tcPr>
            <w:tcW w:w="1924" w:type="dxa"/>
            <w:vAlign w:val="center"/>
          </w:tcPr>
          <w:p w14:paraId="3AA8374E" w14:textId="77777777" w:rsidR="003E7BE7" w:rsidRPr="00B00331" w:rsidRDefault="003E7BE7" w:rsidP="00B6476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0"/>
              </w:rPr>
            </w:pPr>
            <w:r w:rsidRPr="00B00331">
              <w:rPr>
                <w:rFonts w:asciiTheme="minorHAnsi" w:hAnsiTheme="minorHAnsi" w:cstheme="minorHAnsi"/>
                <w:sz w:val="24"/>
                <w:szCs w:val="20"/>
              </w:rPr>
              <w:t>Législatives</w:t>
            </w:r>
          </w:p>
        </w:tc>
        <w:tc>
          <w:tcPr>
            <w:tcW w:w="1716" w:type="dxa"/>
            <w:vAlign w:val="center"/>
          </w:tcPr>
          <w:p w14:paraId="625E8A0B" w14:textId="77777777" w:rsidR="003E7BE7" w:rsidRPr="00B00331" w:rsidRDefault="003E7BE7" w:rsidP="00B6476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0"/>
              </w:rPr>
            </w:pPr>
            <w:r w:rsidRPr="00B00331">
              <w:rPr>
                <w:rFonts w:asciiTheme="minorHAnsi" w:hAnsiTheme="minorHAnsi" w:cstheme="minorHAnsi"/>
                <w:sz w:val="24"/>
                <w:szCs w:val="20"/>
              </w:rPr>
              <w:t>Régionales</w:t>
            </w:r>
          </w:p>
        </w:tc>
        <w:tc>
          <w:tcPr>
            <w:tcW w:w="1846" w:type="dxa"/>
            <w:vAlign w:val="center"/>
          </w:tcPr>
          <w:p w14:paraId="5FE2C413" w14:textId="77777777" w:rsidR="003E7BE7" w:rsidRPr="00B00331" w:rsidRDefault="003E7BE7" w:rsidP="00B6476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0"/>
              </w:rPr>
            </w:pPr>
            <w:r w:rsidRPr="00B00331">
              <w:rPr>
                <w:rFonts w:asciiTheme="minorHAnsi" w:hAnsiTheme="minorHAnsi" w:cstheme="minorHAnsi"/>
                <w:sz w:val="24"/>
                <w:szCs w:val="20"/>
              </w:rPr>
              <w:t>Municipales</w:t>
            </w:r>
          </w:p>
        </w:tc>
        <w:tc>
          <w:tcPr>
            <w:tcW w:w="1846" w:type="dxa"/>
          </w:tcPr>
          <w:p w14:paraId="5207ED46" w14:textId="22A3F0A5" w:rsidR="003E7BE7" w:rsidRPr="00B00331" w:rsidRDefault="003E7BE7" w:rsidP="00B64764">
            <w:pPr>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0"/>
              </w:rPr>
            </w:pPr>
            <w:r>
              <w:rPr>
                <w:rFonts w:asciiTheme="minorHAnsi" w:hAnsiTheme="minorHAnsi" w:cstheme="minorHAnsi"/>
                <w:sz w:val="24"/>
                <w:szCs w:val="20"/>
              </w:rPr>
              <w:t>Sénatoriales</w:t>
            </w:r>
          </w:p>
        </w:tc>
      </w:tr>
      <w:tr w:rsidR="003E7BE7" w:rsidRPr="00B00331" w14:paraId="57742FD1" w14:textId="0F323D91" w:rsidTr="00BE5AE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389DA3EE"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Durée du mandat</w:t>
            </w:r>
          </w:p>
        </w:tc>
        <w:tc>
          <w:tcPr>
            <w:tcW w:w="1855" w:type="dxa"/>
            <w:vAlign w:val="center"/>
          </w:tcPr>
          <w:p w14:paraId="12A6C172"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5 ans</w:t>
            </w:r>
          </w:p>
        </w:tc>
        <w:tc>
          <w:tcPr>
            <w:tcW w:w="1924" w:type="dxa"/>
            <w:vAlign w:val="center"/>
          </w:tcPr>
          <w:p w14:paraId="2258000B"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5 ans</w:t>
            </w:r>
          </w:p>
        </w:tc>
        <w:tc>
          <w:tcPr>
            <w:tcW w:w="1716" w:type="dxa"/>
            <w:vAlign w:val="center"/>
          </w:tcPr>
          <w:p w14:paraId="2506605E"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5 ans</w:t>
            </w:r>
          </w:p>
        </w:tc>
        <w:tc>
          <w:tcPr>
            <w:tcW w:w="1846" w:type="dxa"/>
            <w:vAlign w:val="center"/>
          </w:tcPr>
          <w:p w14:paraId="00ABBCBC"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5 ans</w:t>
            </w:r>
          </w:p>
        </w:tc>
        <w:tc>
          <w:tcPr>
            <w:tcW w:w="1846" w:type="dxa"/>
            <w:vAlign w:val="center"/>
          </w:tcPr>
          <w:p w14:paraId="15709C54" w14:textId="52EA543C" w:rsidR="003E7BE7" w:rsidRPr="00B00331" w:rsidRDefault="00014711"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5 ans</w:t>
            </w:r>
          </w:p>
        </w:tc>
      </w:tr>
      <w:tr w:rsidR="003E7BE7" w:rsidRPr="00B00331" w14:paraId="0C1B6E75" w14:textId="429E41C9" w:rsidTr="00BE5AE9">
        <w:trPr>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1F5B559F"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Type de suffrage</w:t>
            </w:r>
          </w:p>
        </w:tc>
        <w:tc>
          <w:tcPr>
            <w:tcW w:w="1855" w:type="dxa"/>
            <w:vAlign w:val="center"/>
          </w:tcPr>
          <w:p w14:paraId="0DF07AE6"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Universel direct</w:t>
            </w:r>
          </w:p>
        </w:tc>
        <w:tc>
          <w:tcPr>
            <w:tcW w:w="1924" w:type="dxa"/>
            <w:vAlign w:val="center"/>
          </w:tcPr>
          <w:p w14:paraId="5DA77DA1"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Universel direct</w:t>
            </w:r>
          </w:p>
        </w:tc>
        <w:tc>
          <w:tcPr>
            <w:tcW w:w="1716" w:type="dxa"/>
            <w:vAlign w:val="center"/>
          </w:tcPr>
          <w:p w14:paraId="7D8B6C8A"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Universel direct</w:t>
            </w:r>
          </w:p>
        </w:tc>
        <w:tc>
          <w:tcPr>
            <w:tcW w:w="1846" w:type="dxa"/>
            <w:vAlign w:val="center"/>
          </w:tcPr>
          <w:p w14:paraId="68CFEF47"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Universel direct</w:t>
            </w:r>
          </w:p>
        </w:tc>
        <w:tc>
          <w:tcPr>
            <w:tcW w:w="1846" w:type="dxa"/>
            <w:vAlign w:val="center"/>
          </w:tcPr>
          <w:p w14:paraId="4C4EA13F" w14:textId="6D249DF4"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Universel indirect</w:t>
            </w:r>
          </w:p>
        </w:tc>
      </w:tr>
      <w:tr w:rsidR="003E7BE7" w:rsidRPr="00B00331" w14:paraId="626E458A" w14:textId="026DA7CC" w:rsidTr="00BE5AE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1369350E"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Type de scrutin</w:t>
            </w:r>
          </w:p>
        </w:tc>
        <w:tc>
          <w:tcPr>
            <w:tcW w:w="1855" w:type="dxa"/>
            <w:vAlign w:val="center"/>
          </w:tcPr>
          <w:p w14:paraId="4625168E"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Majoritaire</w:t>
            </w:r>
          </w:p>
        </w:tc>
        <w:tc>
          <w:tcPr>
            <w:tcW w:w="1924" w:type="dxa"/>
            <w:vAlign w:val="center"/>
          </w:tcPr>
          <w:p w14:paraId="17DF0F78"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Majoritaire</w:t>
            </w:r>
          </w:p>
        </w:tc>
        <w:tc>
          <w:tcPr>
            <w:tcW w:w="1716" w:type="dxa"/>
            <w:vAlign w:val="center"/>
          </w:tcPr>
          <w:p w14:paraId="636125D0"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Liste proportionnel et majoritaire</w:t>
            </w:r>
          </w:p>
        </w:tc>
        <w:tc>
          <w:tcPr>
            <w:tcW w:w="1846" w:type="dxa"/>
            <w:vAlign w:val="center"/>
          </w:tcPr>
          <w:p w14:paraId="20F497BF"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Liste proportionnel et majoritaire</w:t>
            </w:r>
          </w:p>
        </w:tc>
        <w:tc>
          <w:tcPr>
            <w:tcW w:w="1846" w:type="dxa"/>
            <w:vAlign w:val="center"/>
          </w:tcPr>
          <w:p w14:paraId="43CAEB44"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r w:rsidR="003E7BE7" w:rsidRPr="00B00331" w14:paraId="2B4743A3" w14:textId="2203586F" w:rsidTr="00BE5AE9">
        <w:trPr>
          <w:trHeight w:val="499"/>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3B6EA017"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Nombre de tours possibles</w:t>
            </w:r>
          </w:p>
        </w:tc>
        <w:tc>
          <w:tcPr>
            <w:tcW w:w="1855" w:type="dxa"/>
            <w:vAlign w:val="center"/>
          </w:tcPr>
          <w:p w14:paraId="1E006DD8"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2</w:t>
            </w:r>
          </w:p>
        </w:tc>
        <w:tc>
          <w:tcPr>
            <w:tcW w:w="1924" w:type="dxa"/>
            <w:vAlign w:val="center"/>
          </w:tcPr>
          <w:p w14:paraId="1182C8FE"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w:t>
            </w:r>
          </w:p>
        </w:tc>
        <w:tc>
          <w:tcPr>
            <w:tcW w:w="1716" w:type="dxa"/>
            <w:vAlign w:val="center"/>
          </w:tcPr>
          <w:p w14:paraId="616583B9"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w:t>
            </w:r>
          </w:p>
        </w:tc>
        <w:tc>
          <w:tcPr>
            <w:tcW w:w="1846" w:type="dxa"/>
            <w:vAlign w:val="center"/>
          </w:tcPr>
          <w:p w14:paraId="0E7B4D0A"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w:t>
            </w:r>
          </w:p>
        </w:tc>
        <w:tc>
          <w:tcPr>
            <w:tcW w:w="1846" w:type="dxa"/>
            <w:vAlign w:val="center"/>
          </w:tcPr>
          <w:p w14:paraId="75645464" w14:textId="0A9E33C6" w:rsidR="003E7BE7" w:rsidRPr="00B00331" w:rsidRDefault="00A424A5"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1</w:t>
            </w:r>
          </w:p>
        </w:tc>
      </w:tr>
      <w:tr w:rsidR="003E7BE7" w:rsidRPr="00B00331" w14:paraId="6B9FA76C" w14:textId="5C233A30" w:rsidTr="00BE5AE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67FA973C"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Nombre de circonscriptions</w:t>
            </w:r>
          </w:p>
        </w:tc>
        <w:tc>
          <w:tcPr>
            <w:tcW w:w="1855" w:type="dxa"/>
            <w:vAlign w:val="center"/>
          </w:tcPr>
          <w:p w14:paraId="1388BC88"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w:t>
            </w:r>
          </w:p>
        </w:tc>
        <w:tc>
          <w:tcPr>
            <w:tcW w:w="1924" w:type="dxa"/>
            <w:vAlign w:val="center"/>
          </w:tcPr>
          <w:p w14:paraId="7FB557D0"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205</w:t>
            </w:r>
          </w:p>
        </w:tc>
        <w:tc>
          <w:tcPr>
            <w:tcW w:w="1716" w:type="dxa"/>
            <w:vAlign w:val="center"/>
          </w:tcPr>
          <w:p w14:paraId="6AF6BF6B"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31</w:t>
            </w:r>
          </w:p>
        </w:tc>
        <w:tc>
          <w:tcPr>
            <w:tcW w:w="1846" w:type="dxa"/>
            <w:vAlign w:val="center"/>
          </w:tcPr>
          <w:p w14:paraId="171A6BA0"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201</w:t>
            </w:r>
          </w:p>
        </w:tc>
        <w:tc>
          <w:tcPr>
            <w:tcW w:w="1846" w:type="dxa"/>
            <w:vAlign w:val="center"/>
          </w:tcPr>
          <w:p w14:paraId="4E7C2A50" w14:textId="35B56923" w:rsidR="003E7BE7" w:rsidRPr="00B00331" w:rsidRDefault="00835878"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33</w:t>
            </w:r>
          </w:p>
        </w:tc>
      </w:tr>
      <w:tr w:rsidR="003E7BE7" w:rsidRPr="00B00331" w14:paraId="33AB9A95" w14:textId="08DCC946" w:rsidTr="00BE5AE9">
        <w:trPr>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66E6D351"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Périmètre de la circonscription</w:t>
            </w:r>
          </w:p>
        </w:tc>
        <w:tc>
          <w:tcPr>
            <w:tcW w:w="1855" w:type="dxa"/>
            <w:vAlign w:val="center"/>
          </w:tcPr>
          <w:p w14:paraId="4045B8A5"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Tout le territoire national</w:t>
            </w:r>
          </w:p>
        </w:tc>
        <w:tc>
          <w:tcPr>
            <w:tcW w:w="1924" w:type="dxa"/>
            <w:vAlign w:val="center"/>
          </w:tcPr>
          <w:p w14:paraId="4DC97333"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Inclus communes et S/Préfectures</w:t>
            </w:r>
          </w:p>
        </w:tc>
        <w:tc>
          <w:tcPr>
            <w:tcW w:w="1716" w:type="dxa"/>
            <w:vAlign w:val="center"/>
          </w:tcPr>
          <w:p w14:paraId="44553C86"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Régions</w:t>
            </w:r>
          </w:p>
        </w:tc>
        <w:tc>
          <w:tcPr>
            <w:tcW w:w="1846" w:type="dxa"/>
            <w:vAlign w:val="center"/>
          </w:tcPr>
          <w:p w14:paraId="14FFC815"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Communes</w:t>
            </w:r>
          </w:p>
        </w:tc>
        <w:tc>
          <w:tcPr>
            <w:tcW w:w="1846" w:type="dxa"/>
            <w:vAlign w:val="center"/>
          </w:tcPr>
          <w:p w14:paraId="192228DF" w14:textId="111CA162" w:rsidR="003E7BE7" w:rsidRPr="00B00331" w:rsidRDefault="00A424A5"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Régions et districts</w:t>
            </w:r>
          </w:p>
        </w:tc>
      </w:tr>
      <w:tr w:rsidR="003E7BE7" w:rsidRPr="00B00331" w14:paraId="152AC37B" w14:textId="1E4F05DA" w:rsidTr="00BE5AE9">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59560E82"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Type de Candidatures</w:t>
            </w:r>
          </w:p>
        </w:tc>
        <w:tc>
          <w:tcPr>
            <w:tcW w:w="1855" w:type="dxa"/>
            <w:vAlign w:val="center"/>
          </w:tcPr>
          <w:p w14:paraId="55777CE6" w14:textId="77777777" w:rsidR="003E7BE7" w:rsidRPr="00B00331" w:rsidRDefault="003E7BE7" w:rsidP="00BE5AE9">
            <w:pPr>
              <w:pStyle w:val="Paragraphedeliste"/>
              <w:numPr>
                <w:ilvl w:val="0"/>
                <w:numId w:val="11"/>
              </w:numPr>
              <w:ind w:left="176" w:hanging="176"/>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Candidat individuel</w:t>
            </w:r>
          </w:p>
        </w:tc>
        <w:tc>
          <w:tcPr>
            <w:tcW w:w="1924" w:type="dxa"/>
            <w:vAlign w:val="center"/>
          </w:tcPr>
          <w:p w14:paraId="63FF5E11" w14:textId="77777777" w:rsidR="003E7BE7" w:rsidRPr="00B00331" w:rsidRDefault="003E7BE7" w:rsidP="00BE5AE9">
            <w:pPr>
              <w:pStyle w:val="Paragraphedeliste"/>
              <w:numPr>
                <w:ilvl w:val="0"/>
                <w:numId w:val="11"/>
              </w:numPr>
              <w:ind w:left="177" w:hanging="14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Candidat individuel</w:t>
            </w:r>
          </w:p>
          <w:p w14:paraId="56C89C33" w14:textId="77777777" w:rsidR="003E7BE7" w:rsidRPr="00B00331" w:rsidRDefault="003E7BE7" w:rsidP="00BE5AE9">
            <w:pPr>
              <w:pStyle w:val="Paragraphedeliste"/>
              <w:numPr>
                <w:ilvl w:val="0"/>
                <w:numId w:val="11"/>
              </w:numPr>
              <w:ind w:left="177" w:hanging="14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Liste de candidats</w:t>
            </w:r>
          </w:p>
        </w:tc>
        <w:tc>
          <w:tcPr>
            <w:tcW w:w="1716" w:type="dxa"/>
            <w:vAlign w:val="center"/>
          </w:tcPr>
          <w:p w14:paraId="691D2B30"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Liste de candidats</w:t>
            </w:r>
          </w:p>
        </w:tc>
        <w:tc>
          <w:tcPr>
            <w:tcW w:w="1846" w:type="dxa"/>
            <w:vAlign w:val="center"/>
          </w:tcPr>
          <w:p w14:paraId="1F0EC866"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Liste de candidats</w:t>
            </w:r>
          </w:p>
        </w:tc>
        <w:tc>
          <w:tcPr>
            <w:tcW w:w="1846" w:type="dxa"/>
            <w:vAlign w:val="center"/>
          </w:tcPr>
          <w:p w14:paraId="58A046E6"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r w:rsidR="003E7BE7" w:rsidRPr="00B00331" w14:paraId="4DCD9951" w14:textId="0FB9A8D2" w:rsidTr="00BE5AE9">
        <w:trPr>
          <w:trHeight w:val="498"/>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2499F1AB"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Caution (FCFA)</w:t>
            </w:r>
          </w:p>
        </w:tc>
        <w:tc>
          <w:tcPr>
            <w:tcW w:w="1855" w:type="dxa"/>
            <w:vAlign w:val="center"/>
          </w:tcPr>
          <w:p w14:paraId="40D8F880" w14:textId="02410744"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5</w:t>
            </w:r>
            <w:r w:rsidRPr="00B00331">
              <w:rPr>
                <w:rFonts w:asciiTheme="minorHAnsi" w:hAnsiTheme="minorHAnsi" w:cstheme="minorHAnsi"/>
                <w:sz w:val="20"/>
                <w:szCs w:val="20"/>
              </w:rPr>
              <w:t>0.000.000</w:t>
            </w:r>
          </w:p>
        </w:tc>
        <w:tc>
          <w:tcPr>
            <w:tcW w:w="1924" w:type="dxa"/>
            <w:vAlign w:val="center"/>
          </w:tcPr>
          <w:p w14:paraId="5EC215FF"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100.000</w:t>
            </w:r>
          </w:p>
        </w:tc>
        <w:tc>
          <w:tcPr>
            <w:tcW w:w="1716" w:type="dxa"/>
            <w:vAlign w:val="center"/>
          </w:tcPr>
          <w:p w14:paraId="56D2CD20"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10.000 / candidat</w:t>
            </w:r>
          </w:p>
        </w:tc>
        <w:tc>
          <w:tcPr>
            <w:tcW w:w="1846" w:type="dxa"/>
            <w:vAlign w:val="center"/>
          </w:tcPr>
          <w:p w14:paraId="70141745"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00331">
              <w:rPr>
                <w:rFonts w:asciiTheme="minorHAnsi" w:hAnsiTheme="minorHAnsi" w:cstheme="minorHAnsi"/>
                <w:sz w:val="20"/>
                <w:szCs w:val="20"/>
              </w:rPr>
              <w:t>10.000 / candidat</w:t>
            </w:r>
          </w:p>
        </w:tc>
        <w:tc>
          <w:tcPr>
            <w:tcW w:w="1846" w:type="dxa"/>
            <w:vAlign w:val="center"/>
          </w:tcPr>
          <w:p w14:paraId="608E3A82" w14:textId="77777777" w:rsidR="003E7BE7" w:rsidRPr="00B00331" w:rsidRDefault="003E7BE7" w:rsidP="00BE5AE9">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p>
        </w:tc>
      </w:tr>
      <w:tr w:rsidR="003E7BE7" w:rsidRPr="00B00331" w14:paraId="7669135C" w14:textId="54C590AD" w:rsidTr="00BE5AE9">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725" w:type="dxa"/>
            <w:vAlign w:val="center"/>
          </w:tcPr>
          <w:p w14:paraId="637F9DF4" w14:textId="77777777" w:rsidR="003E7BE7" w:rsidRPr="00B00331" w:rsidRDefault="003E7BE7" w:rsidP="00B64764">
            <w:pPr>
              <w:rPr>
                <w:rFonts w:asciiTheme="minorHAnsi" w:hAnsiTheme="minorHAnsi" w:cstheme="minorHAnsi"/>
                <w:sz w:val="20"/>
                <w:szCs w:val="16"/>
              </w:rPr>
            </w:pPr>
            <w:r w:rsidRPr="00B00331">
              <w:rPr>
                <w:rFonts w:asciiTheme="minorHAnsi" w:hAnsiTheme="minorHAnsi" w:cstheme="minorHAnsi"/>
                <w:sz w:val="20"/>
                <w:szCs w:val="16"/>
              </w:rPr>
              <w:t>Dénomination vainqueur</w:t>
            </w:r>
          </w:p>
        </w:tc>
        <w:tc>
          <w:tcPr>
            <w:tcW w:w="1855" w:type="dxa"/>
            <w:vAlign w:val="center"/>
          </w:tcPr>
          <w:p w14:paraId="31DB7834"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B00331">
              <w:rPr>
                <w:rFonts w:asciiTheme="minorHAnsi" w:hAnsiTheme="minorHAnsi" w:cstheme="minorHAnsi"/>
                <w:b/>
                <w:bCs/>
                <w:sz w:val="20"/>
                <w:szCs w:val="20"/>
              </w:rPr>
              <w:t>Président de la République</w:t>
            </w:r>
          </w:p>
        </w:tc>
        <w:tc>
          <w:tcPr>
            <w:tcW w:w="1924" w:type="dxa"/>
            <w:vAlign w:val="center"/>
          </w:tcPr>
          <w:p w14:paraId="4B9F1F35"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B00331">
              <w:rPr>
                <w:rFonts w:asciiTheme="minorHAnsi" w:hAnsiTheme="minorHAnsi" w:cstheme="minorHAnsi"/>
                <w:b/>
                <w:bCs/>
                <w:sz w:val="20"/>
                <w:szCs w:val="20"/>
              </w:rPr>
              <w:t>Député</w:t>
            </w:r>
          </w:p>
        </w:tc>
        <w:tc>
          <w:tcPr>
            <w:tcW w:w="1716" w:type="dxa"/>
            <w:vAlign w:val="center"/>
          </w:tcPr>
          <w:p w14:paraId="327D1690"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B00331">
              <w:rPr>
                <w:rFonts w:asciiTheme="minorHAnsi" w:hAnsiTheme="minorHAnsi" w:cstheme="minorHAnsi"/>
                <w:b/>
                <w:bCs/>
                <w:sz w:val="20"/>
                <w:szCs w:val="20"/>
              </w:rPr>
              <w:t>Conseil régional</w:t>
            </w:r>
          </w:p>
        </w:tc>
        <w:tc>
          <w:tcPr>
            <w:tcW w:w="1846" w:type="dxa"/>
            <w:vAlign w:val="center"/>
          </w:tcPr>
          <w:p w14:paraId="03D751C8" w14:textId="77777777" w:rsidR="003E7BE7" w:rsidRPr="00B00331" w:rsidRDefault="003E7BE7"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sidRPr="00B00331">
              <w:rPr>
                <w:rFonts w:asciiTheme="minorHAnsi" w:hAnsiTheme="minorHAnsi" w:cstheme="minorHAnsi"/>
                <w:b/>
                <w:bCs/>
                <w:sz w:val="20"/>
                <w:szCs w:val="20"/>
              </w:rPr>
              <w:t>Conseil municipal</w:t>
            </w:r>
          </w:p>
        </w:tc>
        <w:tc>
          <w:tcPr>
            <w:tcW w:w="1846" w:type="dxa"/>
            <w:vAlign w:val="center"/>
          </w:tcPr>
          <w:p w14:paraId="3A4C24EC" w14:textId="08EB15E5" w:rsidR="003E7BE7" w:rsidRPr="00B00331" w:rsidRDefault="00BE5AE9" w:rsidP="00BE5AE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0"/>
                <w:szCs w:val="20"/>
              </w:rPr>
            </w:pPr>
            <w:r>
              <w:rPr>
                <w:rFonts w:asciiTheme="minorHAnsi" w:hAnsiTheme="minorHAnsi" w:cstheme="minorHAnsi"/>
                <w:b/>
                <w:bCs/>
                <w:sz w:val="20"/>
                <w:szCs w:val="20"/>
              </w:rPr>
              <w:t>Sénateur</w:t>
            </w:r>
          </w:p>
        </w:tc>
      </w:tr>
    </w:tbl>
    <w:p w14:paraId="3818A8FB" w14:textId="77777777" w:rsidR="003E7BE7" w:rsidRPr="00B00331" w:rsidRDefault="003E7BE7" w:rsidP="003E7BE7">
      <w:pPr>
        <w:jc w:val="both"/>
        <w:rPr>
          <w:rFonts w:asciiTheme="minorHAnsi" w:hAnsiTheme="minorHAnsi" w:cstheme="minorHAnsi"/>
        </w:rPr>
      </w:pPr>
    </w:p>
    <w:p w14:paraId="25178911" w14:textId="77777777" w:rsidR="003E7BE7" w:rsidRPr="00B00331" w:rsidRDefault="003E7BE7" w:rsidP="003E7BE7">
      <w:pPr>
        <w:jc w:val="both"/>
        <w:rPr>
          <w:rFonts w:asciiTheme="minorHAnsi" w:hAnsiTheme="minorHAnsi" w:cstheme="minorHAnsi"/>
        </w:rPr>
      </w:pPr>
    </w:p>
    <w:p w14:paraId="66E09689" w14:textId="77777777" w:rsidR="003E7BE7" w:rsidRPr="003E7BE7" w:rsidRDefault="003E7BE7" w:rsidP="003E7BE7">
      <w:pPr>
        <w:rPr>
          <w:rFonts w:asciiTheme="minorHAnsi" w:hAnsiTheme="minorHAnsi" w:cstheme="minorHAnsi"/>
        </w:rPr>
      </w:pPr>
    </w:p>
    <w:p w14:paraId="6ADDD94E" w14:textId="4BB92063" w:rsidR="00DC72BA" w:rsidRPr="00B00331" w:rsidRDefault="00C83A2D" w:rsidP="006E0D33">
      <w:pPr>
        <w:pStyle w:val="Titre1"/>
        <w:rPr>
          <w:rFonts w:asciiTheme="minorHAnsi" w:hAnsiTheme="minorHAnsi" w:cstheme="minorHAnsi"/>
        </w:rPr>
      </w:pPr>
      <w:bookmarkStart w:id="14" w:name="_Toc126220500"/>
      <w:r w:rsidRPr="00B00331">
        <w:rPr>
          <w:rFonts w:asciiTheme="minorHAnsi" w:hAnsiTheme="minorHAnsi" w:cstheme="minorHAnsi"/>
        </w:rPr>
        <w:t>PHASES DU PROCESSUS ELECTORAL</w:t>
      </w:r>
      <w:bookmarkEnd w:id="14"/>
    </w:p>
    <w:p w14:paraId="5F826CA3" w14:textId="77777777" w:rsidR="006E0D33" w:rsidRPr="00B00331" w:rsidRDefault="006E0D33" w:rsidP="006E0D33">
      <w:pPr>
        <w:rPr>
          <w:rFonts w:asciiTheme="minorHAnsi" w:hAnsiTheme="minorHAnsi" w:cstheme="minorHAnsi"/>
        </w:rPr>
      </w:pPr>
    </w:p>
    <w:p w14:paraId="2EEFBB9E" w14:textId="4B53B63E" w:rsidR="00ED5E49" w:rsidRPr="00B00331" w:rsidRDefault="00DC72BA" w:rsidP="00100AD3">
      <w:pPr>
        <w:spacing w:line="360" w:lineRule="auto"/>
        <w:jc w:val="both"/>
        <w:rPr>
          <w:rFonts w:asciiTheme="minorHAnsi" w:hAnsiTheme="minorHAnsi" w:cstheme="minorHAnsi"/>
        </w:rPr>
      </w:pPr>
      <w:r w:rsidRPr="00B00331">
        <w:rPr>
          <w:rFonts w:asciiTheme="minorHAnsi" w:hAnsiTheme="minorHAnsi" w:cstheme="minorHAnsi"/>
        </w:rPr>
        <w:t>Dans cette partie, nous décrirons avec plus de précision les activités de chaque étape du processus électoral.</w:t>
      </w:r>
    </w:p>
    <w:p w14:paraId="3BF37EC5" w14:textId="685EB676" w:rsidR="00ED5E49" w:rsidRPr="00B00331" w:rsidRDefault="00ED5E49" w:rsidP="006E0D33">
      <w:pPr>
        <w:pStyle w:val="Titre2"/>
        <w:rPr>
          <w:rFonts w:asciiTheme="minorHAnsi" w:hAnsiTheme="minorHAnsi" w:cstheme="minorHAnsi"/>
        </w:rPr>
      </w:pPr>
      <w:bookmarkStart w:id="15" w:name="_Toc126220501"/>
      <w:r w:rsidRPr="00B00331">
        <w:rPr>
          <w:rFonts w:asciiTheme="minorHAnsi" w:hAnsiTheme="minorHAnsi" w:cstheme="minorHAnsi"/>
        </w:rPr>
        <w:lastRenderedPageBreak/>
        <w:t>Avant le scrutin</w:t>
      </w:r>
      <w:bookmarkEnd w:id="15"/>
    </w:p>
    <w:p w14:paraId="1011DD79" w14:textId="350062DF" w:rsidR="00933C7C" w:rsidRPr="00B00331" w:rsidRDefault="00050AA0" w:rsidP="006E0D33">
      <w:pPr>
        <w:pStyle w:val="Titre3"/>
        <w:rPr>
          <w:rFonts w:asciiTheme="minorHAnsi" w:hAnsiTheme="minorHAnsi" w:cstheme="minorHAnsi"/>
        </w:rPr>
      </w:pPr>
      <w:bookmarkStart w:id="16" w:name="_Toc126220502"/>
      <w:r w:rsidRPr="00B00331">
        <w:rPr>
          <w:rFonts w:asciiTheme="minorHAnsi" w:hAnsiTheme="minorHAnsi" w:cstheme="minorHAnsi"/>
        </w:rPr>
        <w:t>Cartographie électorale</w:t>
      </w:r>
      <w:bookmarkEnd w:id="16"/>
    </w:p>
    <w:p w14:paraId="6CCFDA65" w14:textId="11931FF4" w:rsidR="005018BE" w:rsidRPr="00B00331" w:rsidRDefault="0053551A" w:rsidP="00100AD3">
      <w:pPr>
        <w:spacing w:line="360" w:lineRule="auto"/>
        <w:jc w:val="both"/>
        <w:rPr>
          <w:rFonts w:asciiTheme="minorHAnsi" w:hAnsiTheme="minorHAnsi" w:cstheme="minorHAnsi"/>
        </w:rPr>
      </w:pPr>
      <w:r w:rsidRPr="00B00331">
        <w:rPr>
          <w:rFonts w:asciiTheme="minorHAnsi" w:hAnsiTheme="minorHAnsi" w:cstheme="minorHAnsi"/>
          <w:noProof/>
        </w:rPr>
        <w:drawing>
          <wp:anchor distT="0" distB="0" distL="114300" distR="114300" simplePos="0" relativeHeight="251665408" behindDoc="0" locked="0" layoutInCell="1" allowOverlap="1" wp14:anchorId="6AE795C4" wp14:editId="54E3AB2E">
            <wp:simplePos x="0" y="0"/>
            <wp:positionH relativeFrom="margin">
              <wp:posOffset>-325755</wp:posOffset>
            </wp:positionH>
            <wp:positionV relativeFrom="paragraph">
              <wp:posOffset>1885315</wp:posOffset>
            </wp:positionV>
            <wp:extent cx="7138035" cy="2617470"/>
            <wp:effectExtent l="0" t="0" r="571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38035" cy="2617470"/>
                    </a:xfrm>
                    <a:prstGeom prst="rect">
                      <a:avLst/>
                    </a:prstGeom>
                  </pic:spPr>
                </pic:pic>
              </a:graphicData>
            </a:graphic>
            <wp14:sizeRelH relativeFrom="margin">
              <wp14:pctWidth>0</wp14:pctWidth>
            </wp14:sizeRelH>
            <wp14:sizeRelV relativeFrom="margin">
              <wp14:pctHeight>0</wp14:pctHeight>
            </wp14:sizeRelV>
          </wp:anchor>
        </w:drawing>
      </w:r>
      <w:r w:rsidR="00CE0B57" w:rsidRPr="00B00331">
        <w:rPr>
          <w:rFonts w:asciiTheme="minorHAnsi" w:hAnsiTheme="minorHAnsi" w:cstheme="minorHAnsi"/>
        </w:rPr>
        <w:t xml:space="preserve">La cartographie électorale ou découpage électoral consiste à </w:t>
      </w:r>
      <w:r w:rsidR="00082371" w:rsidRPr="00B00331">
        <w:rPr>
          <w:rFonts w:asciiTheme="minorHAnsi" w:hAnsiTheme="minorHAnsi" w:cstheme="minorHAnsi"/>
        </w:rPr>
        <w:t>la division</w:t>
      </w:r>
      <w:r w:rsidR="00CE0B57" w:rsidRPr="00B00331">
        <w:rPr>
          <w:rFonts w:asciiTheme="minorHAnsi" w:hAnsiTheme="minorHAnsi" w:cstheme="minorHAnsi"/>
        </w:rPr>
        <w:t xml:space="preserve"> du territoire, la Côte d’Ivoire en l’occurrence, en plusieurs circonscriptions électorales. </w:t>
      </w:r>
      <w:r w:rsidR="00082371" w:rsidRPr="00B00331">
        <w:rPr>
          <w:rFonts w:asciiTheme="minorHAnsi" w:hAnsiTheme="minorHAnsi" w:cstheme="minorHAnsi"/>
        </w:rPr>
        <w:t xml:space="preserve">Ce découpage est réalisé par le ministère de l’Intérieur puis communiquée à la CEI. Cette étape est nécessaire pour la CEI afin qu’elle prépare tous les fichiers des résultats utilisés tout au long du scrutin. </w:t>
      </w:r>
      <w:r w:rsidRPr="00B00331">
        <w:rPr>
          <w:rFonts w:asciiTheme="minorHAnsi" w:hAnsiTheme="minorHAnsi" w:cstheme="minorHAnsi"/>
        </w:rPr>
        <w:t>L’image ci-après illustre le contenu du répertoire des LV et BV obtenu après réalisation de la cartographie électorale.</w:t>
      </w:r>
    </w:p>
    <w:p w14:paraId="0A02315E" w14:textId="77777777" w:rsidR="0024774F" w:rsidRPr="00B00331" w:rsidRDefault="0024774F" w:rsidP="00100AD3">
      <w:pPr>
        <w:spacing w:line="360" w:lineRule="auto"/>
        <w:jc w:val="both"/>
        <w:rPr>
          <w:rFonts w:asciiTheme="minorHAnsi" w:hAnsiTheme="minorHAnsi" w:cstheme="minorHAnsi"/>
        </w:rPr>
      </w:pPr>
    </w:p>
    <w:p w14:paraId="4FF9FC37" w14:textId="12E96190" w:rsidR="0024774F" w:rsidRPr="00B00331" w:rsidRDefault="0024774F" w:rsidP="00100AD3">
      <w:pPr>
        <w:spacing w:line="360" w:lineRule="auto"/>
        <w:jc w:val="both"/>
        <w:rPr>
          <w:rFonts w:asciiTheme="minorHAnsi" w:hAnsiTheme="minorHAnsi" w:cstheme="minorHAnsi"/>
        </w:rPr>
      </w:pPr>
      <w:r w:rsidRPr="00B00331">
        <w:rPr>
          <w:rFonts w:asciiTheme="minorHAnsi" w:hAnsiTheme="minorHAnsi" w:cstheme="minorHAnsi"/>
        </w:rPr>
        <w:t xml:space="preserve">Ce répertoire est un fichier Excel contenant 2 onglets : </w:t>
      </w:r>
    </w:p>
    <w:p w14:paraId="0D51D1D7" w14:textId="04285A6C" w:rsidR="0053551A" w:rsidRPr="00B00331" w:rsidRDefault="0053551A"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t xml:space="preserve">Dans un </w:t>
      </w:r>
      <w:r w:rsidR="0024774F" w:rsidRPr="00B00331">
        <w:rPr>
          <w:rFonts w:asciiTheme="minorHAnsi" w:hAnsiTheme="minorHAnsi" w:cstheme="minorHAnsi"/>
        </w:rPr>
        <w:t xml:space="preserve">premier </w:t>
      </w:r>
      <w:r w:rsidRPr="00B00331">
        <w:rPr>
          <w:rFonts w:asciiTheme="minorHAnsi" w:hAnsiTheme="minorHAnsi" w:cstheme="minorHAnsi"/>
        </w:rPr>
        <w:t>onglet, nous avons la liste des lieux de vote identifiés sur le territoire national répartis par région, département, sous-préfecture et commune.</w:t>
      </w:r>
    </w:p>
    <w:p w14:paraId="1B218667" w14:textId="650F4557" w:rsidR="0024774F" w:rsidRPr="00B00331" w:rsidRDefault="0024774F"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t>Dans le deuxième onglet, on retrouve la liste des bureaux de vote répartis par lieux de vote, région, département, sous-préfecture et commune.</w:t>
      </w:r>
    </w:p>
    <w:p w14:paraId="61844C84" w14:textId="6F481DA9" w:rsidR="00050AA0" w:rsidRPr="00B00331" w:rsidRDefault="00050AA0" w:rsidP="006E0D33">
      <w:pPr>
        <w:pStyle w:val="Titre3"/>
        <w:rPr>
          <w:rFonts w:asciiTheme="minorHAnsi" w:hAnsiTheme="minorHAnsi" w:cstheme="minorHAnsi"/>
        </w:rPr>
      </w:pPr>
      <w:bookmarkStart w:id="17" w:name="_Toc126220503"/>
      <w:r w:rsidRPr="00B00331">
        <w:rPr>
          <w:rFonts w:asciiTheme="minorHAnsi" w:hAnsiTheme="minorHAnsi" w:cstheme="minorHAnsi"/>
        </w:rPr>
        <w:t>Révision de la liste</w:t>
      </w:r>
      <w:r w:rsidR="0025555D" w:rsidRPr="00B00331">
        <w:rPr>
          <w:rFonts w:asciiTheme="minorHAnsi" w:hAnsiTheme="minorHAnsi" w:cstheme="minorHAnsi"/>
        </w:rPr>
        <w:t xml:space="preserve"> électorale</w:t>
      </w:r>
      <w:bookmarkEnd w:id="17"/>
    </w:p>
    <w:p w14:paraId="18121B10" w14:textId="6F861037" w:rsidR="004530F9" w:rsidRPr="00B00331" w:rsidRDefault="00912ABC" w:rsidP="00100AD3">
      <w:pPr>
        <w:spacing w:line="360" w:lineRule="auto"/>
        <w:jc w:val="both"/>
        <w:rPr>
          <w:rFonts w:asciiTheme="minorHAnsi" w:hAnsiTheme="minorHAnsi" w:cstheme="minorHAnsi"/>
        </w:rPr>
      </w:pPr>
      <w:r w:rsidRPr="00B00331">
        <w:rPr>
          <w:rFonts w:asciiTheme="minorHAnsi" w:hAnsiTheme="minorHAnsi" w:cstheme="minorHAnsi"/>
        </w:rPr>
        <w:t>La révision de la liste électorale est l’opération par laquelle la Commission Electorale Indépendante actualise les données de la liste électorale en vue de la tenue d’élections. Cette révision porte sur :</w:t>
      </w:r>
    </w:p>
    <w:p w14:paraId="68DF66DE" w14:textId="0D3573B0" w:rsidR="00912ABC" w:rsidRPr="00B00331" w:rsidRDefault="00912ABC"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t>L’ajout des nouveaux majeurs ;</w:t>
      </w:r>
    </w:p>
    <w:p w14:paraId="01FD9605" w14:textId="3DA4D0DF" w:rsidR="00912ABC" w:rsidRPr="00B00331" w:rsidRDefault="00912ABC"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t>L’ajout des personnes ayant acquis la nationalité après la dernière révision ;</w:t>
      </w:r>
    </w:p>
    <w:p w14:paraId="46C186DA" w14:textId="5360C857" w:rsidR="00912ABC" w:rsidRPr="00B00331" w:rsidRDefault="00912ABC"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t>La mise à jour des données des personnes ayant changé de noms depuis la dernière révision ;</w:t>
      </w:r>
    </w:p>
    <w:p w14:paraId="23A609A7" w14:textId="709126EA" w:rsidR="00912ABC" w:rsidRPr="00B00331" w:rsidRDefault="00912ABC"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lastRenderedPageBreak/>
        <w:t>Les personnes ayant changé de circonscription électorale ;</w:t>
      </w:r>
    </w:p>
    <w:p w14:paraId="2FCFD2CA" w14:textId="64459579" w:rsidR="00912ABC" w:rsidRPr="00B00331" w:rsidRDefault="00912ABC"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rPr>
        <w:t>Les personnes à retirer : personnes décédées, personnes ayant perdu la qualité d’électeurs</w:t>
      </w:r>
      <w:r w:rsidR="000A71D7" w:rsidRPr="00B00331">
        <w:rPr>
          <w:rFonts w:asciiTheme="minorHAnsi" w:hAnsiTheme="minorHAnsi" w:cstheme="minorHAnsi"/>
        </w:rPr>
        <w:t>.</w:t>
      </w:r>
    </w:p>
    <w:p w14:paraId="5C8425C9" w14:textId="0E14DAD8" w:rsidR="000A71D7" w:rsidRPr="00B00331" w:rsidRDefault="000A71D7" w:rsidP="00100AD3">
      <w:pPr>
        <w:spacing w:line="360" w:lineRule="auto"/>
        <w:jc w:val="both"/>
        <w:rPr>
          <w:rFonts w:asciiTheme="minorHAnsi" w:hAnsiTheme="minorHAnsi" w:cstheme="minorHAnsi"/>
        </w:rPr>
      </w:pPr>
      <w:r w:rsidRPr="00B00331">
        <w:rPr>
          <w:rFonts w:asciiTheme="minorHAnsi" w:hAnsiTheme="minorHAnsi" w:cstheme="minorHAnsi"/>
        </w:rPr>
        <w:t xml:space="preserve">A l’issue de cette phase, une liste provisoire est arrêtée et publiée dans les différents bureaux de vote. </w:t>
      </w:r>
    </w:p>
    <w:p w14:paraId="0FB51261" w14:textId="7347874B" w:rsidR="0062788D" w:rsidRPr="00B00331" w:rsidRDefault="00ED5E49" w:rsidP="006E0D33">
      <w:pPr>
        <w:pStyle w:val="Titre2"/>
        <w:rPr>
          <w:rFonts w:asciiTheme="minorHAnsi" w:hAnsiTheme="minorHAnsi" w:cstheme="minorHAnsi"/>
        </w:rPr>
      </w:pPr>
      <w:bookmarkStart w:id="18" w:name="_Toc126220504"/>
      <w:r w:rsidRPr="00B00331">
        <w:rPr>
          <w:rFonts w:asciiTheme="minorHAnsi" w:hAnsiTheme="minorHAnsi" w:cstheme="minorHAnsi"/>
        </w:rPr>
        <w:t>Pendant le s</w:t>
      </w:r>
      <w:r w:rsidR="0062788D" w:rsidRPr="00B00331">
        <w:rPr>
          <w:rFonts w:asciiTheme="minorHAnsi" w:hAnsiTheme="minorHAnsi" w:cstheme="minorHAnsi"/>
        </w:rPr>
        <w:t>crutin</w:t>
      </w:r>
      <w:bookmarkEnd w:id="18"/>
    </w:p>
    <w:p w14:paraId="52E34845" w14:textId="71E2FA76" w:rsidR="00B963F5" w:rsidRPr="00B00331" w:rsidRDefault="0062788D" w:rsidP="00100AD3">
      <w:pPr>
        <w:spacing w:line="360" w:lineRule="auto"/>
        <w:jc w:val="both"/>
        <w:rPr>
          <w:rFonts w:asciiTheme="minorHAnsi" w:hAnsiTheme="minorHAnsi" w:cstheme="minorHAnsi"/>
          <w:szCs w:val="26"/>
        </w:rPr>
      </w:pPr>
      <w:r w:rsidRPr="00B00331">
        <w:rPr>
          <w:rFonts w:asciiTheme="minorHAnsi" w:hAnsiTheme="minorHAnsi" w:cstheme="minorHAnsi"/>
        </w:rPr>
        <w:t>En Côte d’Ivoire, le scrutin a lieu un dimanche pendant toute la journée sauf en cas de force majeure. Pour voter, l’électeur, c’est-à-dire le citoyen inscrit sur la liste électorale</w:t>
      </w:r>
      <w:r w:rsidR="00B963F5" w:rsidRPr="00B00331">
        <w:rPr>
          <w:rFonts w:asciiTheme="minorHAnsi" w:hAnsiTheme="minorHAnsi" w:cstheme="minorHAnsi"/>
        </w:rPr>
        <w:t xml:space="preserve">, doit se rendre dans son bureau de vote. Avant toute opération, ce dernier devra présenter ses cartes d’électeur et nationale d’identité pour justifier son identité car le vote par procuration est interdit par le code électoral en son article 34 : </w:t>
      </w:r>
      <w:r w:rsidR="00B963F5" w:rsidRPr="00B00331">
        <w:rPr>
          <w:rFonts w:asciiTheme="minorHAnsi" w:hAnsiTheme="minorHAnsi" w:cstheme="minorHAnsi"/>
          <w:b/>
          <w:bCs/>
          <w:i/>
          <w:iCs/>
        </w:rPr>
        <w:t>« </w:t>
      </w:r>
      <w:r w:rsidR="00B963F5" w:rsidRPr="00B00331">
        <w:rPr>
          <w:rFonts w:asciiTheme="minorHAnsi" w:hAnsiTheme="minorHAnsi" w:cstheme="minorHAnsi"/>
          <w:b/>
          <w:bCs/>
          <w:i/>
          <w:iCs/>
          <w:szCs w:val="26"/>
        </w:rPr>
        <w:t xml:space="preserve">Nul ne peut être admis à voter s’il n’est inscrit sur la liste électorale. Le vote par correspondance, par ordonnance ou par procuration est interdit ». </w:t>
      </w:r>
    </w:p>
    <w:p w14:paraId="25A18918" w14:textId="2BAF6460" w:rsidR="00EB6BE0" w:rsidRPr="00B00331" w:rsidRDefault="00B963F5" w:rsidP="00100AD3">
      <w:pPr>
        <w:spacing w:line="360" w:lineRule="auto"/>
        <w:jc w:val="both"/>
        <w:rPr>
          <w:rFonts w:asciiTheme="minorHAnsi" w:hAnsiTheme="minorHAnsi" w:cstheme="minorHAnsi"/>
          <w:szCs w:val="26"/>
        </w:rPr>
      </w:pPr>
      <w:r w:rsidRPr="00B00331">
        <w:rPr>
          <w:rFonts w:asciiTheme="minorHAnsi" w:hAnsiTheme="minorHAnsi" w:cstheme="minorHAnsi"/>
          <w:szCs w:val="26"/>
        </w:rPr>
        <w:t>Après avoir justifié son identité, l’électeur doit recevoir un bulletin de vote unique.</w:t>
      </w:r>
      <w:r w:rsidR="00EB6BE0" w:rsidRPr="00B00331">
        <w:rPr>
          <w:rFonts w:asciiTheme="minorHAnsi" w:hAnsiTheme="minorHAnsi" w:cstheme="minorHAnsi"/>
          <w:szCs w:val="26"/>
        </w:rPr>
        <w:t xml:space="preserve"> Il s’agit d’un document conçu par la CEI permettant à l’électeur d’exprimer son choix le jour du scrutin. L’électeur se retire ensuite dans l’isoloir prévu pour faire son choix et plie le bulletin de vote avant de revenir le glisser dans l’urne.</w:t>
      </w:r>
    </w:p>
    <w:p w14:paraId="63077CE4" w14:textId="4C698076" w:rsidR="00EB6BE0" w:rsidRPr="00B00331" w:rsidRDefault="00EB6BE0" w:rsidP="00100AD3">
      <w:pPr>
        <w:spacing w:line="360" w:lineRule="auto"/>
        <w:jc w:val="both"/>
        <w:rPr>
          <w:rFonts w:asciiTheme="minorHAnsi" w:hAnsiTheme="minorHAnsi" w:cstheme="minorHAnsi"/>
          <w:szCs w:val="26"/>
        </w:rPr>
      </w:pPr>
      <w:r w:rsidRPr="00B00331">
        <w:rPr>
          <w:rFonts w:asciiTheme="minorHAnsi" w:hAnsiTheme="minorHAnsi" w:cstheme="minorHAnsi"/>
          <w:szCs w:val="26"/>
        </w:rPr>
        <w:t>La dernière étape consiste à attester que l’électeur a effectivement voté. Pour ce faire, il doit signer la liste d’émargement et apposer l’empreinte de son index gauche sur la celle-ci. Ce doigt est aussi marqué à l’encre indélébile</w:t>
      </w:r>
    </w:p>
    <w:p w14:paraId="20FDF014" w14:textId="48EFF27A" w:rsidR="004E13BD" w:rsidRPr="00B00331" w:rsidRDefault="004E13BD" w:rsidP="00100AD3">
      <w:pPr>
        <w:spacing w:line="360" w:lineRule="auto"/>
        <w:jc w:val="both"/>
        <w:rPr>
          <w:rFonts w:asciiTheme="minorHAnsi" w:hAnsiTheme="minorHAnsi" w:cstheme="minorHAnsi"/>
          <w:szCs w:val="26"/>
        </w:rPr>
      </w:pPr>
    </w:p>
    <w:p w14:paraId="2219CDD9" w14:textId="77777777" w:rsidR="002B1C0D" w:rsidRPr="00B00331" w:rsidRDefault="002B1C0D" w:rsidP="00100AD3">
      <w:pPr>
        <w:pStyle w:val="Titre3"/>
        <w:spacing w:line="360" w:lineRule="auto"/>
        <w:jc w:val="both"/>
        <w:rPr>
          <w:rFonts w:asciiTheme="minorHAnsi" w:hAnsiTheme="minorHAnsi" w:cstheme="minorHAnsi"/>
        </w:rPr>
        <w:sectPr w:rsidR="002B1C0D" w:rsidRPr="00B00331" w:rsidSect="002B1C0D">
          <w:headerReference w:type="default" r:id="rId23"/>
          <w:footerReference w:type="default" r:id="rId24"/>
          <w:pgSz w:w="11906" w:h="16838" w:code="9"/>
          <w:pgMar w:top="720" w:right="936" w:bottom="720" w:left="936" w:header="0" w:footer="289" w:gutter="0"/>
          <w:cols w:space="720"/>
          <w:docGrid w:linePitch="382"/>
        </w:sectPr>
      </w:pPr>
    </w:p>
    <w:p w14:paraId="15FF3ED7" w14:textId="32FFE76E" w:rsidR="00ED5E49" w:rsidRPr="00B00331" w:rsidRDefault="00ED5E49" w:rsidP="006E0D33">
      <w:pPr>
        <w:pStyle w:val="Titre2"/>
        <w:spacing w:before="0" w:after="0"/>
        <w:rPr>
          <w:rFonts w:asciiTheme="minorHAnsi" w:hAnsiTheme="minorHAnsi" w:cstheme="minorHAnsi"/>
        </w:rPr>
      </w:pPr>
      <w:bookmarkStart w:id="19" w:name="_Toc126220505"/>
      <w:r w:rsidRPr="00B00331">
        <w:rPr>
          <w:rFonts w:asciiTheme="minorHAnsi" w:hAnsiTheme="minorHAnsi" w:cstheme="minorHAnsi"/>
        </w:rPr>
        <w:lastRenderedPageBreak/>
        <w:t>Après le scrutin</w:t>
      </w:r>
      <w:bookmarkEnd w:id="19"/>
    </w:p>
    <w:p w14:paraId="5BAB5D37" w14:textId="1E5E42C0" w:rsidR="002B1C0D" w:rsidRPr="00B00331" w:rsidRDefault="002B1C0D" w:rsidP="006E0D33">
      <w:pPr>
        <w:pStyle w:val="Titre3"/>
        <w:rPr>
          <w:rFonts w:asciiTheme="minorHAnsi" w:hAnsiTheme="minorHAnsi" w:cstheme="minorHAnsi"/>
          <w:color w:val="C96E06" w:themeColor="accent2" w:themeShade="BF"/>
          <w:kern w:val="28"/>
          <w:sz w:val="36"/>
          <w:szCs w:val="26"/>
        </w:rPr>
      </w:pPr>
      <w:bookmarkStart w:id="20" w:name="_Toc126220506"/>
      <w:r w:rsidRPr="00B00331">
        <w:rPr>
          <w:rFonts w:asciiTheme="minorHAnsi" w:hAnsiTheme="minorHAnsi" w:cstheme="minorHAnsi"/>
          <w:noProof/>
        </w:rPr>
        <w:drawing>
          <wp:anchor distT="0" distB="0" distL="114300" distR="114300" simplePos="0" relativeHeight="251668480" behindDoc="0" locked="0" layoutInCell="1" allowOverlap="1" wp14:anchorId="31F11BBD" wp14:editId="4CC1B769">
            <wp:simplePos x="0" y="0"/>
            <wp:positionH relativeFrom="column">
              <wp:posOffset>340472</wp:posOffset>
            </wp:positionH>
            <wp:positionV relativeFrom="paragraph">
              <wp:posOffset>374576</wp:posOffset>
            </wp:positionV>
            <wp:extent cx="8722360" cy="5207000"/>
            <wp:effectExtent l="0" t="0" r="254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722360" cy="5207000"/>
                    </a:xfrm>
                    <a:prstGeom prst="rect">
                      <a:avLst/>
                    </a:prstGeom>
                  </pic:spPr>
                </pic:pic>
              </a:graphicData>
            </a:graphic>
            <wp14:sizeRelH relativeFrom="margin">
              <wp14:pctWidth>0</wp14:pctWidth>
            </wp14:sizeRelH>
            <wp14:sizeRelV relativeFrom="margin">
              <wp14:pctHeight>0</wp14:pctHeight>
            </wp14:sizeRelV>
          </wp:anchor>
        </w:drawing>
      </w:r>
      <w:r w:rsidRPr="00B00331">
        <w:rPr>
          <w:rFonts w:asciiTheme="minorHAnsi" w:hAnsiTheme="minorHAnsi" w:cstheme="minorHAnsi"/>
        </w:rPr>
        <w:t>Diagramme de flux de la transmission des résultats</w:t>
      </w:r>
      <w:bookmarkEnd w:id="20"/>
    </w:p>
    <w:tbl>
      <w:tblPr>
        <w:tblW w:w="14843" w:type="dxa"/>
        <w:tblCellMar>
          <w:left w:w="0" w:type="dxa"/>
          <w:right w:w="0" w:type="dxa"/>
        </w:tblCellMar>
        <w:tblLook w:val="0420" w:firstRow="1" w:lastRow="0" w:firstColumn="0" w:lastColumn="0" w:noHBand="0" w:noVBand="1"/>
      </w:tblPr>
      <w:tblGrid>
        <w:gridCol w:w="756"/>
        <w:gridCol w:w="6656"/>
        <w:gridCol w:w="7431"/>
      </w:tblGrid>
      <w:tr w:rsidR="002B1C0D" w:rsidRPr="00B00331" w14:paraId="72152201" w14:textId="77777777" w:rsidTr="00F335F8">
        <w:trPr>
          <w:trHeight w:val="1221"/>
        </w:trPr>
        <w:tc>
          <w:tcPr>
            <w:tcW w:w="756"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p w14:paraId="5823F952" w14:textId="77777777" w:rsidR="002B1C0D" w:rsidRPr="00B00331" w:rsidRDefault="002B1C0D" w:rsidP="00100AD3">
            <w:pPr>
              <w:spacing w:line="240" w:lineRule="auto"/>
              <w:jc w:val="both"/>
              <w:rPr>
                <w:rFonts w:asciiTheme="minorHAnsi" w:eastAsia="Times New Roman" w:hAnsiTheme="minorHAnsi" w:cstheme="minorHAnsi"/>
                <w:color w:val="auto"/>
                <w:sz w:val="20"/>
                <w:szCs w:val="20"/>
                <w:lang w:eastAsia="fr-FR"/>
              </w:rPr>
            </w:pPr>
          </w:p>
        </w:tc>
        <w:tc>
          <w:tcPr>
            <w:tcW w:w="6656" w:type="dxa"/>
            <w:tcBorders>
              <w:top w:val="single" w:sz="8" w:space="0" w:color="FFFFFF"/>
              <w:left w:val="single" w:sz="8" w:space="0" w:color="FFFFFF"/>
              <w:bottom w:val="single" w:sz="24" w:space="0" w:color="FFFFFF"/>
              <w:right w:val="single" w:sz="8" w:space="0" w:color="FFFFFF"/>
            </w:tcBorders>
            <w:shd w:val="clear" w:color="auto" w:fill="ED7D31"/>
            <w:tcMar>
              <w:top w:w="72" w:type="dxa"/>
              <w:left w:w="144" w:type="dxa"/>
              <w:bottom w:w="72" w:type="dxa"/>
              <w:right w:w="144" w:type="dxa"/>
            </w:tcMar>
            <w:vAlign w:val="center"/>
            <w:hideMark/>
          </w:tcPr>
          <w:p w14:paraId="77209FAB"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FFFFFF"/>
                <w:kern w:val="24"/>
                <w:sz w:val="48"/>
                <w:szCs w:val="48"/>
                <w:lang w:eastAsia="fr-FR"/>
              </w:rPr>
              <w:t>Processus physique</w:t>
            </w:r>
          </w:p>
        </w:tc>
        <w:tc>
          <w:tcPr>
            <w:tcW w:w="7431" w:type="dxa"/>
            <w:tcBorders>
              <w:top w:val="single" w:sz="8" w:space="0" w:color="FFFFFF"/>
              <w:left w:val="single" w:sz="8" w:space="0" w:color="FFFFFF"/>
              <w:bottom w:val="single" w:sz="24" w:space="0" w:color="FFFFFF"/>
              <w:right w:val="single" w:sz="8" w:space="0" w:color="FFFFFF"/>
            </w:tcBorders>
            <w:shd w:val="clear" w:color="auto" w:fill="767171"/>
            <w:tcMar>
              <w:top w:w="72" w:type="dxa"/>
              <w:left w:w="144" w:type="dxa"/>
              <w:bottom w:w="72" w:type="dxa"/>
              <w:right w:w="144" w:type="dxa"/>
            </w:tcMar>
            <w:vAlign w:val="center"/>
            <w:hideMark/>
          </w:tcPr>
          <w:p w14:paraId="399A5E01"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FFFFFF"/>
                <w:kern w:val="24"/>
                <w:sz w:val="48"/>
                <w:szCs w:val="48"/>
                <w:lang w:eastAsia="fr-FR"/>
              </w:rPr>
              <w:t>Processus électronique</w:t>
            </w:r>
          </w:p>
        </w:tc>
      </w:tr>
      <w:tr w:rsidR="002B1C0D" w:rsidRPr="00B00331" w14:paraId="6FD5226A" w14:textId="77777777" w:rsidTr="00F335F8">
        <w:trPr>
          <w:trHeight w:val="1032"/>
        </w:trPr>
        <w:tc>
          <w:tcPr>
            <w:tcW w:w="756" w:type="dxa"/>
            <w:tcBorders>
              <w:top w:val="single" w:sz="24"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FC671CE"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000000"/>
                <w:kern w:val="24"/>
                <w:sz w:val="56"/>
                <w:szCs w:val="56"/>
                <w:lang w:eastAsia="fr-FR"/>
              </w:rPr>
              <w:t>1</w:t>
            </w:r>
          </w:p>
        </w:tc>
        <w:tc>
          <w:tcPr>
            <w:tcW w:w="6656" w:type="dxa"/>
            <w:tcBorders>
              <w:top w:val="single" w:sz="24" w:space="0" w:color="FFFFFF"/>
              <w:left w:val="single" w:sz="8" w:space="0" w:color="FFFFFF"/>
              <w:bottom w:val="single" w:sz="8" w:space="0" w:color="FFFFFF"/>
              <w:right w:val="single" w:sz="8" w:space="0" w:color="FFFFFF"/>
            </w:tcBorders>
            <w:shd w:val="clear" w:color="auto" w:fill="FBE5D6"/>
            <w:tcMar>
              <w:top w:w="72" w:type="dxa"/>
              <w:left w:w="144" w:type="dxa"/>
              <w:bottom w:w="72" w:type="dxa"/>
              <w:right w:w="144" w:type="dxa"/>
            </w:tcMar>
            <w:vAlign w:val="center"/>
            <w:hideMark/>
          </w:tcPr>
          <w:p w14:paraId="6B08C5F9"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 xml:space="preserve">       Après le dépouillement des votes et la rédaction du PV, le président du Bureau de vote accompagné d’au moins 1 secrétaire se rendent au siège de la Commission électorale Locale (CEC ou CESP) avec l’urne scellée et les enveloppes inviolables.</w:t>
            </w:r>
          </w:p>
        </w:tc>
        <w:tc>
          <w:tcPr>
            <w:tcW w:w="7431" w:type="dxa"/>
            <w:tcBorders>
              <w:top w:val="single" w:sz="24" w:space="0" w:color="FFFFFF"/>
              <w:left w:val="single" w:sz="8" w:space="0" w:color="FFFFFF"/>
              <w:bottom w:val="single" w:sz="8" w:space="0" w:color="FFFFFF"/>
              <w:right w:val="single" w:sz="8" w:space="0" w:color="FFFFFF"/>
            </w:tcBorders>
            <w:shd w:val="clear" w:color="auto" w:fill="D0CECE"/>
            <w:tcMar>
              <w:top w:w="72" w:type="dxa"/>
              <w:left w:w="144" w:type="dxa"/>
              <w:bottom w:w="72" w:type="dxa"/>
              <w:right w:w="144" w:type="dxa"/>
            </w:tcMar>
            <w:vAlign w:val="center"/>
            <w:hideMark/>
          </w:tcPr>
          <w:p w14:paraId="4A9FCF00"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Au niveau de la commission locale (CESP ou CEC), après la saisie des résultats des bureaux de vote gérée par l’Agent technique d’Appui (ATA), le fichier Excel est transmis sur le serveur FTP de la CEI ainsi que la feuille récapitulative du recensement général des votes signée et numérisée.</w:t>
            </w:r>
          </w:p>
        </w:tc>
      </w:tr>
      <w:tr w:rsidR="002B1C0D" w:rsidRPr="00B00331" w14:paraId="254D6947" w14:textId="77777777" w:rsidTr="00F335F8">
        <w:trPr>
          <w:trHeight w:val="1522"/>
        </w:trPr>
        <w:tc>
          <w:tcPr>
            <w:tcW w:w="756"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E964088"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000000"/>
                <w:kern w:val="24"/>
                <w:sz w:val="56"/>
                <w:szCs w:val="56"/>
                <w:lang w:eastAsia="fr-FR"/>
              </w:rPr>
              <w:t>2</w:t>
            </w:r>
          </w:p>
        </w:tc>
        <w:tc>
          <w:tcPr>
            <w:tcW w:w="6656" w:type="dxa"/>
            <w:tcBorders>
              <w:top w:val="single" w:sz="8" w:space="0" w:color="FFFFFF"/>
              <w:left w:val="single" w:sz="8" w:space="0" w:color="FFFFFF"/>
              <w:bottom w:val="single" w:sz="8" w:space="0" w:color="FFFFFF"/>
              <w:right w:val="single" w:sz="8" w:space="0" w:color="FFFFFF"/>
            </w:tcBorders>
            <w:shd w:val="clear" w:color="auto" w:fill="F8CBAD"/>
            <w:tcMar>
              <w:top w:w="72" w:type="dxa"/>
              <w:left w:w="144" w:type="dxa"/>
              <w:bottom w:w="72" w:type="dxa"/>
              <w:right w:w="144" w:type="dxa"/>
            </w:tcMar>
            <w:vAlign w:val="center"/>
            <w:hideMark/>
          </w:tcPr>
          <w:p w14:paraId="45367D58"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Au niveau de la Commission locale soit la CESP (Commission Electorale Sous-Préfectorale) ou la CEC (Commission Electorale Communale), après la saisie des résultats des bureaux de vote gérée par l’Agent technique d’Appui (ATA), la feuille Excel et la feuille récapitulative de recensement général des votes signée et numérisée sont gravées sur un CD estampillé CEI. Le CD, les PV sont transmis physiquement à la CED (Commission Electorale Départementale).</w:t>
            </w:r>
          </w:p>
        </w:tc>
        <w:tc>
          <w:tcPr>
            <w:tcW w:w="7431" w:type="dxa"/>
            <w:tcBorders>
              <w:top w:val="single" w:sz="8" w:space="0" w:color="FFFFFF"/>
              <w:left w:val="single" w:sz="8" w:space="0" w:color="FFFFFF"/>
              <w:bottom w:val="single" w:sz="8" w:space="0" w:color="FFFFFF"/>
              <w:right w:val="single" w:sz="8" w:space="0" w:color="FFFFFF"/>
            </w:tcBorders>
            <w:shd w:val="clear" w:color="auto" w:fill="AFABAB"/>
            <w:tcMar>
              <w:top w:w="72" w:type="dxa"/>
              <w:left w:w="144" w:type="dxa"/>
              <w:bottom w:w="72" w:type="dxa"/>
              <w:right w:w="144" w:type="dxa"/>
            </w:tcMar>
            <w:vAlign w:val="center"/>
            <w:hideMark/>
          </w:tcPr>
          <w:p w14:paraId="56736DF0"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 xml:space="preserve">Le superviseur récupère les fichiers Excel de résultats transmis par les Commissions Locales afin de procéder à la consolidation des données par circonscription. Il analyse les 2 fichiers récupérés et procède à des rectifications sur les données se statistiques si nécessaire. </w:t>
            </w:r>
          </w:p>
        </w:tc>
      </w:tr>
      <w:tr w:rsidR="002B1C0D" w:rsidRPr="00B00331" w14:paraId="644845B9" w14:textId="77777777" w:rsidTr="00F335F8">
        <w:trPr>
          <w:trHeight w:val="1031"/>
        </w:trPr>
        <w:tc>
          <w:tcPr>
            <w:tcW w:w="756"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CCA183"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000000"/>
                <w:kern w:val="24"/>
                <w:sz w:val="56"/>
                <w:szCs w:val="56"/>
                <w:lang w:eastAsia="fr-FR"/>
              </w:rPr>
              <w:t>3</w:t>
            </w:r>
          </w:p>
        </w:tc>
        <w:tc>
          <w:tcPr>
            <w:tcW w:w="6656" w:type="dxa"/>
            <w:tcBorders>
              <w:top w:val="single" w:sz="8" w:space="0" w:color="FFFFFF"/>
              <w:left w:val="single" w:sz="8" w:space="0" w:color="FFFFFF"/>
              <w:bottom w:val="single" w:sz="8" w:space="0" w:color="FFFFFF"/>
              <w:right w:val="single" w:sz="8" w:space="0" w:color="FFFFFF"/>
            </w:tcBorders>
            <w:shd w:val="clear" w:color="auto" w:fill="FBE5D6"/>
            <w:tcMar>
              <w:top w:w="72" w:type="dxa"/>
              <w:left w:w="144" w:type="dxa"/>
              <w:bottom w:w="72" w:type="dxa"/>
              <w:right w:w="144" w:type="dxa"/>
            </w:tcMar>
            <w:vAlign w:val="center"/>
            <w:hideMark/>
          </w:tcPr>
          <w:p w14:paraId="365CD477"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 xml:space="preserve">Le CD, les PV sont transmis physiquement par le président </w:t>
            </w:r>
            <w:proofErr w:type="spellStart"/>
            <w:proofErr w:type="gramStart"/>
            <w:r w:rsidRPr="00B00331">
              <w:rPr>
                <w:rFonts w:asciiTheme="minorHAnsi" w:eastAsia="Times New Roman" w:hAnsiTheme="minorHAnsi" w:cstheme="minorHAnsi"/>
                <w:color w:val="000000"/>
                <w:kern w:val="24"/>
                <w:sz w:val="24"/>
                <w:szCs w:val="24"/>
                <w:lang w:eastAsia="fr-FR"/>
              </w:rPr>
              <w:t>la</w:t>
            </w:r>
            <w:proofErr w:type="spellEnd"/>
            <w:proofErr w:type="gramEnd"/>
            <w:r w:rsidRPr="00B00331">
              <w:rPr>
                <w:rFonts w:asciiTheme="minorHAnsi" w:eastAsia="Times New Roman" w:hAnsiTheme="minorHAnsi" w:cstheme="minorHAnsi"/>
                <w:color w:val="000000"/>
                <w:kern w:val="24"/>
                <w:sz w:val="24"/>
                <w:szCs w:val="24"/>
                <w:lang w:eastAsia="fr-FR"/>
              </w:rPr>
              <w:t xml:space="preserve"> à la CER (Commission Electorale Régionale).</w:t>
            </w:r>
          </w:p>
        </w:tc>
        <w:tc>
          <w:tcPr>
            <w:tcW w:w="7431" w:type="dxa"/>
            <w:tcBorders>
              <w:top w:val="single" w:sz="8" w:space="0" w:color="FFFFFF"/>
              <w:left w:val="single" w:sz="8" w:space="0" w:color="FFFFFF"/>
              <w:bottom w:val="single" w:sz="8" w:space="0" w:color="FFFFFF"/>
              <w:right w:val="single" w:sz="8" w:space="0" w:color="FFFFFF"/>
            </w:tcBorders>
            <w:shd w:val="clear" w:color="auto" w:fill="D0CECE"/>
            <w:tcMar>
              <w:top w:w="72" w:type="dxa"/>
              <w:left w:w="144" w:type="dxa"/>
              <w:bottom w:w="72" w:type="dxa"/>
              <w:right w:w="144" w:type="dxa"/>
            </w:tcMar>
            <w:vAlign w:val="center"/>
            <w:hideMark/>
          </w:tcPr>
          <w:p w14:paraId="224FA3B6"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 xml:space="preserve">Une fois terminée, le superviseur imprime et signe la fiche de consolidation qu’il numérise ensuite et met à la disposition de la commission centrale via le FTP. </w:t>
            </w:r>
          </w:p>
        </w:tc>
      </w:tr>
      <w:tr w:rsidR="002B1C0D" w:rsidRPr="00B00331" w14:paraId="76FE60D8" w14:textId="77777777" w:rsidTr="00F335F8">
        <w:trPr>
          <w:trHeight w:val="938"/>
        </w:trPr>
        <w:tc>
          <w:tcPr>
            <w:tcW w:w="756"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3A7A46C"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000000"/>
                <w:kern w:val="24"/>
                <w:sz w:val="56"/>
                <w:szCs w:val="56"/>
                <w:lang w:eastAsia="fr-FR"/>
              </w:rPr>
              <w:t>4</w:t>
            </w:r>
          </w:p>
        </w:tc>
        <w:tc>
          <w:tcPr>
            <w:tcW w:w="6656" w:type="dxa"/>
            <w:tcBorders>
              <w:top w:val="single" w:sz="8" w:space="0" w:color="FFFFFF"/>
              <w:left w:val="single" w:sz="8" w:space="0" w:color="FFFFFF"/>
              <w:bottom w:val="single" w:sz="8" w:space="0" w:color="FFFFFF"/>
              <w:right w:val="single" w:sz="8" w:space="0" w:color="FFFFFF"/>
            </w:tcBorders>
            <w:shd w:val="clear" w:color="auto" w:fill="F8CBAD"/>
            <w:tcMar>
              <w:top w:w="72" w:type="dxa"/>
              <w:left w:w="144" w:type="dxa"/>
              <w:bottom w:w="72" w:type="dxa"/>
              <w:right w:w="144" w:type="dxa"/>
            </w:tcMar>
            <w:vAlign w:val="center"/>
            <w:hideMark/>
          </w:tcPr>
          <w:p w14:paraId="115B9163"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Le CD, les PV sont transmis physiquement par le président de la CER (Commission Electorale Régionale) au superviseur suivant les régions sous sa responsabilité.</w:t>
            </w:r>
          </w:p>
        </w:tc>
        <w:tc>
          <w:tcPr>
            <w:tcW w:w="7431" w:type="dxa"/>
            <w:tcBorders>
              <w:top w:val="single" w:sz="8" w:space="0" w:color="FFFFFF"/>
              <w:left w:val="single" w:sz="8" w:space="0" w:color="FFFFFF"/>
              <w:bottom w:val="single" w:sz="8" w:space="0" w:color="FFFFFF"/>
              <w:right w:val="single" w:sz="8" w:space="0" w:color="FFFFFF"/>
            </w:tcBorders>
            <w:shd w:val="clear" w:color="auto" w:fill="AFABAB"/>
            <w:tcMar>
              <w:top w:w="72" w:type="dxa"/>
              <w:left w:w="144" w:type="dxa"/>
              <w:bottom w:w="72" w:type="dxa"/>
              <w:right w:w="144" w:type="dxa"/>
            </w:tcMar>
            <w:vAlign w:val="center"/>
            <w:hideMark/>
          </w:tcPr>
          <w:p w14:paraId="00E547C1"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Le superviseur envoie également les fichiers de consolidation aux CER par mail.</w:t>
            </w:r>
          </w:p>
        </w:tc>
      </w:tr>
      <w:tr w:rsidR="002B1C0D" w:rsidRPr="00B00331" w14:paraId="61FA6A2B" w14:textId="77777777" w:rsidTr="00F335F8">
        <w:trPr>
          <w:trHeight w:val="961"/>
        </w:trPr>
        <w:tc>
          <w:tcPr>
            <w:tcW w:w="756"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7D64558"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b/>
                <w:bCs/>
                <w:color w:val="000000"/>
                <w:kern w:val="24"/>
                <w:sz w:val="56"/>
                <w:szCs w:val="56"/>
                <w:lang w:eastAsia="fr-FR"/>
              </w:rPr>
              <w:t>5</w:t>
            </w:r>
          </w:p>
        </w:tc>
        <w:tc>
          <w:tcPr>
            <w:tcW w:w="6656" w:type="dxa"/>
            <w:tcBorders>
              <w:top w:val="single" w:sz="8" w:space="0" w:color="FFFFFF"/>
              <w:left w:val="single" w:sz="8" w:space="0" w:color="FFFFFF"/>
              <w:bottom w:val="single" w:sz="8" w:space="0" w:color="FFFFFF"/>
              <w:right w:val="single" w:sz="8" w:space="0" w:color="FFFFFF"/>
            </w:tcBorders>
            <w:shd w:val="clear" w:color="auto" w:fill="FBE5D6"/>
            <w:tcMar>
              <w:top w:w="72" w:type="dxa"/>
              <w:left w:w="144" w:type="dxa"/>
              <w:bottom w:w="72" w:type="dxa"/>
              <w:right w:w="144" w:type="dxa"/>
            </w:tcMar>
            <w:vAlign w:val="center"/>
            <w:hideMark/>
          </w:tcPr>
          <w:p w14:paraId="122EFE30"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Le CD, les PV sont transmis physiquement par superviseur à la Commission Centrale.</w:t>
            </w:r>
          </w:p>
        </w:tc>
        <w:tc>
          <w:tcPr>
            <w:tcW w:w="7431" w:type="dxa"/>
            <w:tcBorders>
              <w:top w:val="single" w:sz="8" w:space="0" w:color="FFFFFF"/>
              <w:left w:val="single" w:sz="8" w:space="0" w:color="FFFFFF"/>
              <w:bottom w:val="single" w:sz="8" w:space="0" w:color="FFFFFF"/>
              <w:right w:val="single" w:sz="8" w:space="0" w:color="FFFFFF"/>
            </w:tcBorders>
            <w:shd w:val="clear" w:color="auto" w:fill="D0CECE"/>
            <w:tcMar>
              <w:top w:w="72" w:type="dxa"/>
              <w:left w:w="144" w:type="dxa"/>
              <w:bottom w:w="72" w:type="dxa"/>
              <w:right w:w="144" w:type="dxa"/>
            </w:tcMar>
            <w:vAlign w:val="center"/>
            <w:hideMark/>
          </w:tcPr>
          <w:p w14:paraId="2FDA3A46" w14:textId="77777777" w:rsidR="002B1C0D" w:rsidRPr="00B00331" w:rsidRDefault="002B1C0D" w:rsidP="00100AD3">
            <w:pPr>
              <w:spacing w:line="240" w:lineRule="auto"/>
              <w:jc w:val="both"/>
              <w:rPr>
                <w:rFonts w:asciiTheme="minorHAnsi" w:eastAsia="Times New Roman" w:hAnsiTheme="minorHAnsi" w:cstheme="minorHAnsi"/>
                <w:color w:val="auto"/>
                <w:sz w:val="36"/>
                <w:szCs w:val="36"/>
                <w:lang w:eastAsia="fr-FR"/>
              </w:rPr>
            </w:pPr>
            <w:r w:rsidRPr="00B00331">
              <w:rPr>
                <w:rFonts w:asciiTheme="minorHAnsi" w:eastAsia="Times New Roman" w:hAnsiTheme="minorHAnsi" w:cstheme="minorHAnsi"/>
                <w:color w:val="000000"/>
                <w:kern w:val="24"/>
                <w:sz w:val="24"/>
                <w:szCs w:val="24"/>
                <w:lang w:eastAsia="fr-FR"/>
              </w:rPr>
              <w:t>La commission Centrale récupère les fichiers de consolidation transmis par les superviseurs afin de proclamer les résultats. Une saisie est ensuite effectuée afin d’obtenir une consolidation sur le plan National.</w:t>
            </w:r>
          </w:p>
        </w:tc>
      </w:tr>
    </w:tbl>
    <w:p w14:paraId="5EC7CC2F" w14:textId="77777777" w:rsidR="002B1C0D" w:rsidRPr="00B00331" w:rsidRDefault="002B1C0D" w:rsidP="00100AD3">
      <w:pPr>
        <w:spacing w:after="200" w:line="360" w:lineRule="auto"/>
        <w:jc w:val="both"/>
        <w:rPr>
          <w:rFonts w:asciiTheme="minorHAnsi" w:eastAsiaTheme="majorEastAsia" w:hAnsiTheme="minorHAnsi" w:cstheme="minorHAnsi"/>
          <w:color w:val="C96E06" w:themeColor="accent2" w:themeShade="BF"/>
          <w:kern w:val="28"/>
          <w:sz w:val="52"/>
          <w:szCs w:val="32"/>
        </w:rPr>
        <w:sectPr w:rsidR="002B1C0D" w:rsidRPr="00B00331" w:rsidSect="002B1C0D">
          <w:headerReference w:type="default" r:id="rId26"/>
          <w:pgSz w:w="16838" w:h="11906" w:orient="landscape" w:code="9"/>
          <w:pgMar w:top="936" w:right="720" w:bottom="936" w:left="720" w:header="0" w:footer="289" w:gutter="0"/>
          <w:cols w:space="720"/>
          <w:docGrid w:linePitch="382"/>
        </w:sectPr>
      </w:pPr>
    </w:p>
    <w:p w14:paraId="383DCC35" w14:textId="54931726" w:rsidR="004E13BD" w:rsidRPr="00B00331" w:rsidRDefault="004E13BD" w:rsidP="006E0D33">
      <w:pPr>
        <w:pStyle w:val="Titre3"/>
        <w:rPr>
          <w:rFonts w:asciiTheme="minorHAnsi" w:hAnsiTheme="minorHAnsi" w:cstheme="minorHAnsi"/>
        </w:rPr>
      </w:pPr>
      <w:bookmarkStart w:id="21" w:name="_Toc126220507"/>
      <w:r w:rsidRPr="00B00331">
        <w:rPr>
          <w:rFonts w:asciiTheme="minorHAnsi" w:hAnsiTheme="minorHAnsi" w:cstheme="minorHAnsi"/>
        </w:rPr>
        <w:lastRenderedPageBreak/>
        <w:t>Dépouillement</w:t>
      </w:r>
      <w:bookmarkEnd w:id="21"/>
    </w:p>
    <w:p w14:paraId="126A6B34" w14:textId="6000C1E2" w:rsidR="00294E73" w:rsidRPr="00B00331" w:rsidRDefault="002D5456" w:rsidP="00100AD3">
      <w:pPr>
        <w:spacing w:line="360" w:lineRule="auto"/>
        <w:jc w:val="both"/>
        <w:rPr>
          <w:rFonts w:asciiTheme="minorHAnsi" w:hAnsiTheme="minorHAnsi" w:cstheme="minorHAnsi"/>
        </w:rPr>
      </w:pPr>
      <w:r w:rsidRPr="00B00331">
        <w:rPr>
          <w:rFonts w:asciiTheme="minorHAnsi" w:hAnsiTheme="minorHAnsi" w:cstheme="minorHAnsi"/>
        </w:rPr>
        <w:t xml:space="preserve">Cette étape </w:t>
      </w:r>
      <w:r w:rsidR="004E13BD" w:rsidRPr="00B00331">
        <w:rPr>
          <w:rFonts w:asciiTheme="minorHAnsi" w:hAnsiTheme="minorHAnsi" w:cstheme="minorHAnsi"/>
        </w:rPr>
        <w:t>est l’une des plus délicates</w:t>
      </w:r>
      <w:r w:rsidRPr="00B00331">
        <w:rPr>
          <w:rFonts w:asciiTheme="minorHAnsi" w:hAnsiTheme="minorHAnsi" w:cstheme="minorHAnsi"/>
        </w:rPr>
        <w:t xml:space="preserve"> du processus</w:t>
      </w:r>
      <w:r w:rsidR="004E13BD" w:rsidRPr="00B00331">
        <w:rPr>
          <w:rFonts w:asciiTheme="minorHAnsi" w:hAnsiTheme="minorHAnsi" w:cstheme="minorHAnsi"/>
        </w:rPr>
        <w:t xml:space="preserve">. En effet, </w:t>
      </w:r>
      <w:r w:rsidRPr="00B00331">
        <w:rPr>
          <w:rFonts w:asciiTheme="minorHAnsi" w:hAnsiTheme="minorHAnsi" w:cstheme="minorHAnsi"/>
        </w:rPr>
        <w:t xml:space="preserve">elle </w:t>
      </w:r>
      <w:r w:rsidR="004E13BD" w:rsidRPr="00B00331">
        <w:rPr>
          <w:rFonts w:asciiTheme="minorHAnsi" w:hAnsiTheme="minorHAnsi" w:cstheme="minorHAnsi"/>
        </w:rPr>
        <w:t>permet la récolte des données élémentaires qui une fois agré</w:t>
      </w:r>
      <w:r w:rsidRPr="00B00331">
        <w:rPr>
          <w:rFonts w:asciiTheme="minorHAnsi" w:hAnsiTheme="minorHAnsi" w:cstheme="minorHAnsi"/>
        </w:rPr>
        <w:t>gée</w:t>
      </w:r>
      <w:r w:rsidR="004E13BD" w:rsidRPr="00B00331">
        <w:rPr>
          <w:rFonts w:asciiTheme="minorHAnsi" w:hAnsiTheme="minorHAnsi" w:cstheme="minorHAnsi"/>
        </w:rPr>
        <w:t>s constitueront les résultats de l’élection</w:t>
      </w:r>
      <w:r w:rsidR="00E86D70" w:rsidRPr="00B00331">
        <w:rPr>
          <w:rFonts w:asciiTheme="minorHAnsi" w:hAnsiTheme="minorHAnsi" w:cstheme="minorHAnsi"/>
        </w:rPr>
        <w:t xml:space="preserve">. </w:t>
      </w:r>
      <w:r w:rsidR="00294E73" w:rsidRPr="00B00331">
        <w:rPr>
          <w:rFonts w:asciiTheme="minorHAnsi" w:hAnsiTheme="minorHAnsi" w:cstheme="minorHAnsi"/>
        </w:rPr>
        <w:t>Le dépouillement consiste à analyser les bulletins de vote dans l’urne dans le but de les compter d’une part et de compter les voix obtenues par chaque candidat après avoir retiré les bulletins invalides.</w:t>
      </w:r>
    </w:p>
    <w:p w14:paraId="2B19DBB8" w14:textId="36FB8F94" w:rsidR="005C5FA7" w:rsidRPr="00B00331" w:rsidRDefault="00294E73" w:rsidP="00100AD3">
      <w:pPr>
        <w:spacing w:line="360" w:lineRule="auto"/>
        <w:jc w:val="both"/>
        <w:rPr>
          <w:rFonts w:asciiTheme="minorHAnsi" w:hAnsiTheme="minorHAnsi" w:cstheme="minorHAnsi"/>
        </w:rPr>
      </w:pPr>
      <w:r w:rsidRPr="00B00331">
        <w:rPr>
          <w:rFonts w:asciiTheme="minorHAnsi" w:hAnsiTheme="minorHAnsi" w:cstheme="minorHAnsi"/>
        </w:rPr>
        <w:t xml:space="preserve">Concernant l’invalidité d’un bulletin de vote, </w:t>
      </w:r>
      <w:r w:rsidR="006F766B" w:rsidRPr="00B00331">
        <w:rPr>
          <w:rFonts w:asciiTheme="minorHAnsi" w:hAnsiTheme="minorHAnsi" w:cstheme="minorHAnsi"/>
        </w:rPr>
        <w:t xml:space="preserve">on distingue un bulletin blanc d’un bulletin nul : un bulletin blanc est un bulletin de vote sans aucune inscription glissé dans l’urne par un électeur pour marquer son désaccord avec tous les candidats. Un bulletin nul </w:t>
      </w:r>
      <w:r w:rsidR="008804B4" w:rsidRPr="00B00331">
        <w:rPr>
          <w:rFonts w:asciiTheme="minorHAnsi" w:hAnsiTheme="minorHAnsi" w:cstheme="minorHAnsi"/>
        </w:rPr>
        <w:t>en revanche</w:t>
      </w:r>
      <w:r w:rsidR="006F766B" w:rsidRPr="00B00331">
        <w:rPr>
          <w:rFonts w:asciiTheme="minorHAnsi" w:hAnsiTheme="minorHAnsi" w:cstheme="minorHAnsi"/>
        </w:rPr>
        <w:t xml:space="preserve"> est un</w:t>
      </w:r>
      <w:r w:rsidR="00CA2682" w:rsidRPr="00B00331">
        <w:rPr>
          <w:rFonts w:asciiTheme="minorHAnsi" w:hAnsiTheme="minorHAnsi" w:cstheme="minorHAnsi"/>
        </w:rPr>
        <w:t xml:space="preserve"> bulletin signé ou dont le choix n’est pas identifiable.</w:t>
      </w:r>
      <w:r w:rsidR="005C5FA7" w:rsidRPr="00B00331">
        <w:rPr>
          <w:rFonts w:asciiTheme="minorHAnsi" w:hAnsiTheme="minorHAnsi" w:cstheme="minorHAnsi"/>
        </w:rPr>
        <w:t xml:space="preserve"> Ci-après le spécimen d’un bulletin de vote.</w:t>
      </w:r>
    </w:p>
    <w:p w14:paraId="6BBFDF1B" w14:textId="3ADEED72" w:rsidR="005C5FA7" w:rsidRPr="00B00331" w:rsidRDefault="005C5FA7" w:rsidP="00100AD3">
      <w:pPr>
        <w:spacing w:line="360" w:lineRule="auto"/>
        <w:jc w:val="both"/>
        <w:rPr>
          <w:rFonts w:asciiTheme="minorHAnsi" w:hAnsiTheme="minorHAnsi" w:cstheme="minorHAnsi"/>
        </w:rPr>
      </w:pPr>
    </w:p>
    <w:p w14:paraId="1547F1C7" w14:textId="74C1E847" w:rsidR="005C5FA7" w:rsidRPr="00B00331" w:rsidRDefault="005C5FA7" w:rsidP="00100AD3">
      <w:pPr>
        <w:spacing w:line="360" w:lineRule="auto"/>
        <w:jc w:val="both"/>
        <w:rPr>
          <w:rFonts w:asciiTheme="minorHAnsi" w:hAnsiTheme="minorHAnsi" w:cstheme="minorHAnsi"/>
        </w:rPr>
      </w:pPr>
      <w:r w:rsidRPr="00B00331">
        <w:rPr>
          <w:rFonts w:asciiTheme="minorHAnsi" w:hAnsiTheme="minorHAnsi" w:cstheme="minorHAnsi"/>
          <w:noProof/>
        </w:rPr>
        <w:drawing>
          <wp:inline distT="0" distB="0" distL="0" distR="0" wp14:anchorId="032D300B" wp14:editId="69FB9CF9">
            <wp:extent cx="6371590" cy="4584065"/>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7">
                      <a:extLst>
                        <a:ext uri="{28A0092B-C50C-407E-A947-70E740481C1C}">
                          <a14:useLocalDpi xmlns:a14="http://schemas.microsoft.com/office/drawing/2010/main" val="0"/>
                        </a:ext>
                      </a:extLst>
                    </a:blip>
                    <a:stretch>
                      <a:fillRect/>
                    </a:stretch>
                  </pic:blipFill>
                  <pic:spPr>
                    <a:xfrm>
                      <a:off x="0" y="0"/>
                      <a:ext cx="6371590" cy="4584065"/>
                    </a:xfrm>
                    <a:prstGeom prst="rect">
                      <a:avLst/>
                    </a:prstGeom>
                  </pic:spPr>
                </pic:pic>
              </a:graphicData>
            </a:graphic>
          </wp:inline>
        </w:drawing>
      </w:r>
    </w:p>
    <w:p w14:paraId="17033B7A" w14:textId="33112B21" w:rsidR="008804B4" w:rsidRPr="00B00331" w:rsidRDefault="005C5FA7" w:rsidP="00100AD3">
      <w:pPr>
        <w:spacing w:line="360" w:lineRule="auto"/>
        <w:jc w:val="both"/>
        <w:rPr>
          <w:rFonts w:asciiTheme="minorHAnsi" w:hAnsiTheme="minorHAnsi" w:cstheme="minorHAnsi"/>
        </w:rPr>
      </w:pPr>
      <w:r w:rsidRPr="00B00331">
        <w:rPr>
          <w:rFonts w:asciiTheme="minorHAnsi" w:hAnsiTheme="minorHAnsi" w:cstheme="minorHAnsi"/>
          <w:i/>
          <w:iCs/>
        </w:rPr>
        <w:t>Fig. 3 : Spécimen d’un bulletin de vote</w:t>
      </w:r>
    </w:p>
    <w:p w14:paraId="1EEA4206" w14:textId="77777777" w:rsidR="005C5FA7" w:rsidRPr="00B00331" w:rsidRDefault="005C5FA7" w:rsidP="00100AD3">
      <w:pPr>
        <w:spacing w:line="360" w:lineRule="auto"/>
        <w:jc w:val="both"/>
        <w:rPr>
          <w:rFonts w:asciiTheme="minorHAnsi" w:hAnsiTheme="minorHAnsi" w:cstheme="minorHAnsi"/>
        </w:rPr>
      </w:pPr>
    </w:p>
    <w:p w14:paraId="0B436DA1" w14:textId="211A417B" w:rsidR="008804B4" w:rsidRPr="00B00331" w:rsidRDefault="008804B4" w:rsidP="00100AD3">
      <w:pPr>
        <w:spacing w:line="360" w:lineRule="auto"/>
        <w:jc w:val="both"/>
        <w:rPr>
          <w:rFonts w:asciiTheme="minorHAnsi" w:hAnsiTheme="minorHAnsi" w:cstheme="minorHAnsi"/>
        </w:rPr>
      </w:pPr>
      <w:r w:rsidRPr="00B00331">
        <w:rPr>
          <w:rFonts w:asciiTheme="minorHAnsi" w:hAnsiTheme="minorHAnsi" w:cstheme="minorHAnsi"/>
        </w:rPr>
        <w:t>Pendant le dépouillement, on détermine</w:t>
      </w:r>
      <w:r w:rsidR="005C5FA7" w:rsidRPr="00B00331">
        <w:rPr>
          <w:rFonts w:asciiTheme="minorHAnsi" w:hAnsiTheme="minorHAnsi" w:cstheme="minorHAnsi"/>
        </w:rPr>
        <w:t xml:space="preserve"> également</w:t>
      </w:r>
      <w:r w:rsidRPr="00B00331">
        <w:rPr>
          <w:rFonts w:asciiTheme="minorHAnsi" w:hAnsiTheme="minorHAnsi" w:cstheme="minorHAnsi"/>
        </w:rPr>
        <w:t> :</w:t>
      </w:r>
    </w:p>
    <w:p w14:paraId="09DD44E1" w14:textId="658F4967" w:rsidR="008804B4" w:rsidRPr="00B00331" w:rsidRDefault="008804B4" w:rsidP="00100AD3">
      <w:pPr>
        <w:pStyle w:val="Paragraphedeliste"/>
        <w:numPr>
          <w:ilvl w:val="0"/>
          <w:numId w:val="10"/>
        </w:numPr>
        <w:spacing w:line="360" w:lineRule="auto"/>
        <w:jc w:val="both"/>
        <w:rPr>
          <w:rFonts w:asciiTheme="minorHAnsi" w:hAnsiTheme="minorHAnsi" w:cstheme="minorHAnsi"/>
        </w:rPr>
      </w:pPr>
      <w:r w:rsidRPr="00B00331">
        <w:rPr>
          <w:rFonts w:asciiTheme="minorHAnsi" w:hAnsiTheme="minorHAnsi" w:cstheme="minorHAnsi"/>
          <w:b/>
          <w:bCs/>
        </w:rPr>
        <w:t>Le nombre de votants</w:t>
      </w:r>
      <w:r w:rsidRPr="00B00331">
        <w:rPr>
          <w:rFonts w:asciiTheme="minorHAnsi" w:hAnsiTheme="minorHAnsi" w:cstheme="minorHAnsi"/>
        </w:rPr>
        <w:t> : nombre de bulletins dans l’urne ;</w:t>
      </w:r>
    </w:p>
    <w:p w14:paraId="0269658A" w14:textId="44FFEC4E" w:rsidR="008804B4" w:rsidRPr="00B00331" w:rsidRDefault="008804B4" w:rsidP="00100AD3">
      <w:pPr>
        <w:pStyle w:val="Paragraphedeliste"/>
        <w:numPr>
          <w:ilvl w:val="0"/>
          <w:numId w:val="10"/>
        </w:numPr>
        <w:spacing w:line="360" w:lineRule="auto"/>
        <w:jc w:val="both"/>
        <w:rPr>
          <w:rFonts w:asciiTheme="minorHAnsi" w:hAnsiTheme="minorHAnsi" w:cstheme="minorHAnsi"/>
        </w:rPr>
      </w:pPr>
      <w:r w:rsidRPr="00B00331">
        <w:rPr>
          <w:rFonts w:asciiTheme="minorHAnsi" w:hAnsiTheme="minorHAnsi" w:cstheme="minorHAnsi"/>
          <w:b/>
          <w:bCs/>
        </w:rPr>
        <w:lastRenderedPageBreak/>
        <w:t>Les suffrages exprimés </w:t>
      </w:r>
      <w:r w:rsidRPr="00B00331">
        <w:rPr>
          <w:rFonts w:asciiTheme="minorHAnsi" w:hAnsiTheme="minorHAnsi" w:cstheme="minorHAnsi"/>
        </w:rPr>
        <w:t>: nombre de bulletins dans l’urne auquel on soustrait le nombre de bulletins blanc ;</w:t>
      </w:r>
    </w:p>
    <w:p w14:paraId="291937CA" w14:textId="0359115E" w:rsidR="008804B4" w:rsidRPr="00B00331" w:rsidRDefault="008804B4" w:rsidP="00100AD3">
      <w:pPr>
        <w:pStyle w:val="Paragraphedeliste"/>
        <w:numPr>
          <w:ilvl w:val="0"/>
          <w:numId w:val="10"/>
        </w:numPr>
        <w:spacing w:line="360" w:lineRule="auto"/>
        <w:jc w:val="both"/>
        <w:rPr>
          <w:rFonts w:asciiTheme="minorHAnsi" w:hAnsiTheme="minorHAnsi" w:cstheme="minorHAnsi"/>
        </w:rPr>
      </w:pPr>
      <w:r w:rsidRPr="00B00331">
        <w:rPr>
          <w:rFonts w:asciiTheme="minorHAnsi" w:hAnsiTheme="minorHAnsi" w:cstheme="minorHAnsi"/>
          <w:b/>
          <w:bCs/>
        </w:rPr>
        <w:t>Le taux de participation </w:t>
      </w:r>
      <w:r w:rsidRPr="00B00331">
        <w:rPr>
          <w:rFonts w:asciiTheme="minorHAnsi" w:hAnsiTheme="minorHAnsi" w:cstheme="minorHAnsi"/>
        </w:rPr>
        <w:t xml:space="preserve">: </w:t>
      </w:r>
      <w:r w:rsidR="00A85EFC" w:rsidRPr="00B00331">
        <w:rPr>
          <w:rFonts w:asciiTheme="minorHAnsi" w:hAnsiTheme="minorHAnsi" w:cstheme="minorHAnsi"/>
        </w:rPr>
        <w:t>ratio entre le nombre de votants et le nombre d’électeurs inscrits dans le bureau de vote.</w:t>
      </w:r>
    </w:p>
    <w:p w14:paraId="0AFBEFA9" w14:textId="1BF39049" w:rsidR="00A85EFC" w:rsidRPr="00B00331" w:rsidRDefault="00A85EFC" w:rsidP="00100AD3">
      <w:pPr>
        <w:spacing w:line="360" w:lineRule="auto"/>
        <w:jc w:val="both"/>
        <w:rPr>
          <w:rFonts w:asciiTheme="minorHAnsi" w:hAnsiTheme="minorHAnsi" w:cstheme="minorHAnsi"/>
        </w:rPr>
      </w:pPr>
      <w:r w:rsidRPr="00B00331">
        <w:rPr>
          <w:rFonts w:asciiTheme="minorHAnsi" w:hAnsiTheme="minorHAnsi" w:cstheme="minorHAnsi"/>
        </w:rPr>
        <w:t>Sont aussi renseigné le nombre d’hommes et de femmes. Toutefois ces deux derniers chiffres ne sont pas fiables vu qu’ils sont compté à l’observation des électeurs pénétrant dans le bureau de vote pour prendre part au scrutin.</w:t>
      </w:r>
    </w:p>
    <w:p w14:paraId="69F30B85" w14:textId="2C0DE6B4" w:rsidR="005C5FA7" w:rsidRPr="00B00331" w:rsidRDefault="005C5FA7" w:rsidP="00100AD3">
      <w:pPr>
        <w:spacing w:line="360" w:lineRule="auto"/>
        <w:jc w:val="both"/>
        <w:rPr>
          <w:rFonts w:asciiTheme="minorHAnsi" w:hAnsiTheme="minorHAnsi" w:cstheme="minorHAnsi"/>
        </w:rPr>
      </w:pPr>
    </w:p>
    <w:p w14:paraId="70618C8A" w14:textId="5AD2B315" w:rsidR="0062788D" w:rsidRPr="00B00331" w:rsidRDefault="005C5FA7" w:rsidP="00100AD3">
      <w:pPr>
        <w:spacing w:line="360" w:lineRule="auto"/>
        <w:jc w:val="both"/>
        <w:rPr>
          <w:rFonts w:asciiTheme="minorHAnsi" w:hAnsiTheme="minorHAnsi" w:cstheme="minorHAnsi"/>
        </w:rPr>
      </w:pPr>
      <w:r w:rsidRPr="00B00331">
        <w:rPr>
          <w:rFonts w:asciiTheme="minorHAnsi" w:hAnsiTheme="minorHAnsi" w:cstheme="minorHAnsi"/>
        </w:rPr>
        <w:t>Tous ces chiffres sont consignés dans un procès-verbal de dépouillement. Une copie de ce procès-verbal est remise à tou</w:t>
      </w:r>
      <w:r w:rsidR="000170D9" w:rsidRPr="00B00331">
        <w:rPr>
          <w:rFonts w:asciiTheme="minorHAnsi" w:hAnsiTheme="minorHAnsi" w:cstheme="minorHAnsi"/>
        </w:rPr>
        <w:t>s</w:t>
      </w:r>
      <w:r w:rsidRPr="00B00331">
        <w:rPr>
          <w:rFonts w:asciiTheme="minorHAnsi" w:hAnsiTheme="minorHAnsi" w:cstheme="minorHAnsi"/>
        </w:rPr>
        <w:t xml:space="preserve"> les responsables des partis politiques du bureau de vote. Deux (2) copies supplémentaires sont faites et mises chacune dans une enveloppe inviolable pour être acheminé</w:t>
      </w:r>
      <w:r w:rsidR="00666D46" w:rsidRPr="00B00331">
        <w:rPr>
          <w:rFonts w:asciiTheme="minorHAnsi" w:hAnsiTheme="minorHAnsi" w:cstheme="minorHAnsi"/>
        </w:rPr>
        <w:t>e</w:t>
      </w:r>
      <w:r w:rsidRPr="00B00331">
        <w:rPr>
          <w:rFonts w:asciiTheme="minorHAnsi" w:hAnsiTheme="minorHAnsi" w:cstheme="minorHAnsi"/>
        </w:rPr>
        <w:t>s</w:t>
      </w:r>
      <w:r w:rsidR="00666D46" w:rsidRPr="00B00331">
        <w:rPr>
          <w:rFonts w:asciiTheme="minorHAnsi" w:hAnsiTheme="minorHAnsi" w:cstheme="minorHAnsi"/>
        </w:rPr>
        <w:t xml:space="preserve"> vers la Commission Electorale Centrale</w:t>
      </w:r>
      <w:r w:rsidRPr="00B00331">
        <w:rPr>
          <w:rFonts w:asciiTheme="minorHAnsi" w:hAnsiTheme="minorHAnsi" w:cstheme="minorHAnsi"/>
        </w:rPr>
        <w:t xml:space="preserve"> </w:t>
      </w:r>
      <w:r w:rsidR="00666D46" w:rsidRPr="00B00331">
        <w:rPr>
          <w:rFonts w:asciiTheme="minorHAnsi" w:hAnsiTheme="minorHAnsi" w:cstheme="minorHAnsi"/>
        </w:rPr>
        <w:t>et le Conseil constitutionnel.</w:t>
      </w:r>
      <w:r w:rsidR="00342CF1" w:rsidRPr="00B00331">
        <w:rPr>
          <w:rFonts w:asciiTheme="minorHAnsi" w:hAnsiTheme="minorHAnsi" w:cstheme="minorHAnsi"/>
        </w:rPr>
        <w:t xml:space="preserve"> </w:t>
      </w:r>
    </w:p>
    <w:p w14:paraId="05DFF3DD" w14:textId="4F85179F" w:rsidR="00E9074C" w:rsidRPr="00B00331" w:rsidRDefault="004C67DA" w:rsidP="006E0D33">
      <w:pPr>
        <w:pStyle w:val="Titre3"/>
        <w:rPr>
          <w:rFonts w:asciiTheme="minorHAnsi" w:hAnsiTheme="minorHAnsi" w:cstheme="minorHAnsi"/>
        </w:rPr>
      </w:pPr>
      <w:bookmarkStart w:id="22" w:name="_Toc126220508"/>
      <w:r w:rsidRPr="00B00331">
        <w:rPr>
          <w:rFonts w:asciiTheme="minorHAnsi" w:hAnsiTheme="minorHAnsi" w:cstheme="minorHAnsi"/>
        </w:rPr>
        <w:t>Compilation des résultats</w:t>
      </w:r>
      <w:bookmarkEnd w:id="22"/>
    </w:p>
    <w:p w14:paraId="32B3DA40" w14:textId="77777777" w:rsidR="009A1E21" w:rsidRPr="00B00331" w:rsidRDefault="009A1E21" w:rsidP="00100AD3">
      <w:pPr>
        <w:spacing w:line="360" w:lineRule="auto"/>
        <w:jc w:val="both"/>
        <w:rPr>
          <w:rFonts w:asciiTheme="minorHAnsi" w:hAnsiTheme="minorHAnsi" w:cstheme="minorHAnsi"/>
        </w:rPr>
      </w:pPr>
    </w:p>
    <w:p w14:paraId="096C40E3" w14:textId="124DB355" w:rsidR="009A1E21" w:rsidRPr="00B00331" w:rsidRDefault="00E50B42" w:rsidP="00100AD3">
      <w:pPr>
        <w:spacing w:line="360" w:lineRule="auto"/>
        <w:jc w:val="both"/>
        <w:rPr>
          <w:rFonts w:asciiTheme="minorHAnsi" w:hAnsiTheme="minorHAnsi" w:cstheme="minorHAnsi"/>
        </w:rPr>
      </w:pPr>
      <w:r w:rsidRPr="00B00331">
        <w:rPr>
          <w:rFonts w:asciiTheme="minorHAnsi" w:hAnsiTheme="minorHAnsi" w:cstheme="minorHAnsi"/>
        </w:rPr>
        <w:t>Après le dépoui</w:t>
      </w:r>
      <w:r w:rsidR="009A1E21" w:rsidRPr="00B00331">
        <w:rPr>
          <w:rFonts w:asciiTheme="minorHAnsi" w:hAnsiTheme="minorHAnsi" w:cstheme="minorHAnsi"/>
        </w:rPr>
        <w:t xml:space="preserve">llement, un exemplaire du procès-verbal de chaque bureau de vote est acheminé vers la CEL dont il dépend dans le but d’une première agrégation des données : il s’agit de la </w:t>
      </w:r>
      <w:r w:rsidR="009A1E21" w:rsidRPr="00B00331">
        <w:rPr>
          <w:rFonts w:asciiTheme="minorHAnsi" w:hAnsiTheme="minorHAnsi" w:cstheme="minorHAnsi"/>
          <w:b/>
          <w:bCs/>
        </w:rPr>
        <w:t>compilation</w:t>
      </w:r>
      <w:r w:rsidR="009A1E21" w:rsidRPr="00B00331">
        <w:rPr>
          <w:rFonts w:asciiTheme="minorHAnsi" w:hAnsiTheme="minorHAnsi" w:cstheme="minorHAnsi"/>
        </w:rPr>
        <w:t>.</w:t>
      </w:r>
    </w:p>
    <w:p w14:paraId="14605C22" w14:textId="49E56C6A" w:rsidR="002C11ED" w:rsidRPr="00B00331" w:rsidRDefault="009A1E21" w:rsidP="00100AD3">
      <w:pPr>
        <w:spacing w:line="360" w:lineRule="auto"/>
        <w:jc w:val="both"/>
        <w:rPr>
          <w:rFonts w:asciiTheme="minorHAnsi" w:hAnsiTheme="minorHAnsi" w:cstheme="minorHAnsi"/>
        </w:rPr>
      </w:pPr>
      <w:r w:rsidRPr="00B00331">
        <w:rPr>
          <w:rFonts w:asciiTheme="minorHAnsi" w:hAnsiTheme="minorHAnsi" w:cstheme="minorHAnsi"/>
        </w:rPr>
        <w:t>La compilation est la consignation des résultats de chaque bureau de vote d’un</w:t>
      </w:r>
      <w:r w:rsidR="00B724B6" w:rsidRPr="00B00331">
        <w:rPr>
          <w:rFonts w:asciiTheme="minorHAnsi" w:hAnsiTheme="minorHAnsi" w:cstheme="minorHAnsi"/>
        </w:rPr>
        <w:t>e</w:t>
      </w:r>
      <w:r w:rsidRPr="00B00331">
        <w:rPr>
          <w:rFonts w:asciiTheme="minorHAnsi" w:hAnsiTheme="minorHAnsi" w:cstheme="minorHAnsi"/>
        </w:rPr>
        <w:t xml:space="preserve"> CEL dans une même liste en additionnant les participation</w:t>
      </w:r>
      <w:r w:rsidR="00BD132A" w:rsidRPr="00B00331">
        <w:rPr>
          <w:rFonts w:asciiTheme="minorHAnsi" w:hAnsiTheme="minorHAnsi" w:cstheme="minorHAnsi"/>
        </w:rPr>
        <w:t>s</w:t>
      </w:r>
      <w:r w:rsidRPr="00B00331">
        <w:rPr>
          <w:rFonts w:asciiTheme="minorHAnsi" w:hAnsiTheme="minorHAnsi" w:cstheme="minorHAnsi"/>
        </w:rPr>
        <w:t xml:space="preserve"> et les voix des candidats pour avoir un résultat unique pour l</w:t>
      </w:r>
      <w:r w:rsidR="00B724B6" w:rsidRPr="00B00331">
        <w:rPr>
          <w:rFonts w:asciiTheme="minorHAnsi" w:hAnsiTheme="minorHAnsi" w:cstheme="minorHAnsi"/>
        </w:rPr>
        <w:t>a</w:t>
      </w:r>
      <w:r w:rsidRPr="00B00331">
        <w:rPr>
          <w:rFonts w:asciiTheme="minorHAnsi" w:hAnsiTheme="minorHAnsi" w:cstheme="minorHAnsi"/>
        </w:rPr>
        <w:t xml:space="preserve"> CEL.</w:t>
      </w:r>
      <w:r w:rsidR="00BD132A" w:rsidRPr="00B00331">
        <w:rPr>
          <w:rFonts w:asciiTheme="minorHAnsi" w:hAnsiTheme="minorHAnsi" w:cstheme="minorHAnsi"/>
        </w:rPr>
        <w:t xml:space="preserve"> Cette opération est faite en présence des représentants des différents candidats.</w:t>
      </w:r>
      <w:r w:rsidRPr="00B00331">
        <w:rPr>
          <w:rFonts w:asciiTheme="minorHAnsi" w:hAnsiTheme="minorHAnsi" w:cstheme="minorHAnsi"/>
        </w:rPr>
        <w:t xml:space="preserve"> </w:t>
      </w:r>
    </w:p>
    <w:p w14:paraId="42519CF8" w14:textId="74CC293A" w:rsidR="00523ED5" w:rsidRPr="00B00331" w:rsidRDefault="002C11ED" w:rsidP="00100AD3">
      <w:pPr>
        <w:spacing w:line="360" w:lineRule="auto"/>
        <w:jc w:val="both"/>
        <w:rPr>
          <w:rFonts w:asciiTheme="minorHAnsi" w:hAnsiTheme="minorHAnsi" w:cstheme="minorHAnsi"/>
        </w:rPr>
      </w:pPr>
      <w:r w:rsidRPr="00B00331">
        <w:rPr>
          <w:rFonts w:asciiTheme="minorHAnsi" w:hAnsiTheme="minorHAnsi" w:cstheme="minorHAnsi"/>
        </w:rPr>
        <w:t>La CEL utilise un fichier préparé à cet effet. Il s’agit d’une feuille de calcul Excel avec des données préenregistré</w:t>
      </w:r>
      <w:r w:rsidR="00B724B6" w:rsidRPr="00B00331">
        <w:rPr>
          <w:rFonts w:asciiTheme="minorHAnsi" w:hAnsiTheme="minorHAnsi" w:cstheme="minorHAnsi"/>
        </w:rPr>
        <w:t>e</w:t>
      </w:r>
      <w:r w:rsidRPr="00B00331">
        <w:rPr>
          <w:rFonts w:asciiTheme="minorHAnsi" w:hAnsiTheme="minorHAnsi" w:cstheme="minorHAnsi"/>
        </w:rPr>
        <w:t xml:space="preserve">s à savoir les </w:t>
      </w:r>
      <w:r w:rsidR="00523ED5" w:rsidRPr="00B00331">
        <w:rPr>
          <w:rFonts w:asciiTheme="minorHAnsi" w:hAnsiTheme="minorHAnsi" w:cstheme="minorHAnsi"/>
        </w:rPr>
        <w:t>informations</w:t>
      </w:r>
      <w:r w:rsidRPr="00B00331">
        <w:rPr>
          <w:rFonts w:asciiTheme="minorHAnsi" w:hAnsiTheme="minorHAnsi" w:cstheme="minorHAnsi"/>
        </w:rPr>
        <w:t xml:space="preserve"> des lieux et bureaux de votes, les </w:t>
      </w:r>
      <w:r w:rsidR="00523ED5" w:rsidRPr="00B00331">
        <w:rPr>
          <w:rFonts w:asciiTheme="minorHAnsi" w:hAnsiTheme="minorHAnsi" w:cstheme="minorHAnsi"/>
        </w:rPr>
        <w:t xml:space="preserve">informations des </w:t>
      </w:r>
      <w:r w:rsidRPr="00B00331">
        <w:rPr>
          <w:rFonts w:asciiTheme="minorHAnsi" w:hAnsiTheme="minorHAnsi" w:cstheme="minorHAnsi"/>
        </w:rPr>
        <w:t>circonscriptions</w:t>
      </w:r>
      <w:r w:rsidR="00523ED5" w:rsidRPr="00B00331">
        <w:rPr>
          <w:rFonts w:asciiTheme="minorHAnsi" w:hAnsiTheme="minorHAnsi" w:cstheme="minorHAnsi"/>
        </w:rPr>
        <w:t xml:space="preserve"> et du CEL ainsi que</w:t>
      </w:r>
      <w:r w:rsidRPr="00B00331">
        <w:rPr>
          <w:rFonts w:asciiTheme="minorHAnsi" w:hAnsiTheme="minorHAnsi" w:cstheme="minorHAnsi"/>
        </w:rPr>
        <w:t xml:space="preserve"> les nombres d’inscrits </w:t>
      </w:r>
      <w:r w:rsidR="00523ED5" w:rsidRPr="00B00331">
        <w:rPr>
          <w:rFonts w:asciiTheme="minorHAnsi" w:hAnsiTheme="minorHAnsi" w:cstheme="minorHAnsi"/>
        </w:rPr>
        <w:t>par bureau de vote. Ces informations ne sont pas modifiables.</w:t>
      </w:r>
    </w:p>
    <w:p w14:paraId="18B96357" w14:textId="29080E9A" w:rsidR="001D097B" w:rsidRDefault="00F321D3" w:rsidP="00100AD3">
      <w:pPr>
        <w:spacing w:line="360" w:lineRule="auto"/>
        <w:jc w:val="both"/>
        <w:rPr>
          <w:rFonts w:asciiTheme="minorHAnsi" w:hAnsiTheme="minorHAnsi" w:cstheme="minorHAnsi"/>
        </w:rPr>
      </w:pPr>
      <w:r w:rsidRPr="00B00331">
        <w:rPr>
          <w:rFonts w:asciiTheme="minorHAnsi" w:hAnsiTheme="minorHAnsi" w:cstheme="minorHAnsi"/>
        </w:rPr>
        <w:t>La</w:t>
      </w:r>
      <w:r w:rsidR="00523ED5" w:rsidRPr="00B00331">
        <w:rPr>
          <w:rFonts w:asciiTheme="minorHAnsi" w:hAnsiTheme="minorHAnsi" w:cstheme="minorHAnsi"/>
        </w:rPr>
        <w:t xml:space="preserve"> CEL</w:t>
      </w:r>
      <w:r w:rsidR="00603A73" w:rsidRPr="00B00331">
        <w:rPr>
          <w:rFonts w:asciiTheme="minorHAnsi" w:hAnsiTheme="minorHAnsi" w:cstheme="minorHAnsi"/>
        </w:rPr>
        <w:t>,</w:t>
      </w:r>
      <w:r w:rsidR="00523ED5" w:rsidRPr="00B00331">
        <w:rPr>
          <w:rFonts w:asciiTheme="minorHAnsi" w:hAnsiTheme="minorHAnsi" w:cstheme="minorHAnsi"/>
        </w:rPr>
        <w:t xml:space="preserve"> à travers l’un de ses agents</w:t>
      </w:r>
      <w:r w:rsidR="00603A73" w:rsidRPr="00B00331">
        <w:rPr>
          <w:rFonts w:asciiTheme="minorHAnsi" w:hAnsiTheme="minorHAnsi" w:cstheme="minorHAnsi"/>
        </w:rPr>
        <w:t>,</w:t>
      </w:r>
      <w:r w:rsidR="00523ED5" w:rsidRPr="00B00331">
        <w:rPr>
          <w:rFonts w:asciiTheme="minorHAnsi" w:hAnsiTheme="minorHAnsi" w:cstheme="minorHAnsi"/>
        </w:rPr>
        <w:t xml:space="preserve"> renseigne</w:t>
      </w:r>
      <w:r w:rsidR="00603A73" w:rsidRPr="00B00331">
        <w:rPr>
          <w:rFonts w:asciiTheme="minorHAnsi" w:hAnsiTheme="minorHAnsi" w:cstheme="minorHAnsi"/>
        </w:rPr>
        <w:t xml:space="preserve">, ligne par ligne, </w:t>
      </w:r>
      <w:r w:rsidR="00B724B6" w:rsidRPr="00B00331">
        <w:rPr>
          <w:rFonts w:asciiTheme="minorHAnsi" w:hAnsiTheme="minorHAnsi" w:cstheme="minorHAnsi"/>
        </w:rPr>
        <w:t xml:space="preserve">les données reçues par bureau </w:t>
      </w:r>
      <w:r w:rsidR="00603A73" w:rsidRPr="00B00331">
        <w:rPr>
          <w:rFonts w:asciiTheme="minorHAnsi" w:hAnsiTheme="minorHAnsi" w:cstheme="minorHAnsi"/>
        </w:rPr>
        <w:t>de vote,</w:t>
      </w:r>
      <w:r w:rsidR="00523ED5" w:rsidRPr="00B00331">
        <w:rPr>
          <w:rFonts w:asciiTheme="minorHAnsi" w:hAnsiTheme="minorHAnsi" w:cstheme="minorHAnsi"/>
        </w:rPr>
        <w:t xml:space="preserve"> </w:t>
      </w:r>
      <w:r w:rsidR="00603A73" w:rsidRPr="00B00331">
        <w:rPr>
          <w:rFonts w:asciiTheme="minorHAnsi" w:hAnsiTheme="minorHAnsi" w:cstheme="minorHAnsi"/>
        </w:rPr>
        <w:t>le nombre de votants et le nombre de voix obtenu</w:t>
      </w:r>
      <w:r w:rsidR="000C40F5" w:rsidRPr="00B00331">
        <w:rPr>
          <w:rFonts w:asciiTheme="minorHAnsi" w:hAnsiTheme="minorHAnsi" w:cstheme="minorHAnsi"/>
        </w:rPr>
        <w:t>e</w:t>
      </w:r>
      <w:r w:rsidR="00603A73" w:rsidRPr="00B00331">
        <w:rPr>
          <w:rFonts w:asciiTheme="minorHAnsi" w:hAnsiTheme="minorHAnsi" w:cstheme="minorHAnsi"/>
        </w:rPr>
        <w:t xml:space="preserve">s par les candidats. Avec l’accord de toutes les parties représentées, l’agent de saisie verrouille la ligne et ces données saisies ne sont plus modifiables également. </w:t>
      </w:r>
    </w:p>
    <w:p w14:paraId="3524DFD2" w14:textId="0B1410AC" w:rsidR="0070608F" w:rsidRDefault="00F05446" w:rsidP="00904BEA">
      <w:pPr>
        <w:pStyle w:val="Titre3"/>
      </w:pPr>
      <w:bookmarkStart w:id="23" w:name="_Toc126220509"/>
      <w:r>
        <w:lastRenderedPageBreak/>
        <w:t>Présentation des fichiers de compilation</w:t>
      </w:r>
      <w:bookmarkEnd w:id="23"/>
    </w:p>
    <w:p w14:paraId="1BD03AE7" w14:textId="07D018D2" w:rsidR="00F05446" w:rsidRDefault="00F05446" w:rsidP="00904BEA">
      <w:pPr>
        <w:pStyle w:val="Titre4"/>
      </w:pPr>
      <w:r>
        <w:t>Description générale</w:t>
      </w:r>
    </w:p>
    <w:p w14:paraId="5554D215" w14:textId="3C7188C7" w:rsidR="00F05446" w:rsidRDefault="00F05446" w:rsidP="00100AD3">
      <w:pPr>
        <w:spacing w:line="360" w:lineRule="auto"/>
        <w:jc w:val="both"/>
        <w:rPr>
          <w:rFonts w:asciiTheme="minorHAnsi" w:hAnsiTheme="minorHAnsi" w:cstheme="minorHAnsi"/>
        </w:rPr>
      </w:pPr>
    </w:p>
    <w:p w14:paraId="6A9906F1" w14:textId="5D25D6C7" w:rsidR="0092749E" w:rsidRDefault="0092749E" w:rsidP="00100AD3">
      <w:pPr>
        <w:spacing w:line="360" w:lineRule="auto"/>
        <w:jc w:val="both"/>
        <w:rPr>
          <w:rFonts w:asciiTheme="minorHAnsi" w:hAnsiTheme="minorHAnsi" w:cstheme="minorHAnsi"/>
        </w:rPr>
      </w:pPr>
      <w:r>
        <w:rPr>
          <w:rFonts w:asciiTheme="minorHAnsi" w:hAnsiTheme="minorHAnsi" w:cstheme="minorHAnsi"/>
        </w:rPr>
        <w:t xml:space="preserve">Le fichier de compilation </w:t>
      </w:r>
      <w:r w:rsidR="00365926">
        <w:rPr>
          <w:rFonts w:asciiTheme="minorHAnsi" w:hAnsiTheme="minorHAnsi" w:cstheme="minorHAnsi"/>
        </w:rPr>
        <w:t xml:space="preserve">par Commission Electorale Locale </w:t>
      </w:r>
      <w:r>
        <w:rPr>
          <w:rFonts w:asciiTheme="minorHAnsi" w:hAnsiTheme="minorHAnsi" w:cstheme="minorHAnsi"/>
        </w:rPr>
        <w:t xml:space="preserve">est un classeur Excel constitué de </w:t>
      </w:r>
      <w:r w:rsidR="007B1838">
        <w:rPr>
          <w:rFonts w:asciiTheme="minorHAnsi" w:hAnsiTheme="minorHAnsi" w:cstheme="minorHAnsi"/>
        </w:rPr>
        <w:t xml:space="preserve">3 feuilles : </w:t>
      </w:r>
    </w:p>
    <w:p w14:paraId="1EF729FB" w14:textId="0C9DDAF3" w:rsidR="007B1838" w:rsidRDefault="007B1838" w:rsidP="007B1838">
      <w:pPr>
        <w:pStyle w:val="Paragraphedeliste"/>
        <w:numPr>
          <w:ilvl w:val="0"/>
          <w:numId w:val="13"/>
        </w:numPr>
        <w:spacing w:line="360" w:lineRule="auto"/>
        <w:jc w:val="both"/>
        <w:rPr>
          <w:rFonts w:asciiTheme="minorHAnsi" w:hAnsiTheme="minorHAnsi" w:cstheme="minorHAnsi"/>
        </w:rPr>
      </w:pPr>
      <w:r>
        <w:rPr>
          <w:rFonts w:asciiTheme="minorHAnsi" w:hAnsiTheme="minorHAnsi" w:cstheme="minorHAnsi"/>
        </w:rPr>
        <w:t>Feuille « Compilation »</w:t>
      </w:r>
    </w:p>
    <w:p w14:paraId="1EE56363" w14:textId="41377891" w:rsidR="007B1838" w:rsidRDefault="007B1838" w:rsidP="007B1838">
      <w:pPr>
        <w:pStyle w:val="Paragraphedeliste"/>
        <w:numPr>
          <w:ilvl w:val="0"/>
          <w:numId w:val="13"/>
        </w:numPr>
        <w:spacing w:line="360" w:lineRule="auto"/>
        <w:jc w:val="both"/>
        <w:rPr>
          <w:rFonts w:asciiTheme="minorHAnsi" w:hAnsiTheme="minorHAnsi" w:cstheme="minorHAnsi"/>
        </w:rPr>
      </w:pPr>
      <w:r>
        <w:rPr>
          <w:rFonts w:asciiTheme="minorHAnsi" w:hAnsiTheme="minorHAnsi" w:cstheme="minorHAnsi"/>
        </w:rPr>
        <w:t>Feuille « Récapitulatif »</w:t>
      </w:r>
    </w:p>
    <w:p w14:paraId="08192C98" w14:textId="10345AE8" w:rsidR="007B1838" w:rsidRPr="007B1838" w:rsidRDefault="007B1838" w:rsidP="007B1838">
      <w:pPr>
        <w:pStyle w:val="Paragraphedeliste"/>
        <w:numPr>
          <w:ilvl w:val="0"/>
          <w:numId w:val="13"/>
        </w:numPr>
        <w:spacing w:line="360" w:lineRule="auto"/>
        <w:jc w:val="both"/>
        <w:rPr>
          <w:rFonts w:asciiTheme="minorHAnsi" w:hAnsiTheme="minorHAnsi" w:cstheme="minorHAnsi"/>
        </w:rPr>
      </w:pPr>
      <w:r>
        <w:rPr>
          <w:rFonts w:asciiTheme="minorHAnsi" w:hAnsiTheme="minorHAnsi" w:cstheme="minorHAnsi"/>
        </w:rPr>
        <w:t>Feuille « Compilation corrigée »</w:t>
      </w:r>
    </w:p>
    <w:p w14:paraId="53D647EC"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mc:AlternateContent>
          <mc:Choice Requires="wpg">
            <w:drawing>
              <wp:inline distT="0" distB="0" distL="0" distR="0" wp14:anchorId="797C6FC6" wp14:editId="3D568D25">
                <wp:extent cx="6208360" cy="3039762"/>
                <wp:effectExtent l="0" t="0" r="2540" b="8255"/>
                <wp:docPr id="5924" name="Group 5924"/>
                <wp:cNvGraphicFramePr/>
                <a:graphic xmlns:a="http://schemas.openxmlformats.org/drawingml/2006/main">
                  <a:graphicData uri="http://schemas.microsoft.com/office/word/2010/wordprocessingGroup">
                    <wpg:wgp>
                      <wpg:cNvGrpSpPr/>
                      <wpg:grpSpPr>
                        <a:xfrm>
                          <a:off x="0" y="0"/>
                          <a:ext cx="6208360" cy="3039762"/>
                          <a:chOff x="38520" y="0"/>
                          <a:chExt cx="9676892" cy="5443220"/>
                        </a:xfrm>
                      </wpg:grpSpPr>
                      <wps:wsp>
                        <wps:cNvPr id="125" name="Rectangle 125"/>
                        <wps:cNvSpPr/>
                        <wps:spPr>
                          <a:xfrm>
                            <a:off x="1829054" y="32042"/>
                            <a:ext cx="42144" cy="189937"/>
                          </a:xfrm>
                          <a:prstGeom prst="rect">
                            <a:avLst/>
                          </a:prstGeom>
                          <a:ln>
                            <a:noFill/>
                          </a:ln>
                        </wps:spPr>
                        <wps:txbx>
                          <w:txbxContent>
                            <w:p w14:paraId="1E8735E7" w14:textId="77777777" w:rsidR="00904BEA" w:rsidRDefault="00904BEA" w:rsidP="00904BE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7" name="Picture 127"/>
                          <pic:cNvPicPr/>
                        </pic:nvPicPr>
                        <pic:blipFill>
                          <a:blip r:embed="rId28"/>
                          <a:stretch>
                            <a:fillRect/>
                          </a:stretch>
                        </pic:blipFill>
                        <pic:spPr>
                          <a:xfrm>
                            <a:off x="38520" y="0"/>
                            <a:ext cx="9676892" cy="5443220"/>
                          </a:xfrm>
                          <a:prstGeom prst="rect">
                            <a:avLst/>
                          </a:prstGeom>
                        </pic:spPr>
                      </pic:pic>
                      <wps:wsp>
                        <wps:cNvPr id="132" name="Rectangle 132"/>
                        <wps:cNvSpPr/>
                        <wps:spPr>
                          <a:xfrm>
                            <a:off x="6644006" y="326207"/>
                            <a:ext cx="2335061" cy="175277"/>
                          </a:xfrm>
                          <a:prstGeom prst="rect">
                            <a:avLst/>
                          </a:prstGeom>
                          <a:ln>
                            <a:noFill/>
                          </a:ln>
                        </wps:spPr>
                        <wps:txbx>
                          <w:txbxContent>
                            <w:p w14:paraId="442BA952" w14:textId="77777777" w:rsidR="00904BEA" w:rsidRDefault="00904BEA" w:rsidP="00904BEA">
                              <w:r>
                                <w:rPr>
                                  <w:rFonts w:eastAsia="Arial" w:cs="Arial"/>
                                  <w:b/>
                                  <w:color w:val="FFFFFF"/>
                                  <w:sz w:val="22"/>
                                </w:rPr>
                                <w:t xml:space="preserve">A l’ouverture du classeur, </w:t>
                              </w:r>
                            </w:p>
                          </w:txbxContent>
                        </wps:txbx>
                        <wps:bodyPr horzOverflow="overflow" vert="horz" lIns="0" tIns="0" rIns="0" bIns="0" rtlCol="0">
                          <a:noAutofit/>
                        </wps:bodyPr>
                      </wps:wsp>
                      <wps:wsp>
                        <wps:cNvPr id="136" name="Rectangle 136"/>
                        <wps:cNvSpPr/>
                        <wps:spPr>
                          <a:xfrm>
                            <a:off x="7552690" y="819553"/>
                            <a:ext cx="51809" cy="207921"/>
                          </a:xfrm>
                          <a:prstGeom prst="rect">
                            <a:avLst/>
                          </a:prstGeom>
                          <a:ln>
                            <a:noFill/>
                          </a:ln>
                        </wps:spPr>
                        <wps:txbx>
                          <w:txbxContent>
                            <w:p w14:paraId="332EE512" w14:textId="77777777" w:rsidR="00904BEA" w:rsidRDefault="00904BEA" w:rsidP="00904BEA">
                              <w:r>
                                <w:rPr>
                                  <w:rFonts w:eastAsia="Arial" w:cs="Arial"/>
                                  <w:b/>
                                  <w:color w:val="FFFFFF"/>
                                  <w:sz w:val="22"/>
                                </w:rPr>
                                <w:t xml:space="preserve"> </w:t>
                              </w:r>
                            </w:p>
                          </w:txbxContent>
                        </wps:txbx>
                        <wps:bodyPr horzOverflow="overflow" vert="horz" lIns="0" tIns="0" rIns="0" bIns="0" rtlCol="0">
                          <a:noAutofit/>
                        </wps:bodyPr>
                      </wps:wsp>
                    </wpg:wgp>
                  </a:graphicData>
                </a:graphic>
              </wp:inline>
            </w:drawing>
          </mc:Choice>
          <mc:Fallback>
            <w:pict>
              <v:group w14:anchorId="797C6FC6" id="Group 5924" o:spid="_x0000_s1028" style="width:488.85pt;height:239.35pt;mso-position-horizontal-relative:char;mso-position-vertical-relative:line" coordorigin="385" coordsize="96768,54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">
                <v:rect id="Rectangle 125" o:spid="_x0000_s1029" style="position:absolute;left:18290;top:3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1E8735E7" w14:textId="77777777" w:rsidR="00904BEA" w:rsidRDefault="00904BEA" w:rsidP="00904BEA">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 o:spid="_x0000_s1030" type="#_x0000_t75" style="position:absolute;left:385;width:96769;height:54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">
                  <v:imagedata r:id="rId29" o:title=""/>
                </v:shape>
                <v:rect id="Rectangle 132" o:spid="_x0000_s1031" style="position:absolute;left:66440;top:3262;width:2335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42BA952" w14:textId="77777777" w:rsidR="00904BEA" w:rsidRDefault="00904BEA" w:rsidP="00904BEA">
                        <w:r>
                          <w:rPr>
                            <w:rFonts w:eastAsia="Arial" w:cs="Arial"/>
                            <w:b/>
                            <w:color w:val="FFFFFF"/>
                            <w:sz w:val="22"/>
                          </w:rPr>
                          <w:t xml:space="preserve">A l’ouverture du classeur, </w:t>
                        </w:r>
                      </w:p>
                    </w:txbxContent>
                  </v:textbox>
                </v:rect>
                <v:rect id="Rectangle 136" o:spid="_x0000_s1032" style="position:absolute;left:75526;top:819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332EE512" w14:textId="77777777" w:rsidR="00904BEA" w:rsidRDefault="00904BEA" w:rsidP="00904BEA">
                        <w:r>
                          <w:rPr>
                            <w:rFonts w:eastAsia="Arial" w:cs="Arial"/>
                            <w:b/>
                            <w:color w:val="FFFFFF"/>
                            <w:sz w:val="22"/>
                          </w:rPr>
                          <w:t xml:space="preserve"> </w:t>
                        </w:r>
                      </w:p>
                    </w:txbxContent>
                  </v:textbox>
                </v:rect>
                <w10:anchorlock/>
              </v:group>
            </w:pict>
          </mc:Fallback>
        </mc:AlternateContent>
      </w:r>
      <w:r w:rsidRPr="00464ADB">
        <w:rPr>
          <w:rFonts w:asciiTheme="minorHAnsi" w:hAnsiTheme="minorHAnsi" w:cstheme="minorHAnsi"/>
        </w:rPr>
        <w:br w:type="page"/>
      </w:r>
    </w:p>
    <w:p w14:paraId="5E920EC9" w14:textId="77777777" w:rsidR="00904BEA" w:rsidRPr="00464ADB" w:rsidRDefault="00904BEA" w:rsidP="00904BEA">
      <w:pPr>
        <w:numPr>
          <w:ilvl w:val="1"/>
          <w:numId w:val="12"/>
        </w:numPr>
        <w:tabs>
          <w:tab w:val="num" w:pos="360"/>
        </w:tabs>
        <w:spacing w:after="200" w:line="360" w:lineRule="auto"/>
        <w:jc w:val="both"/>
        <w:rPr>
          <w:rFonts w:asciiTheme="minorHAnsi" w:hAnsiTheme="minorHAnsi" w:cstheme="minorHAnsi"/>
          <w:b/>
        </w:rPr>
      </w:pPr>
      <w:r w:rsidRPr="00464ADB">
        <w:rPr>
          <w:rFonts w:asciiTheme="minorHAnsi" w:hAnsiTheme="minorHAnsi" w:cstheme="minorHAnsi"/>
          <w:b/>
        </w:rPr>
        <w:lastRenderedPageBreak/>
        <w:t xml:space="preserve">SAISIE DES RESULTATS DANS LA FEUILLE « COMPILATION »  </w:t>
      </w:r>
    </w:p>
    <w:p w14:paraId="244E1DFF"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La feuille « Compilation » contient un tableau Excel qui vous permet de faire la saisie des procès-verbaux (PV) de vos bureaux de vote. Seules les cellules vides sont modifiables. Elles sont destinées à accueillir pour chaque BV les éléments inscrits sur le PV de dépouillement.  </w:t>
      </w:r>
    </w:p>
    <w:p w14:paraId="63E18578"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Pour chaque BV, les informations contenues sur la première page de son PV sont saisies dans l’ordre suivant :   </w:t>
      </w:r>
    </w:p>
    <w:p w14:paraId="5DCA3185" w14:textId="77777777" w:rsidR="00904BEA" w:rsidRPr="007608A6" w:rsidRDefault="00904BEA" w:rsidP="00904BEA">
      <w:pPr>
        <w:pStyle w:val="Paragraphedeliste"/>
        <w:numPr>
          <w:ilvl w:val="0"/>
          <w:numId w:val="19"/>
        </w:numPr>
        <w:spacing w:after="200" w:line="360" w:lineRule="auto"/>
        <w:jc w:val="both"/>
        <w:rPr>
          <w:rFonts w:asciiTheme="minorHAnsi" w:hAnsiTheme="minorHAnsi" w:cstheme="minorHAnsi"/>
        </w:rPr>
      </w:pPr>
      <w:r w:rsidRPr="007608A6">
        <w:rPr>
          <w:rFonts w:asciiTheme="minorHAnsi" w:hAnsiTheme="minorHAnsi" w:cstheme="minorHAnsi"/>
        </w:rPr>
        <w:t xml:space="preserve">VOTANTS (Hommes – Femmes – Total) ;  </w:t>
      </w:r>
    </w:p>
    <w:p w14:paraId="30DAAEDB" w14:textId="77777777" w:rsidR="00904BEA" w:rsidRPr="007608A6" w:rsidRDefault="00904BEA" w:rsidP="00904BEA">
      <w:pPr>
        <w:pStyle w:val="Paragraphedeliste"/>
        <w:numPr>
          <w:ilvl w:val="0"/>
          <w:numId w:val="19"/>
        </w:numPr>
        <w:spacing w:after="200" w:line="360" w:lineRule="auto"/>
        <w:jc w:val="both"/>
        <w:rPr>
          <w:rFonts w:asciiTheme="minorHAnsi" w:hAnsiTheme="minorHAnsi" w:cstheme="minorHAnsi"/>
        </w:rPr>
      </w:pPr>
      <w:r w:rsidRPr="007608A6">
        <w:rPr>
          <w:rFonts w:asciiTheme="minorHAnsi" w:hAnsiTheme="minorHAnsi" w:cstheme="minorHAnsi"/>
        </w:rPr>
        <w:t xml:space="preserve">BULLETINS NULS ;  </w:t>
      </w:r>
    </w:p>
    <w:p w14:paraId="5072E4D8" w14:textId="77777777" w:rsidR="00904BEA" w:rsidRPr="007608A6" w:rsidRDefault="00904BEA" w:rsidP="00904BEA">
      <w:pPr>
        <w:pStyle w:val="Paragraphedeliste"/>
        <w:numPr>
          <w:ilvl w:val="0"/>
          <w:numId w:val="19"/>
        </w:numPr>
        <w:spacing w:after="200" w:line="360" w:lineRule="auto"/>
        <w:jc w:val="both"/>
        <w:rPr>
          <w:rFonts w:asciiTheme="minorHAnsi" w:hAnsiTheme="minorHAnsi" w:cstheme="minorHAnsi"/>
        </w:rPr>
      </w:pPr>
      <w:r w:rsidRPr="007608A6">
        <w:rPr>
          <w:rFonts w:asciiTheme="minorHAnsi" w:hAnsiTheme="minorHAnsi" w:cstheme="minorHAnsi"/>
        </w:rPr>
        <w:t xml:space="preserve">BULLETINS BLANCS ;  </w:t>
      </w:r>
    </w:p>
    <w:p w14:paraId="62C211C7" w14:textId="77777777" w:rsidR="00904BEA" w:rsidRPr="007608A6" w:rsidRDefault="00904BEA" w:rsidP="00904BEA">
      <w:pPr>
        <w:pStyle w:val="Paragraphedeliste"/>
        <w:numPr>
          <w:ilvl w:val="0"/>
          <w:numId w:val="19"/>
        </w:numPr>
        <w:spacing w:after="200" w:line="360" w:lineRule="auto"/>
        <w:jc w:val="both"/>
        <w:rPr>
          <w:rFonts w:asciiTheme="minorHAnsi" w:hAnsiTheme="minorHAnsi" w:cstheme="minorHAnsi"/>
        </w:rPr>
      </w:pPr>
      <w:r w:rsidRPr="007608A6">
        <w:rPr>
          <w:rFonts w:asciiTheme="minorHAnsi" w:hAnsiTheme="minorHAnsi" w:cstheme="minorHAnsi"/>
        </w:rPr>
        <w:t xml:space="preserve">SUFFRAGES EXPRIMES ;  </w:t>
      </w:r>
    </w:p>
    <w:p w14:paraId="4A30DAEE" w14:textId="77777777" w:rsidR="00904BEA" w:rsidRPr="007608A6" w:rsidRDefault="00904BEA" w:rsidP="00904BEA">
      <w:pPr>
        <w:pStyle w:val="Paragraphedeliste"/>
        <w:numPr>
          <w:ilvl w:val="0"/>
          <w:numId w:val="19"/>
        </w:numPr>
        <w:spacing w:after="200" w:line="360" w:lineRule="auto"/>
        <w:jc w:val="both"/>
        <w:rPr>
          <w:rFonts w:asciiTheme="minorHAnsi" w:hAnsiTheme="minorHAnsi" w:cstheme="minorHAnsi"/>
        </w:rPr>
      </w:pPr>
      <w:r w:rsidRPr="007608A6">
        <w:rPr>
          <w:rFonts w:asciiTheme="minorHAnsi" w:hAnsiTheme="minorHAnsi" w:cstheme="minorHAnsi"/>
        </w:rPr>
        <w:t xml:space="preserve">SCORES DES DIFFERENTS CANDIDANTS.  </w:t>
      </w:r>
    </w:p>
    <w:p w14:paraId="4F4BBBEB" w14:textId="77777777" w:rsidR="00904BEA" w:rsidRPr="00464ADB" w:rsidRDefault="00904BEA" w:rsidP="00904BEA">
      <w:pPr>
        <w:spacing w:after="200" w:line="360" w:lineRule="auto"/>
        <w:jc w:val="both"/>
        <w:rPr>
          <w:rFonts w:asciiTheme="minorHAnsi" w:hAnsiTheme="minorHAnsi" w:cstheme="minorHAnsi"/>
          <w:bCs/>
        </w:rPr>
      </w:pPr>
      <w:r w:rsidRPr="00464ADB">
        <w:rPr>
          <w:rFonts w:asciiTheme="minorHAnsi" w:hAnsiTheme="minorHAnsi" w:cstheme="minorHAnsi"/>
          <w:bCs/>
        </w:rPr>
        <w:t xml:space="preserve">La saisie des résultats d’un BV est soumise à un contrôle de cohérence. Les incohérences constatées lors de la saisie du résultat d’un BV font apparaître les valeurs correspondantes en rouge. Les valeurs cohérentes elles, apparaissent en vert. </w:t>
      </w:r>
    </w:p>
    <w:p w14:paraId="27750FF2" w14:textId="77777777" w:rsidR="00904BEA" w:rsidRPr="00464ADB" w:rsidRDefault="00904BEA" w:rsidP="00904BEA">
      <w:pPr>
        <w:spacing w:after="200" w:line="360" w:lineRule="auto"/>
        <w:jc w:val="both"/>
        <w:rPr>
          <w:rFonts w:asciiTheme="minorHAnsi" w:hAnsiTheme="minorHAnsi" w:cstheme="minorHAnsi"/>
          <w:bCs/>
        </w:rPr>
      </w:pPr>
      <w:r w:rsidRPr="00464ADB">
        <w:rPr>
          <w:rFonts w:asciiTheme="minorHAnsi" w:hAnsiTheme="minorHAnsi" w:cstheme="minorHAnsi"/>
          <w:bCs/>
        </w:rPr>
        <w:t xml:space="preserve">Le tableau ci-après présente les différents contrôles de cohérence qui sont faits sur les valeurs saisies :  </w:t>
      </w:r>
    </w:p>
    <w:tbl>
      <w:tblPr>
        <w:tblW w:w="10172" w:type="dxa"/>
        <w:tblInd w:w="-5" w:type="dxa"/>
        <w:tblCellMar>
          <w:top w:w="127" w:type="dxa"/>
          <w:left w:w="104" w:type="dxa"/>
          <w:bottom w:w="34" w:type="dxa"/>
          <w:right w:w="89" w:type="dxa"/>
        </w:tblCellMar>
        <w:tblLook w:val="04A0" w:firstRow="1" w:lastRow="0" w:firstColumn="1" w:lastColumn="0" w:noHBand="0" w:noVBand="1"/>
      </w:tblPr>
      <w:tblGrid>
        <w:gridCol w:w="2127"/>
        <w:gridCol w:w="1134"/>
        <w:gridCol w:w="6911"/>
      </w:tblGrid>
      <w:tr w:rsidR="00904BEA" w:rsidRPr="00464ADB" w14:paraId="0B9FE047" w14:textId="77777777" w:rsidTr="00D51782">
        <w:trPr>
          <w:trHeight w:val="590"/>
          <w:tblHeader/>
        </w:trPr>
        <w:tc>
          <w:tcPr>
            <w:tcW w:w="2127"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0F18E21" w14:textId="77777777" w:rsidR="00904BEA" w:rsidRPr="00464ADB" w:rsidRDefault="00904BEA" w:rsidP="00D51782">
            <w:pPr>
              <w:spacing w:after="200"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Champ concerné </w:t>
            </w:r>
            <w:r w:rsidRPr="00464ADB">
              <w:rPr>
                <w:rFonts w:asciiTheme="minorHAnsi" w:hAnsiTheme="minorHAnsi" w:cstheme="minorHAnsi"/>
                <w:sz w:val="20"/>
                <w:szCs w:val="20"/>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DE6724F" w14:textId="77777777" w:rsidR="00904BEA" w:rsidRPr="00464ADB" w:rsidRDefault="00904BEA" w:rsidP="00D51782">
            <w:pPr>
              <w:spacing w:after="200"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Couleur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6CBC373C" w14:textId="77777777" w:rsidR="00904BEA" w:rsidRPr="00464ADB" w:rsidRDefault="00904BEA" w:rsidP="00D51782">
            <w:pPr>
              <w:spacing w:after="200"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Explications </w:t>
            </w:r>
            <w:r w:rsidRPr="00464ADB">
              <w:rPr>
                <w:rFonts w:asciiTheme="minorHAnsi" w:hAnsiTheme="minorHAnsi" w:cstheme="minorHAnsi"/>
                <w:sz w:val="20"/>
                <w:szCs w:val="20"/>
              </w:rPr>
              <w:t xml:space="preserve"> </w:t>
            </w:r>
          </w:p>
        </w:tc>
      </w:tr>
      <w:tr w:rsidR="00904BEA" w:rsidRPr="00464ADB" w14:paraId="13144823" w14:textId="77777777" w:rsidTr="00C566EB">
        <w:trPr>
          <w:trHeight w:val="381"/>
        </w:trPr>
        <w:tc>
          <w:tcPr>
            <w:tcW w:w="2127" w:type="dxa"/>
            <w:vMerge w:val="restart"/>
            <w:tcBorders>
              <w:top w:val="single" w:sz="4" w:space="0" w:color="000000"/>
              <w:left w:val="single" w:sz="4" w:space="0" w:color="000000"/>
              <w:bottom w:val="single" w:sz="4" w:space="0" w:color="000000"/>
              <w:right w:val="single" w:sz="4" w:space="0" w:color="000000"/>
            </w:tcBorders>
            <w:vAlign w:val="bottom"/>
          </w:tcPr>
          <w:p w14:paraId="0F6BB16D"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TOTAL VOTANTS </w:t>
            </w:r>
            <w:r w:rsidRPr="00464ADB">
              <w:rPr>
                <w:rFonts w:asciiTheme="minorHAnsi" w:hAnsiTheme="minorHAnsi" w:cstheme="minorHAnsi"/>
                <w:sz w:val="20"/>
                <w:szCs w:val="20"/>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C00000"/>
            <w:vAlign w:val="bottom"/>
          </w:tcPr>
          <w:p w14:paraId="31826DD4"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tcPr>
          <w:p w14:paraId="73BC1F93"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TOTAL DES VOTANTS </w:t>
            </w:r>
            <w:r w:rsidRPr="00464ADB">
              <w:rPr>
                <w:rFonts w:asciiTheme="minorHAnsi" w:hAnsiTheme="minorHAnsi" w:cstheme="minorHAnsi"/>
                <w:sz w:val="20"/>
                <w:szCs w:val="20"/>
              </w:rPr>
              <w:t>»</w:t>
            </w: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est</w:t>
            </w:r>
            <w:r w:rsidRPr="00464ADB">
              <w:rPr>
                <w:rFonts w:asciiTheme="minorHAnsi" w:hAnsiTheme="minorHAnsi" w:cstheme="minorHAnsi"/>
                <w:b/>
                <w:sz w:val="20"/>
                <w:szCs w:val="20"/>
              </w:rPr>
              <w:t xml:space="preserve"> supérieur</w:t>
            </w:r>
            <w:r w:rsidRPr="00464ADB">
              <w:rPr>
                <w:rFonts w:asciiTheme="minorHAnsi" w:hAnsiTheme="minorHAnsi" w:cstheme="minorHAnsi"/>
                <w:sz w:val="20"/>
                <w:szCs w:val="20"/>
              </w:rPr>
              <w:t xml:space="preserve"> au</w:t>
            </w: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TOTAL DE LA POPULATION ELECTORALE</w:t>
            </w:r>
            <w:r w:rsidRPr="00464ADB">
              <w:rPr>
                <w:rFonts w:asciiTheme="minorHAnsi" w:hAnsiTheme="minorHAnsi" w:cstheme="minorHAnsi"/>
                <w:sz w:val="20"/>
                <w:szCs w:val="20"/>
              </w:rPr>
              <w:t xml:space="preserve"> » </w:t>
            </w:r>
            <w:r w:rsidRPr="00464ADB">
              <w:rPr>
                <w:rFonts w:asciiTheme="minorHAnsi" w:hAnsiTheme="minorHAnsi" w:cstheme="minorHAnsi"/>
                <w:b/>
                <w:sz w:val="20"/>
                <w:szCs w:val="20"/>
              </w:rPr>
              <w:t>+</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 MEMBRES DE BV AYANT VOTE</w:t>
            </w:r>
            <w:r w:rsidRPr="00464ADB">
              <w:rPr>
                <w:rFonts w:asciiTheme="minorHAnsi" w:hAnsiTheme="minorHAnsi" w:cstheme="minorHAnsi"/>
                <w:sz w:val="20"/>
                <w:szCs w:val="20"/>
              </w:rPr>
              <w:t xml:space="preserve"> »  </w:t>
            </w:r>
          </w:p>
        </w:tc>
      </w:tr>
      <w:tr w:rsidR="00904BEA" w:rsidRPr="00464ADB" w14:paraId="32A67178" w14:textId="77777777" w:rsidTr="00C566EB">
        <w:trPr>
          <w:trHeight w:val="429"/>
        </w:trPr>
        <w:tc>
          <w:tcPr>
            <w:tcW w:w="2127" w:type="dxa"/>
            <w:vMerge/>
            <w:tcBorders>
              <w:top w:val="nil"/>
              <w:left w:val="single" w:sz="4" w:space="0" w:color="000000"/>
              <w:bottom w:val="single" w:sz="4" w:space="0" w:color="000000"/>
              <w:right w:val="single" w:sz="4" w:space="0" w:color="000000"/>
            </w:tcBorders>
          </w:tcPr>
          <w:p w14:paraId="0C201267" w14:textId="77777777" w:rsidR="00904BEA" w:rsidRPr="00464ADB" w:rsidRDefault="00904BEA" w:rsidP="00D51782">
            <w:pPr>
              <w:spacing w:line="360" w:lineRule="auto"/>
              <w:jc w:val="both"/>
              <w:rPr>
                <w:rFonts w:asciiTheme="minorHAnsi" w:hAnsiTheme="minorHAnsi" w:cstheme="minorHAns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456EA8EC"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vAlign w:val="bottom"/>
          </w:tcPr>
          <w:p w14:paraId="415345B8"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TOTAL DES VOTANTS</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est</w:t>
            </w:r>
            <w:r w:rsidRPr="00464ADB">
              <w:rPr>
                <w:rFonts w:asciiTheme="minorHAnsi" w:hAnsiTheme="minorHAnsi" w:cstheme="minorHAnsi"/>
                <w:b/>
                <w:sz w:val="20"/>
                <w:szCs w:val="20"/>
              </w:rPr>
              <w:t xml:space="preserve"> </w:t>
            </w:r>
            <w:proofErr w:type="spellStart"/>
            <w:r w:rsidRPr="00464ADB">
              <w:rPr>
                <w:rFonts w:asciiTheme="minorHAnsi" w:hAnsiTheme="minorHAnsi" w:cstheme="minorHAnsi"/>
                <w:b/>
                <w:sz w:val="20"/>
                <w:szCs w:val="20"/>
              </w:rPr>
              <w:t>inferieur</w:t>
            </w:r>
            <w:proofErr w:type="spellEnd"/>
            <w:r w:rsidRPr="00464ADB">
              <w:rPr>
                <w:rFonts w:asciiTheme="minorHAnsi" w:hAnsiTheme="minorHAnsi" w:cstheme="minorHAnsi"/>
                <w:sz w:val="20"/>
                <w:szCs w:val="20"/>
              </w:rPr>
              <w:t xml:space="preserve"> ou </w:t>
            </w:r>
            <w:r w:rsidRPr="00464ADB">
              <w:rPr>
                <w:rFonts w:asciiTheme="minorHAnsi" w:hAnsiTheme="minorHAnsi" w:cstheme="minorHAnsi"/>
                <w:b/>
                <w:sz w:val="20"/>
                <w:szCs w:val="20"/>
              </w:rPr>
              <w:t xml:space="preserve">égal </w:t>
            </w:r>
            <w:r w:rsidRPr="00464ADB">
              <w:rPr>
                <w:rFonts w:asciiTheme="minorHAnsi" w:hAnsiTheme="minorHAnsi" w:cstheme="minorHAnsi"/>
                <w:sz w:val="20"/>
                <w:szCs w:val="20"/>
              </w:rPr>
              <w:t>au</w:t>
            </w: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TOTAL DE LA POPULATION ELECTORALE </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 MEMBRES DE BV AYANT VOTE</w:t>
            </w:r>
            <w:r w:rsidRPr="00464ADB">
              <w:rPr>
                <w:rFonts w:asciiTheme="minorHAnsi" w:hAnsiTheme="minorHAnsi" w:cstheme="minorHAnsi"/>
                <w:sz w:val="20"/>
                <w:szCs w:val="20"/>
              </w:rPr>
              <w:t xml:space="preserve"> »  </w:t>
            </w:r>
          </w:p>
        </w:tc>
      </w:tr>
      <w:tr w:rsidR="00904BEA" w:rsidRPr="00464ADB" w14:paraId="48A31A23" w14:textId="77777777" w:rsidTr="00C566EB">
        <w:trPr>
          <w:trHeight w:val="722"/>
        </w:trPr>
        <w:tc>
          <w:tcPr>
            <w:tcW w:w="2127" w:type="dxa"/>
            <w:vMerge w:val="restart"/>
            <w:tcBorders>
              <w:top w:val="single" w:sz="4" w:space="0" w:color="000000"/>
              <w:left w:val="single" w:sz="4" w:space="0" w:color="000000"/>
              <w:bottom w:val="single" w:sz="4" w:space="0" w:color="000000"/>
              <w:right w:val="single" w:sz="4" w:space="0" w:color="000000"/>
            </w:tcBorders>
            <w:vAlign w:val="bottom"/>
          </w:tcPr>
          <w:p w14:paraId="365BE954"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SUFFRAGES EXPRIMES </w:t>
            </w:r>
            <w:r w:rsidRPr="00464ADB">
              <w:rPr>
                <w:rFonts w:asciiTheme="minorHAnsi" w:hAnsiTheme="minorHAnsi" w:cstheme="minorHAnsi"/>
                <w:sz w:val="20"/>
                <w:szCs w:val="20"/>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C00000"/>
            <w:vAlign w:val="bottom"/>
          </w:tcPr>
          <w:p w14:paraId="7F130218"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vAlign w:val="bottom"/>
          </w:tcPr>
          <w:p w14:paraId="174456F8"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SUFFRAGES EXPRIMES</w:t>
            </w:r>
            <w:r w:rsidRPr="00464ADB">
              <w:rPr>
                <w:rFonts w:asciiTheme="minorHAnsi" w:hAnsiTheme="minorHAnsi" w:cstheme="minorHAnsi"/>
                <w:sz w:val="20"/>
                <w:szCs w:val="20"/>
              </w:rPr>
              <w:t xml:space="preserve"> » est </w:t>
            </w:r>
            <w:r w:rsidRPr="00464ADB">
              <w:rPr>
                <w:rFonts w:asciiTheme="minorHAnsi" w:hAnsiTheme="minorHAnsi" w:cstheme="minorHAnsi"/>
                <w:b/>
                <w:sz w:val="20"/>
                <w:szCs w:val="20"/>
              </w:rPr>
              <w:t>différent</w:t>
            </w:r>
            <w:r w:rsidRPr="00464ADB">
              <w:rPr>
                <w:rFonts w:asciiTheme="minorHAnsi" w:hAnsiTheme="minorHAnsi" w:cstheme="minorHAnsi"/>
                <w:sz w:val="20"/>
                <w:szCs w:val="20"/>
              </w:rPr>
              <w:t xml:space="preserve"> de « </w:t>
            </w:r>
            <w:r w:rsidRPr="00464ADB">
              <w:rPr>
                <w:rFonts w:asciiTheme="minorHAnsi" w:hAnsiTheme="minorHAnsi" w:cstheme="minorHAnsi"/>
                <w:b/>
                <w:sz w:val="20"/>
                <w:szCs w:val="20"/>
              </w:rPr>
              <w:t xml:space="preserve">TOTAL DE VOTANTS – BULLETINS NULS </w:t>
            </w: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OU </w:t>
            </w:r>
            <w:r w:rsidRPr="00464ADB">
              <w:rPr>
                <w:rFonts w:asciiTheme="minorHAnsi" w:hAnsiTheme="minorHAnsi" w:cstheme="minorHAnsi"/>
                <w:sz w:val="20"/>
                <w:szCs w:val="20"/>
              </w:rPr>
              <w:t xml:space="preserve"> </w:t>
            </w:r>
          </w:p>
          <w:p w14:paraId="33C93280"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SUFFRAGES EXPRIMES </w:t>
            </w:r>
            <w:r w:rsidRPr="00464ADB">
              <w:rPr>
                <w:rFonts w:asciiTheme="minorHAnsi" w:hAnsiTheme="minorHAnsi" w:cstheme="minorHAnsi"/>
                <w:sz w:val="20"/>
                <w:szCs w:val="20"/>
              </w:rPr>
              <w:t xml:space="preserve">» est </w:t>
            </w:r>
            <w:r w:rsidRPr="00464ADB">
              <w:rPr>
                <w:rFonts w:asciiTheme="minorHAnsi" w:hAnsiTheme="minorHAnsi" w:cstheme="minorHAnsi"/>
                <w:b/>
                <w:sz w:val="20"/>
                <w:szCs w:val="20"/>
              </w:rPr>
              <w:t>différent</w:t>
            </w:r>
            <w:r w:rsidRPr="00464ADB">
              <w:rPr>
                <w:rFonts w:asciiTheme="minorHAnsi" w:hAnsiTheme="minorHAnsi" w:cstheme="minorHAnsi"/>
                <w:sz w:val="20"/>
                <w:szCs w:val="20"/>
              </w:rPr>
              <w:t xml:space="preserve"> de « </w:t>
            </w:r>
            <w:r w:rsidRPr="00464ADB">
              <w:rPr>
                <w:rFonts w:asciiTheme="minorHAnsi" w:hAnsiTheme="minorHAnsi" w:cstheme="minorHAnsi"/>
                <w:b/>
                <w:sz w:val="20"/>
                <w:szCs w:val="20"/>
              </w:rPr>
              <w:t>SCORE DES CANDIDATS + BULLETINS BLANCS</w:t>
            </w:r>
            <w:r w:rsidRPr="00464ADB">
              <w:rPr>
                <w:rFonts w:asciiTheme="minorHAnsi" w:hAnsiTheme="minorHAnsi" w:cstheme="minorHAnsi"/>
                <w:sz w:val="20"/>
                <w:szCs w:val="20"/>
              </w:rPr>
              <w:t xml:space="preserve"> »  </w:t>
            </w:r>
          </w:p>
        </w:tc>
      </w:tr>
      <w:tr w:rsidR="00904BEA" w:rsidRPr="00464ADB" w14:paraId="6A87E8A3" w14:textId="77777777" w:rsidTr="00C566EB">
        <w:trPr>
          <w:trHeight w:val="722"/>
        </w:trPr>
        <w:tc>
          <w:tcPr>
            <w:tcW w:w="2127" w:type="dxa"/>
            <w:vMerge/>
            <w:tcBorders>
              <w:top w:val="nil"/>
              <w:left w:val="single" w:sz="4" w:space="0" w:color="000000"/>
              <w:bottom w:val="single" w:sz="4" w:space="0" w:color="000000"/>
              <w:right w:val="single" w:sz="4" w:space="0" w:color="000000"/>
            </w:tcBorders>
          </w:tcPr>
          <w:p w14:paraId="342E8F0D" w14:textId="77777777" w:rsidR="00904BEA" w:rsidRPr="00464ADB" w:rsidRDefault="00904BEA" w:rsidP="00D51782">
            <w:pPr>
              <w:spacing w:line="360" w:lineRule="auto"/>
              <w:jc w:val="both"/>
              <w:rPr>
                <w:rFonts w:asciiTheme="minorHAnsi" w:hAnsiTheme="minorHAnsi" w:cstheme="minorHAns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7932B37F"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vAlign w:val="bottom"/>
          </w:tcPr>
          <w:p w14:paraId="291CFDCF"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SUFFRAGES EXPRIMES </w:t>
            </w:r>
            <w:r w:rsidRPr="00464ADB">
              <w:rPr>
                <w:rFonts w:asciiTheme="minorHAnsi" w:hAnsiTheme="minorHAnsi" w:cstheme="minorHAnsi"/>
                <w:sz w:val="20"/>
                <w:szCs w:val="20"/>
              </w:rPr>
              <w:t xml:space="preserve">» est </w:t>
            </w:r>
            <w:r w:rsidRPr="00464ADB">
              <w:rPr>
                <w:rFonts w:asciiTheme="minorHAnsi" w:hAnsiTheme="minorHAnsi" w:cstheme="minorHAnsi"/>
                <w:b/>
                <w:sz w:val="20"/>
                <w:szCs w:val="20"/>
              </w:rPr>
              <w:t>égal</w:t>
            </w:r>
            <w:r w:rsidRPr="00464ADB">
              <w:rPr>
                <w:rFonts w:asciiTheme="minorHAnsi" w:hAnsiTheme="minorHAnsi" w:cstheme="minorHAnsi"/>
                <w:sz w:val="20"/>
                <w:szCs w:val="20"/>
              </w:rPr>
              <w:t xml:space="preserve"> à « </w:t>
            </w:r>
            <w:r w:rsidRPr="00464ADB">
              <w:rPr>
                <w:rFonts w:asciiTheme="minorHAnsi" w:hAnsiTheme="minorHAnsi" w:cstheme="minorHAnsi"/>
                <w:b/>
                <w:sz w:val="20"/>
                <w:szCs w:val="20"/>
              </w:rPr>
              <w:t>TOTAL DE VOTANTS – BULLETINS NULS</w:t>
            </w:r>
            <w:r w:rsidRPr="00464ADB">
              <w:rPr>
                <w:rFonts w:asciiTheme="minorHAnsi" w:hAnsiTheme="minorHAnsi" w:cstheme="minorHAnsi"/>
                <w:sz w:val="20"/>
                <w:szCs w:val="20"/>
              </w:rPr>
              <w:t xml:space="preserve"> » ET</w:t>
            </w: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p w14:paraId="5841AC9D"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 xml:space="preserve">SUFFRAGES EXPRIMES </w:t>
            </w:r>
            <w:r w:rsidRPr="00464ADB">
              <w:rPr>
                <w:rFonts w:asciiTheme="minorHAnsi" w:hAnsiTheme="minorHAnsi" w:cstheme="minorHAnsi"/>
                <w:sz w:val="20"/>
                <w:szCs w:val="20"/>
              </w:rPr>
              <w:t xml:space="preserve">» est </w:t>
            </w:r>
            <w:r w:rsidRPr="00464ADB">
              <w:rPr>
                <w:rFonts w:asciiTheme="minorHAnsi" w:hAnsiTheme="minorHAnsi" w:cstheme="minorHAnsi"/>
                <w:b/>
                <w:sz w:val="20"/>
                <w:szCs w:val="20"/>
              </w:rPr>
              <w:t>égal</w:t>
            </w:r>
            <w:r w:rsidRPr="00464ADB">
              <w:rPr>
                <w:rFonts w:asciiTheme="minorHAnsi" w:hAnsiTheme="minorHAnsi" w:cstheme="minorHAnsi"/>
                <w:sz w:val="20"/>
                <w:szCs w:val="20"/>
              </w:rPr>
              <w:t xml:space="preserve"> à « </w:t>
            </w:r>
            <w:r w:rsidRPr="00464ADB">
              <w:rPr>
                <w:rFonts w:asciiTheme="minorHAnsi" w:hAnsiTheme="minorHAnsi" w:cstheme="minorHAnsi"/>
                <w:b/>
                <w:sz w:val="20"/>
                <w:szCs w:val="20"/>
              </w:rPr>
              <w:t>SCORE DES CANDIDATS + BULLETINS BLANCS</w:t>
            </w:r>
            <w:r w:rsidRPr="00464ADB">
              <w:rPr>
                <w:rFonts w:asciiTheme="minorHAnsi" w:hAnsiTheme="minorHAnsi" w:cstheme="minorHAnsi"/>
                <w:sz w:val="20"/>
                <w:szCs w:val="20"/>
              </w:rPr>
              <w:t xml:space="preserve"> »   </w:t>
            </w:r>
          </w:p>
        </w:tc>
      </w:tr>
      <w:tr w:rsidR="00904BEA" w:rsidRPr="00464ADB" w14:paraId="06DBCC7A" w14:textId="77777777" w:rsidTr="00C566EB">
        <w:trPr>
          <w:trHeight w:val="429"/>
        </w:trPr>
        <w:tc>
          <w:tcPr>
            <w:tcW w:w="2127" w:type="dxa"/>
            <w:vMerge w:val="restart"/>
            <w:tcBorders>
              <w:top w:val="single" w:sz="4" w:space="0" w:color="000000"/>
              <w:left w:val="single" w:sz="4" w:space="0" w:color="000000"/>
              <w:bottom w:val="single" w:sz="4" w:space="0" w:color="000000"/>
              <w:right w:val="single" w:sz="4" w:space="0" w:color="000000"/>
            </w:tcBorders>
            <w:vAlign w:val="bottom"/>
          </w:tcPr>
          <w:p w14:paraId="7AF49ABD"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lastRenderedPageBreak/>
              <w:t xml:space="preserve">SCORE DES </w:t>
            </w:r>
            <w:r w:rsidRPr="00464ADB">
              <w:rPr>
                <w:rFonts w:asciiTheme="minorHAnsi" w:hAnsiTheme="minorHAnsi" w:cstheme="minorHAnsi"/>
                <w:sz w:val="20"/>
                <w:szCs w:val="20"/>
              </w:rPr>
              <w:t xml:space="preserve"> </w:t>
            </w:r>
          </w:p>
          <w:p w14:paraId="14E14996"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CANDIDATS </w:t>
            </w:r>
            <w:r w:rsidRPr="00464ADB">
              <w:rPr>
                <w:rFonts w:asciiTheme="minorHAnsi" w:hAnsiTheme="minorHAnsi" w:cstheme="minorHAnsi"/>
                <w:sz w:val="20"/>
                <w:szCs w:val="20"/>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C00000"/>
            <w:vAlign w:val="bottom"/>
          </w:tcPr>
          <w:p w14:paraId="21D0BBF6"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vAlign w:val="bottom"/>
          </w:tcPr>
          <w:p w14:paraId="5FC7963F"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SCORE DES CANDIDATS + BULLETINS BLANCS</w:t>
            </w:r>
            <w:r w:rsidRPr="00464ADB">
              <w:rPr>
                <w:rFonts w:asciiTheme="minorHAnsi" w:hAnsiTheme="minorHAnsi" w:cstheme="minorHAnsi"/>
                <w:sz w:val="20"/>
                <w:szCs w:val="20"/>
              </w:rPr>
              <w:t xml:space="preserve"> » est </w:t>
            </w:r>
            <w:r w:rsidRPr="00464ADB">
              <w:rPr>
                <w:rFonts w:asciiTheme="minorHAnsi" w:hAnsiTheme="minorHAnsi" w:cstheme="minorHAnsi"/>
                <w:b/>
                <w:sz w:val="20"/>
                <w:szCs w:val="20"/>
              </w:rPr>
              <w:t>différent</w:t>
            </w:r>
            <w:r w:rsidRPr="00464ADB">
              <w:rPr>
                <w:rFonts w:asciiTheme="minorHAnsi" w:hAnsiTheme="minorHAnsi" w:cstheme="minorHAnsi"/>
                <w:sz w:val="20"/>
                <w:szCs w:val="20"/>
              </w:rPr>
              <w:t xml:space="preserve"> de « </w:t>
            </w:r>
            <w:r w:rsidRPr="00464ADB">
              <w:rPr>
                <w:rFonts w:asciiTheme="minorHAnsi" w:hAnsiTheme="minorHAnsi" w:cstheme="minorHAnsi"/>
                <w:b/>
                <w:sz w:val="20"/>
                <w:szCs w:val="20"/>
              </w:rPr>
              <w:t xml:space="preserve">SUFFRAGES EXPRIMES </w:t>
            </w:r>
            <w:r w:rsidRPr="00464ADB">
              <w:rPr>
                <w:rFonts w:asciiTheme="minorHAnsi" w:hAnsiTheme="minorHAnsi" w:cstheme="minorHAnsi"/>
                <w:sz w:val="20"/>
                <w:szCs w:val="20"/>
              </w:rPr>
              <w:t xml:space="preserve">»  </w:t>
            </w:r>
          </w:p>
        </w:tc>
      </w:tr>
      <w:tr w:rsidR="00904BEA" w:rsidRPr="00464ADB" w14:paraId="57301500" w14:textId="77777777" w:rsidTr="00C566EB">
        <w:trPr>
          <w:trHeight w:val="428"/>
        </w:trPr>
        <w:tc>
          <w:tcPr>
            <w:tcW w:w="2127" w:type="dxa"/>
            <w:vMerge/>
            <w:tcBorders>
              <w:top w:val="nil"/>
              <w:left w:val="single" w:sz="4" w:space="0" w:color="000000"/>
              <w:bottom w:val="single" w:sz="4" w:space="0" w:color="000000"/>
              <w:right w:val="single" w:sz="4" w:space="0" w:color="000000"/>
            </w:tcBorders>
          </w:tcPr>
          <w:p w14:paraId="394012C7" w14:textId="77777777" w:rsidR="00904BEA" w:rsidRPr="00464ADB" w:rsidRDefault="00904BEA" w:rsidP="00D51782">
            <w:pPr>
              <w:spacing w:line="360" w:lineRule="auto"/>
              <w:jc w:val="both"/>
              <w:rPr>
                <w:rFonts w:asciiTheme="minorHAnsi" w:hAnsiTheme="minorHAnsi" w:cstheme="minorHAnsi"/>
                <w:sz w:val="20"/>
                <w:szCs w:val="20"/>
              </w:rPr>
            </w:pPr>
          </w:p>
        </w:tc>
        <w:tc>
          <w:tcPr>
            <w:tcW w:w="1134" w:type="dxa"/>
            <w:tcBorders>
              <w:top w:val="single" w:sz="4" w:space="0" w:color="000000"/>
              <w:left w:val="single" w:sz="4" w:space="0" w:color="000000"/>
              <w:bottom w:val="single" w:sz="4" w:space="0" w:color="000000"/>
              <w:right w:val="single" w:sz="4" w:space="0" w:color="000000"/>
            </w:tcBorders>
            <w:shd w:val="clear" w:color="auto" w:fill="00B050"/>
            <w:vAlign w:val="bottom"/>
          </w:tcPr>
          <w:p w14:paraId="6A1D2772"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b/>
                <w:sz w:val="20"/>
                <w:szCs w:val="20"/>
              </w:rPr>
              <w:t xml:space="preserve">… </w:t>
            </w:r>
            <w:r w:rsidRPr="00464ADB">
              <w:rPr>
                <w:rFonts w:asciiTheme="minorHAnsi" w:hAnsiTheme="minorHAnsi" w:cstheme="minorHAnsi"/>
                <w:sz w:val="20"/>
                <w:szCs w:val="20"/>
              </w:rPr>
              <w:t xml:space="preserve"> </w:t>
            </w:r>
          </w:p>
        </w:tc>
        <w:tc>
          <w:tcPr>
            <w:tcW w:w="6911" w:type="dxa"/>
            <w:tcBorders>
              <w:top w:val="single" w:sz="4" w:space="0" w:color="000000"/>
              <w:left w:val="single" w:sz="4" w:space="0" w:color="000000"/>
              <w:bottom w:val="single" w:sz="4" w:space="0" w:color="000000"/>
              <w:right w:val="single" w:sz="4" w:space="0" w:color="000000"/>
            </w:tcBorders>
            <w:vAlign w:val="bottom"/>
          </w:tcPr>
          <w:p w14:paraId="7B7F215E" w14:textId="77777777" w:rsidR="00904BEA" w:rsidRPr="00464ADB" w:rsidRDefault="00904BEA" w:rsidP="00D51782">
            <w:pPr>
              <w:spacing w:line="360" w:lineRule="auto"/>
              <w:jc w:val="both"/>
              <w:rPr>
                <w:rFonts w:asciiTheme="minorHAnsi" w:hAnsiTheme="minorHAnsi" w:cstheme="minorHAnsi"/>
                <w:sz w:val="20"/>
                <w:szCs w:val="20"/>
              </w:rPr>
            </w:pPr>
            <w:r w:rsidRPr="00464ADB">
              <w:rPr>
                <w:rFonts w:asciiTheme="minorHAnsi" w:hAnsiTheme="minorHAnsi" w:cstheme="minorHAnsi"/>
                <w:sz w:val="20"/>
                <w:szCs w:val="20"/>
              </w:rPr>
              <w:t xml:space="preserve">« </w:t>
            </w:r>
            <w:r w:rsidRPr="00464ADB">
              <w:rPr>
                <w:rFonts w:asciiTheme="minorHAnsi" w:hAnsiTheme="minorHAnsi" w:cstheme="minorHAnsi"/>
                <w:b/>
                <w:sz w:val="20"/>
                <w:szCs w:val="20"/>
              </w:rPr>
              <w:t>SCORE DES CANDIDATS + BULLETINS BLANCS</w:t>
            </w:r>
            <w:r w:rsidRPr="00464ADB">
              <w:rPr>
                <w:rFonts w:asciiTheme="minorHAnsi" w:hAnsiTheme="minorHAnsi" w:cstheme="minorHAnsi"/>
                <w:sz w:val="20"/>
                <w:szCs w:val="20"/>
              </w:rPr>
              <w:t xml:space="preserve"> » est </w:t>
            </w:r>
            <w:r w:rsidRPr="00464ADB">
              <w:rPr>
                <w:rFonts w:asciiTheme="minorHAnsi" w:hAnsiTheme="minorHAnsi" w:cstheme="minorHAnsi"/>
                <w:b/>
                <w:sz w:val="20"/>
                <w:szCs w:val="20"/>
              </w:rPr>
              <w:t>égal</w:t>
            </w:r>
            <w:r w:rsidRPr="00464ADB">
              <w:rPr>
                <w:rFonts w:asciiTheme="minorHAnsi" w:hAnsiTheme="minorHAnsi" w:cstheme="minorHAnsi"/>
                <w:sz w:val="20"/>
                <w:szCs w:val="20"/>
              </w:rPr>
              <w:t xml:space="preserve"> à « </w:t>
            </w:r>
            <w:r w:rsidRPr="00464ADB">
              <w:rPr>
                <w:rFonts w:asciiTheme="minorHAnsi" w:hAnsiTheme="minorHAnsi" w:cstheme="minorHAnsi"/>
                <w:b/>
                <w:sz w:val="20"/>
                <w:szCs w:val="20"/>
              </w:rPr>
              <w:t xml:space="preserve">SUFFRAGES EXPRIMES </w:t>
            </w:r>
            <w:r w:rsidRPr="00464ADB">
              <w:rPr>
                <w:rFonts w:asciiTheme="minorHAnsi" w:hAnsiTheme="minorHAnsi" w:cstheme="minorHAnsi"/>
                <w:sz w:val="20"/>
                <w:szCs w:val="20"/>
              </w:rPr>
              <w:t xml:space="preserve">»  </w:t>
            </w:r>
          </w:p>
        </w:tc>
      </w:tr>
    </w:tbl>
    <w:p w14:paraId="6AA27298"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b/>
        </w:rPr>
        <w:t xml:space="preserve"> </w:t>
      </w:r>
    </w:p>
    <w:p w14:paraId="75132A00" w14:textId="77777777" w:rsidR="00904BEA" w:rsidRPr="00464ADB" w:rsidRDefault="00904BEA" w:rsidP="00904BEA">
      <w:pPr>
        <w:numPr>
          <w:ilvl w:val="1"/>
          <w:numId w:val="12"/>
        </w:numPr>
        <w:tabs>
          <w:tab w:val="num" w:pos="360"/>
        </w:tabs>
        <w:spacing w:after="200" w:line="360" w:lineRule="auto"/>
        <w:jc w:val="both"/>
        <w:rPr>
          <w:rFonts w:asciiTheme="minorHAnsi" w:hAnsiTheme="minorHAnsi" w:cstheme="minorHAnsi"/>
          <w:b/>
        </w:rPr>
      </w:pPr>
      <w:r w:rsidRPr="00464ADB">
        <w:rPr>
          <w:rFonts w:asciiTheme="minorHAnsi" w:hAnsiTheme="minorHAnsi" w:cstheme="minorHAnsi"/>
          <w:b/>
        </w:rPr>
        <w:t xml:space="preserve">LES FORMULES DE CALCUL DES POURCENTAGES  </w:t>
      </w:r>
    </w:p>
    <w:p w14:paraId="7B3F3AB5" w14:textId="77777777" w:rsidR="00904BEA" w:rsidRPr="00464ADB" w:rsidRDefault="00904BEA" w:rsidP="00904BEA">
      <w:pPr>
        <w:spacing w:after="200" w:line="360" w:lineRule="auto"/>
        <w:jc w:val="both"/>
        <w:rPr>
          <w:rFonts w:asciiTheme="minorHAnsi" w:hAnsiTheme="minorHAnsi" w:cstheme="minorHAnsi"/>
          <w:bCs/>
        </w:rPr>
      </w:pPr>
      <w:r w:rsidRPr="00464ADB">
        <w:rPr>
          <w:rFonts w:asciiTheme="minorHAnsi" w:hAnsiTheme="minorHAnsi" w:cstheme="minorHAnsi"/>
          <w:bCs/>
        </w:rPr>
        <w:t xml:space="preserve"> Le calcul du taux de participation dans la feuille « COMPILATION » se fait suivant la formule :  </w:t>
      </w:r>
    </w:p>
    <w:p w14:paraId="43BC2392" w14:textId="0D79E073" w:rsidR="00904BEA" w:rsidRPr="00464ADB" w:rsidRDefault="007B1838" w:rsidP="00904BEA">
      <w:pPr>
        <w:spacing w:line="360" w:lineRule="auto"/>
        <w:jc w:val="both"/>
        <w:rPr>
          <w:rFonts w:asciiTheme="minorHAnsi" w:hAnsiTheme="minorHAnsi" w:cstheme="minorHAnsi"/>
        </w:rPr>
      </w:pPr>
      <w:r w:rsidRPr="00464ADB">
        <w:rPr>
          <w:rFonts w:ascii="Cambria Math" w:hAnsi="Cambria Math" w:cs="Cambria Math"/>
        </w:rPr>
        <w:t>𝑻𝑶𝑻𝑨𝑳</w:t>
      </w:r>
      <w:r w:rsidRPr="00464ADB">
        <w:rPr>
          <w:rFonts w:asciiTheme="minorHAnsi" w:hAnsiTheme="minorHAnsi" w:cstheme="minorHAnsi"/>
        </w:rPr>
        <w:t xml:space="preserve"> </w:t>
      </w:r>
      <w:r w:rsidRPr="00464ADB">
        <w:rPr>
          <w:rFonts w:ascii="Cambria Math" w:hAnsi="Cambria Math" w:cs="Cambria Math"/>
        </w:rPr>
        <w:t>𝑽𝑶𝑻𝑨𝑵𝑻𝑺</w:t>
      </w:r>
      <w:r w:rsidR="00904BEA" w:rsidRPr="00464ADB">
        <w:rPr>
          <w:rFonts w:asciiTheme="minorHAnsi" w:hAnsiTheme="minorHAnsi" w:cstheme="minorHAnsi"/>
        </w:rPr>
        <w:t xml:space="preserve"> </w:t>
      </w:r>
    </w:p>
    <w:p w14:paraId="23AD6E95"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mc:AlternateContent>
          <mc:Choice Requires="wpg">
            <w:drawing>
              <wp:inline distT="0" distB="0" distL="0" distR="0" wp14:anchorId="5D599435" wp14:editId="5097A3B3">
                <wp:extent cx="3000375" cy="48895"/>
                <wp:effectExtent l="0" t="0" r="9525" b="8255"/>
                <wp:docPr id="5766" name="Group 5766"/>
                <wp:cNvGraphicFramePr/>
                <a:graphic xmlns:a="http://schemas.openxmlformats.org/drawingml/2006/main">
                  <a:graphicData uri="http://schemas.microsoft.com/office/word/2010/wordprocessingGroup">
                    <wpg:wgp>
                      <wpg:cNvGrpSpPr/>
                      <wpg:grpSpPr>
                        <a:xfrm flipV="1">
                          <a:off x="0" y="0"/>
                          <a:ext cx="3000375" cy="48895"/>
                          <a:chOff x="0" y="0"/>
                          <a:chExt cx="2440305" cy="17780"/>
                        </a:xfrm>
                      </wpg:grpSpPr>
                      <wps:wsp>
                        <wps:cNvPr id="6983" name="Shape 6983"/>
                        <wps:cNvSpPr/>
                        <wps:spPr>
                          <a:xfrm>
                            <a:off x="0" y="0"/>
                            <a:ext cx="2440305" cy="17780"/>
                          </a:xfrm>
                          <a:custGeom>
                            <a:avLst/>
                            <a:gdLst/>
                            <a:ahLst/>
                            <a:cxnLst/>
                            <a:rect l="0" t="0" r="0" b="0"/>
                            <a:pathLst>
                              <a:path w="2440305" h="17780">
                                <a:moveTo>
                                  <a:pt x="0" y="0"/>
                                </a:moveTo>
                                <a:lnTo>
                                  <a:pt x="2440305" y="0"/>
                                </a:lnTo>
                                <a:lnTo>
                                  <a:pt x="2440305" y="17780"/>
                                </a:lnTo>
                                <a:lnTo>
                                  <a:pt x="0" y="17780"/>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w:pict>
              <v:group w14:anchorId="4BC09DE8" id="Group 5766" o:spid="_x0000_s1026" style="width:236.25pt;height:3.85pt;flip:y;mso-position-horizontal-relative:char;mso-position-vertical-relative:line" coordsize="24403,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">
                <v:shape id="Shape 6983" o:spid="_x0000_s1027" style="position:absolute;width:24403;height:177;visibility:visible;mso-wrap-style:square;v-text-anchor:top" coordsize="244030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" path="m,l2440305,r,17780l,17780,,e" fillcolor="#4f81bd" stroked="f" strokeweight="0">
                  <v:stroke miterlimit="83231f" joinstyle="miter"/>
                  <v:path arrowok="t" textboxrect="0,0,2440305,17780"/>
                </v:shape>
                <w10:anchorlock/>
              </v:group>
            </w:pict>
          </mc:Fallback>
        </mc:AlternateContent>
      </w:r>
      <w:r>
        <w:rPr>
          <w:rFonts w:asciiTheme="minorHAnsi" w:hAnsiTheme="minorHAnsi" w:cstheme="minorHAnsi"/>
        </w:rPr>
        <w:t xml:space="preserve">  </w:t>
      </w:r>
      <w:r w:rsidRPr="00464ADB">
        <w:rPr>
          <w:rFonts w:asciiTheme="minorHAnsi" w:hAnsiTheme="minorHAnsi" w:cstheme="minorHAnsi"/>
        </w:rPr>
        <w:t xml:space="preserve">× </w:t>
      </w:r>
      <w:r w:rsidRPr="00464ADB">
        <w:rPr>
          <w:rFonts w:ascii="Cambria Math" w:hAnsi="Cambria Math" w:cs="Cambria Math"/>
        </w:rPr>
        <w:t>𝟏𝟎𝟎</w:t>
      </w:r>
      <w:r w:rsidRPr="00464ADB">
        <w:rPr>
          <w:rFonts w:asciiTheme="minorHAnsi" w:hAnsiTheme="minorHAnsi" w:cstheme="minorHAnsi"/>
        </w:rPr>
        <w:t xml:space="preserve">  </w:t>
      </w:r>
    </w:p>
    <w:p w14:paraId="4F781C1A" w14:textId="77777777" w:rsidR="00904BEA" w:rsidRPr="00464ADB" w:rsidRDefault="00904BEA" w:rsidP="00904BEA">
      <w:pPr>
        <w:spacing w:line="360" w:lineRule="auto"/>
        <w:jc w:val="both"/>
        <w:rPr>
          <w:rFonts w:asciiTheme="minorHAnsi" w:hAnsiTheme="minorHAnsi" w:cstheme="minorHAnsi"/>
        </w:rPr>
      </w:pPr>
      <w:r w:rsidRPr="00464ADB">
        <w:rPr>
          <w:rFonts w:ascii="Cambria Math" w:hAnsi="Cambria Math" w:cs="Cambria Math"/>
        </w:rPr>
        <w:t>𝑻𝑶𝑻𝑨𝑳</w:t>
      </w:r>
      <w:r w:rsidRPr="00464ADB">
        <w:rPr>
          <w:rFonts w:asciiTheme="minorHAnsi" w:hAnsiTheme="minorHAnsi" w:cstheme="minorHAnsi"/>
        </w:rPr>
        <w:t xml:space="preserve"> </w:t>
      </w:r>
      <w:r w:rsidRPr="00464ADB">
        <w:rPr>
          <w:rFonts w:ascii="Cambria Math" w:hAnsi="Cambria Math" w:cs="Cambria Math"/>
        </w:rPr>
        <w:t>𝑷𝑶𝑷𝑼𝑳𝑨𝑻𝑰𝑶𝑵</w:t>
      </w:r>
      <w:r w:rsidRPr="00464ADB">
        <w:rPr>
          <w:rFonts w:asciiTheme="minorHAnsi" w:hAnsiTheme="minorHAnsi" w:cstheme="minorHAnsi"/>
        </w:rPr>
        <w:t xml:space="preserve"> </w:t>
      </w:r>
      <w:r w:rsidRPr="00464ADB">
        <w:rPr>
          <w:rFonts w:ascii="Cambria Math" w:hAnsi="Cambria Math" w:cs="Cambria Math"/>
        </w:rPr>
        <w:t>𝑬𝑳𝑬𝑪𝑻𝑶𝑹𝑨𝑳𝑬</w:t>
      </w:r>
      <w:r w:rsidRPr="00464ADB">
        <w:rPr>
          <w:rFonts w:asciiTheme="minorHAnsi" w:hAnsiTheme="minorHAnsi" w:cstheme="minorHAnsi"/>
        </w:rPr>
        <w:t xml:space="preserve"> </w:t>
      </w:r>
    </w:p>
    <w:p w14:paraId="4DDAE058"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60DD7412" w14:textId="77777777" w:rsidR="00904BEA" w:rsidRPr="00464ADB" w:rsidRDefault="00904BEA" w:rsidP="00904BEA">
      <w:pPr>
        <w:spacing w:after="200" w:line="360" w:lineRule="auto"/>
        <w:jc w:val="both"/>
        <w:rPr>
          <w:rFonts w:asciiTheme="minorHAnsi" w:hAnsiTheme="minorHAnsi" w:cstheme="minorHAnsi"/>
          <w:bCs/>
        </w:rPr>
      </w:pPr>
      <w:r w:rsidRPr="00464ADB">
        <w:rPr>
          <w:rFonts w:asciiTheme="minorHAnsi" w:hAnsiTheme="minorHAnsi" w:cstheme="minorHAnsi"/>
          <w:bCs/>
        </w:rPr>
        <w:t xml:space="preserve">La répartition des pourcentages des voix obtenues respecte la règle suivante :  </w:t>
      </w:r>
    </w:p>
    <w:p w14:paraId="2ABACA28"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w:t>
      </w:r>
      <w:r w:rsidRPr="00464ADB">
        <w:rPr>
          <w:rFonts w:ascii="Cambria Math" w:hAnsi="Cambria Math" w:cs="Cambria Math"/>
        </w:rPr>
        <w:t>𝒑𝒐𝒖𝒓𝒄𝒆𝒏𝒕𝒂𝒈𝒆</w:t>
      </w:r>
      <w:r w:rsidRPr="00464ADB">
        <w:rPr>
          <w:rFonts w:asciiTheme="minorHAnsi" w:hAnsiTheme="minorHAnsi" w:cstheme="minorHAnsi"/>
        </w:rPr>
        <w:t xml:space="preserve"> </w:t>
      </w:r>
      <w:r w:rsidRPr="00464ADB">
        <w:rPr>
          <w:rFonts w:ascii="Cambria Math" w:hAnsi="Cambria Math" w:cs="Cambria Math"/>
        </w:rPr>
        <w:t>𝒅𝒆𝒔</w:t>
      </w:r>
      <w:r w:rsidRPr="00464ADB">
        <w:rPr>
          <w:rFonts w:asciiTheme="minorHAnsi" w:hAnsiTheme="minorHAnsi" w:cstheme="minorHAnsi"/>
        </w:rPr>
        <w:t xml:space="preserve"> </w:t>
      </w:r>
      <w:r w:rsidRPr="00464ADB">
        <w:rPr>
          <w:rFonts w:ascii="Cambria Math" w:hAnsi="Cambria Math" w:cs="Cambria Math"/>
        </w:rPr>
        <w:t>𝒄𝒂𝒏𝒅𝒊𝒅𝒂𝒕</w:t>
      </w:r>
      <w:r w:rsidRPr="00464ADB">
        <w:rPr>
          <w:rFonts w:asciiTheme="minorHAnsi" w:hAnsiTheme="minorHAnsi" w:cstheme="minorHAnsi"/>
        </w:rPr>
        <w:t xml:space="preserve">s) + </w:t>
      </w:r>
      <w:r w:rsidRPr="00464ADB">
        <w:rPr>
          <w:rFonts w:ascii="Cambria Math" w:hAnsi="Cambria Math" w:cs="Cambria Math"/>
        </w:rPr>
        <w:t>𝒑𝒐𝒖𝒓𝒄𝒆𝒏𝒕𝒂𝒈𝒆</w:t>
      </w:r>
      <w:r w:rsidRPr="00464ADB">
        <w:rPr>
          <w:rFonts w:asciiTheme="minorHAnsi" w:hAnsiTheme="minorHAnsi" w:cstheme="minorHAnsi"/>
        </w:rPr>
        <w:t xml:space="preserve"> </w:t>
      </w:r>
      <w:r w:rsidRPr="00464ADB">
        <w:rPr>
          <w:rFonts w:ascii="Cambria Math" w:hAnsi="Cambria Math" w:cs="Cambria Math"/>
        </w:rPr>
        <w:t>𝒃𝒖𝒍𝒍𝒆𝒕𝒊𝒏𝒔</w:t>
      </w:r>
      <w:r w:rsidRPr="00464ADB">
        <w:rPr>
          <w:rFonts w:asciiTheme="minorHAnsi" w:hAnsiTheme="minorHAnsi" w:cstheme="minorHAnsi"/>
        </w:rPr>
        <w:t xml:space="preserve"> </w:t>
      </w:r>
      <w:r w:rsidRPr="00464ADB">
        <w:rPr>
          <w:rFonts w:ascii="Cambria Math" w:hAnsi="Cambria Math" w:cs="Cambria Math"/>
        </w:rPr>
        <w:t>𝒃𝒍𝒂𝒏𝒄𝒔</w:t>
      </w:r>
      <w:r w:rsidRPr="00464ADB">
        <w:rPr>
          <w:rFonts w:asciiTheme="minorHAnsi" w:hAnsiTheme="minorHAnsi" w:cstheme="minorHAnsi"/>
        </w:rPr>
        <w:t xml:space="preserve"> = </w:t>
      </w:r>
      <w:r w:rsidRPr="00464ADB">
        <w:rPr>
          <w:rFonts w:ascii="Cambria Math" w:hAnsi="Cambria Math" w:cs="Cambria Math"/>
        </w:rPr>
        <w:t>𝟏𝟎𝟎</w:t>
      </w:r>
      <w:r w:rsidRPr="00464ADB">
        <w:rPr>
          <w:rFonts w:asciiTheme="minorHAnsi" w:hAnsiTheme="minorHAnsi" w:cstheme="minorHAnsi"/>
        </w:rPr>
        <w:t>%</w:t>
      </w:r>
      <w:r w:rsidRPr="00464ADB">
        <w:rPr>
          <w:rFonts w:asciiTheme="minorHAnsi" w:hAnsiTheme="minorHAnsi" w:cstheme="minorHAnsi"/>
          <w:b/>
        </w:rPr>
        <w:t xml:space="preserve"> </w:t>
      </w:r>
      <w:r w:rsidRPr="00464ADB">
        <w:rPr>
          <w:rFonts w:asciiTheme="minorHAnsi" w:hAnsiTheme="minorHAnsi" w:cstheme="minorHAnsi"/>
        </w:rPr>
        <w:t xml:space="preserve">   </w:t>
      </w:r>
    </w:p>
    <w:p w14:paraId="5AEA1E6C"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r w:rsidRPr="00464ADB">
        <w:rPr>
          <w:rFonts w:asciiTheme="minorHAnsi" w:hAnsiTheme="minorHAnsi" w:cstheme="minorHAnsi"/>
        </w:rPr>
        <w:tab/>
        <w:t xml:space="preserve"> </w:t>
      </w:r>
    </w:p>
    <w:p w14:paraId="629DF06C" w14:textId="77777777" w:rsidR="00904BEA" w:rsidRPr="00464ADB" w:rsidRDefault="00904BEA" w:rsidP="00904BEA">
      <w:pPr>
        <w:numPr>
          <w:ilvl w:val="1"/>
          <w:numId w:val="12"/>
        </w:numPr>
        <w:tabs>
          <w:tab w:val="num" w:pos="360"/>
        </w:tabs>
        <w:spacing w:after="200" w:line="360" w:lineRule="auto"/>
        <w:jc w:val="both"/>
        <w:rPr>
          <w:rFonts w:asciiTheme="minorHAnsi" w:hAnsiTheme="minorHAnsi" w:cstheme="minorHAnsi"/>
          <w:b/>
        </w:rPr>
      </w:pPr>
      <w:r w:rsidRPr="00464ADB">
        <w:rPr>
          <w:rFonts w:asciiTheme="minorHAnsi" w:hAnsiTheme="minorHAnsi" w:cstheme="minorHAnsi"/>
          <w:b/>
        </w:rPr>
        <w:t xml:space="preserve">SECURISATION DES DONNEES SAISIES DANS LES </w:t>
      </w:r>
      <w:proofErr w:type="spellStart"/>
      <w:r w:rsidRPr="00464ADB">
        <w:rPr>
          <w:rFonts w:asciiTheme="minorHAnsi" w:hAnsiTheme="minorHAnsi" w:cstheme="minorHAnsi"/>
          <w:b/>
        </w:rPr>
        <w:t>CELs</w:t>
      </w:r>
      <w:proofErr w:type="spellEnd"/>
      <w:r w:rsidRPr="00464ADB">
        <w:rPr>
          <w:rFonts w:asciiTheme="minorHAnsi" w:hAnsiTheme="minorHAnsi" w:cstheme="minorHAnsi"/>
          <w:b/>
        </w:rPr>
        <w:t xml:space="preserve"> </w:t>
      </w:r>
    </w:p>
    <w:p w14:paraId="5210629F" w14:textId="682C7FB4"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mc:AlternateContent>
          <mc:Choice Requires="wpg">
            <w:drawing>
              <wp:anchor distT="0" distB="0" distL="114300" distR="114300" simplePos="0" relativeHeight="251678720" behindDoc="0" locked="0" layoutInCell="1" allowOverlap="1" wp14:anchorId="646FD9D3" wp14:editId="32045EA7">
                <wp:simplePos x="0" y="0"/>
                <wp:positionH relativeFrom="column">
                  <wp:posOffset>291465</wp:posOffset>
                </wp:positionH>
                <wp:positionV relativeFrom="paragraph">
                  <wp:posOffset>1432560</wp:posOffset>
                </wp:positionV>
                <wp:extent cx="1999615" cy="1601470"/>
                <wp:effectExtent l="0" t="0" r="635" b="0"/>
                <wp:wrapTopAndBottom/>
                <wp:docPr id="5922" name="Group 5922"/>
                <wp:cNvGraphicFramePr/>
                <a:graphic xmlns:a="http://schemas.openxmlformats.org/drawingml/2006/main">
                  <a:graphicData uri="http://schemas.microsoft.com/office/word/2010/wordprocessingGroup">
                    <wpg:wgp>
                      <wpg:cNvGrpSpPr/>
                      <wpg:grpSpPr>
                        <a:xfrm>
                          <a:off x="0" y="0"/>
                          <a:ext cx="1999615" cy="1601470"/>
                          <a:chOff x="0" y="0"/>
                          <a:chExt cx="1999615" cy="1601991"/>
                        </a:xfrm>
                      </wpg:grpSpPr>
                      <wps:wsp>
                        <wps:cNvPr id="616" name="Rectangle 616"/>
                        <wps:cNvSpPr/>
                        <wps:spPr>
                          <a:xfrm>
                            <a:off x="356870" y="0"/>
                            <a:ext cx="66888" cy="304038"/>
                          </a:xfrm>
                          <a:prstGeom prst="rect">
                            <a:avLst/>
                          </a:prstGeom>
                          <a:ln>
                            <a:noFill/>
                          </a:ln>
                        </wps:spPr>
                        <wps:txbx>
                          <w:txbxContent>
                            <w:p w14:paraId="2916A1E2" w14:textId="77777777" w:rsidR="00904BEA" w:rsidRDefault="00904BEA" w:rsidP="00904BEA">
                              <w:r>
                                <w:rPr>
                                  <w:rFonts w:ascii="Cambria" w:eastAsia="Cambria" w:hAnsi="Cambria" w:cs="Cambria"/>
                                  <w:b/>
                                  <w:sz w:val="36"/>
                                </w:rPr>
                                <w:t xml:space="preserve"> </w:t>
                              </w:r>
                            </w:p>
                          </w:txbxContent>
                        </wps:txbx>
                        <wps:bodyPr horzOverflow="overflow" vert="horz" lIns="0" tIns="0" rIns="0" bIns="0" rtlCol="0">
                          <a:noAutofit/>
                        </wps:bodyPr>
                      </wps:wsp>
                      <wps:wsp>
                        <wps:cNvPr id="617" name="Rectangle 617"/>
                        <wps:cNvSpPr/>
                        <wps:spPr>
                          <a:xfrm>
                            <a:off x="407162" y="72656"/>
                            <a:ext cx="42144" cy="189937"/>
                          </a:xfrm>
                          <a:prstGeom prst="rect">
                            <a:avLst/>
                          </a:prstGeom>
                          <a:ln>
                            <a:noFill/>
                          </a:ln>
                        </wps:spPr>
                        <wps:txbx>
                          <w:txbxContent>
                            <w:p w14:paraId="644D135F" w14:textId="77777777" w:rsidR="00904BEA" w:rsidRDefault="00904BEA" w:rsidP="00904BEA">
                              <w:r>
                                <w:rPr>
                                  <w:rFonts w:ascii="Calibri" w:eastAsia="Calibri" w:hAnsi="Calibri" w:cs="Calibri"/>
                                  <w:sz w:val="22"/>
                                </w:rPr>
                                <w:t xml:space="preserve"> </w:t>
                              </w:r>
                            </w:p>
                          </w:txbxContent>
                        </wps:txbx>
                        <wps:bodyPr horzOverflow="overflow" vert="horz" lIns="0" tIns="0" rIns="0" bIns="0" rtlCol="0">
                          <a:noAutofit/>
                        </wps:bodyPr>
                      </wps:wsp>
                      <wps:wsp>
                        <wps:cNvPr id="618" name="Rectangle 618"/>
                        <wps:cNvSpPr/>
                        <wps:spPr>
                          <a:xfrm>
                            <a:off x="356870" y="223523"/>
                            <a:ext cx="52173" cy="237149"/>
                          </a:xfrm>
                          <a:prstGeom prst="rect">
                            <a:avLst/>
                          </a:prstGeom>
                          <a:ln>
                            <a:noFill/>
                          </a:ln>
                        </wps:spPr>
                        <wps:txbx>
                          <w:txbxContent>
                            <w:p w14:paraId="7BED0D28" w14:textId="77777777" w:rsidR="00904BEA" w:rsidRDefault="00904BEA" w:rsidP="00904BEA">
                              <w:r>
                                <w:rPr>
                                  <w:rFonts w:ascii="Cambria" w:eastAsia="Cambria" w:hAnsi="Cambria" w:cs="Cambria"/>
                                  <w:b/>
                                  <w:sz w:val="28"/>
                                </w:rPr>
                                <w:t xml:space="preserve"> </w:t>
                              </w:r>
                            </w:p>
                          </w:txbxContent>
                        </wps:txbx>
                        <wps:bodyPr horzOverflow="overflow" vert="horz" lIns="0" tIns="0" rIns="0" bIns="0" rtlCol="0">
                          <a:noAutofit/>
                        </wps:bodyPr>
                      </wps:wsp>
                      <wps:wsp>
                        <wps:cNvPr id="619" name="Rectangle 619"/>
                        <wps:cNvSpPr/>
                        <wps:spPr>
                          <a:xfrm>
                            <a:off x="396494" y="257060"/>
                            <a:ext cx="42144" cy="189937"/>
                          </a:xfrm>
                          <a:prstGeom prst="rect">
                            <a:avLst/>
                          </a:prstGeom>
                          <a:ln>
                            <a:noFill/>
                          </a:ln>
                        </wps:spPr>
                        <wps:txbx>
                          <w:txbxContent>
                            <w:p w14:paraId="501EBC14" w14:textId="77777777" w:rsidR="00904BEA" w:rsidRDefault="00904BEA" w:rsidP="00904BE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672" name="Picture 672"/>
                          <pic:cNvPicPr/>
                        </pic:nvPicPr>
                        <pic:blipFill>
                          <a:blip r:embed="rId30"/>
                          <a:stretch>
                            <a:fillRect/>
                          </a:stretch>
                        </pic:blipFill>
                        <pic:spPr>
                          <a:xfrm>
                            <a:off x="0" y="68466"/>
                            <a:ext cx="1999615" cy="1533525"/>
                          </a:xfrm>
                          <a:prstGeom prst="rect">
                            <a:avLst/>
                          </a:prstGeom>
                        </pic:spPr>
                      </pic:pic>
                    </wpg:wgp>
                  </a:graphicData>
                </a:graphic>
              </wp:anchor>
            </w:drawing>
          </mc:Choice>
          <mc:Fallback>
            <w:pict>
              <v:group w14:anchorId="646FD9D3" id="Group 5922" o:spid="_x0000_s1033" style="position:absolute;left:0;text-align:left;margin-left:22.95pt;margin-top:112.8pt;width:157.45pt;height:126.1pt;z-index:251678720;mso-position-horizontal-relative:text;mso-position-vertical-relative:text" coordsize="19996,160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">
                <v:rect id="Rectangle 616" o:spid="_x0000_s1034" style="position:absolute;left:3568;width:66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2916A1E2" w14:textId="77777777" w:rsidR="00904BEA" w:rsidRDefault="00904BEA" w:rsidP="00904BEA">
                        <w:r>
                          <w:rPr>
                            <w:rFonts w:ascii="Cambria" w:eastAsia="Cambria" w:hAnsi="Cambria" w:cs="Cambria"/>
                            <w:b/>
                            <w:sz w:val="36"/>
                          </w:rPr>
                          <w:t xml:space="preserve"> </w:t>
                        </w:r>
                      </w:p>
                    </w:txbxContent>
                  </v:textbox>
                </v:rect>
                <v:rect id="Rectangle 617" o:spid="_x0000_s1035" style="position:absolute;left:4071;top:7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644D135F" w14:textId="77777777" w:rsidR="00904BEA" w:rsidRDefault="00904BEA" w:rsidP="00904BEA">
                        <w:r>
                          <w:rPr>
                            <w:rFonts w:ascii="Calibri" w:eastAsia="Calibri" w:hAnsi="Calibri" w:cs="Calibri"/>
                            <w:sz w:val="22"/>
                          </w:rPr>
                          <w:t xml:space="preserve"> </w:t>
                        </w:r>
                      </w:p>
                    </w:txbxContent>
                  </v:textbox>
                </v:rect>
                <v:rect id="Rectangle 618" o:spid="_x0000_s1036" style="position:absolute;left:3568;top:2235;width:522;height:2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" filled="f" stroked="f">
                  <v:textbox inset="0,0,0,0">
                    <w:txbxContent>
                      <w:p w14:paraId="7BED0D28" w14:textId="77777777" w:rsidR="00904BEA" w:rsidRDefault="00904BEA" w:rsidP="00904BEA">
                        <w:r>
                          <w:rPr>
                            <w:rFonts w:ascii="Cambria" w:eastAsia="Cambria" w:hAnsi="Cambria" w:cs="Cambria"/>
                            <w:b/>
                            <w:sz w:val="28"/>
                          </w:rPr>
                          <w:t xml:space="preserve"> </w:t>
                        </w:r>
                      </w:p>
                    </w:txbxContent>
                  </v:textbox>
                </v:rect>
                <v:rect id="Rectangle 619" o:spid="_x0000_s1037" style="position:absolute;left:3964;top:257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" filled="f" stroked="f">
                  <v:textbox inset="0,0,0,0">
                    <w:txbxContent>
                      <w:p w14:paraId="501EBC14" w14:textId="77777777" w:rsidR="00904BEA" w:rsidRDefault="00904BEA" w:rsidP="00904BEA">
                        <w:r>
                          <w:rPr>
                            <w:rFonts w:ascii="Calibri" w:eastAsia="Calibri" w:hAnsi="Calibri" w:cs="Calibri"/>
                            <w:sz w:val="22"/>
                          </w:rPr>
                          <w:t xml:space="preserve"> </w:t>
                        </w:r>
                      </w:p>
                    </w:txbxContent>
                  </v:textbox>
                </v:rect>
                <v:shape id="Picture 672" o:spid="_x0000_s1038" type="#_x0000_t75" style="position:absolute;top:684;width:19996;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">
                  <v:imagedata r:id="rId31" o:title=""/>
                </v:shape>
                <w10:wrap type="topAndBottom"/>
              </v:group>
            </w:pict>
          </mc:Fallback>
        </mc:AlternateContent>
      </w:r>
      <w:r w:rsidRPr="00464ADB">
        <w:rPr>
          <w:rFonts w:asciiTheme="minorHAnsi" w:hAnsiTheme="minorHAnsi" w:cstheme="minorHAnsi"/>
        </w:rPr>
        <w:t xml:space="preserve">Dans l’onglet « Accueil » du classeur Excel, se trouvent le bouton personnalisé « </w:t>
      </w:r>
      <w:r w:rsidRPr="00464ADB">
        <w:rPr>
          <w:rFonts w:asciiTheme="minorHAnsi" w:hAnsiTheme="minorHAnsi" w:cstheme="minorHAnsi"/>
          <w:b/>
        </w:rPr>
        <w:t>Verrouiller la ligne sélectionnée</w:t>
      </w:r>
      <w:r w:rsidRPr="00464ADB">
        <w:rPr>
          <w:rFonts w:asciiTheme="minorHAnsi" w:hAnsiTheme="minorHAnsi" w:cstheme="minorHAnsi"/>
        </w:rPr>
        <w:t xml:space="preserve"> ». Ce bouton permet à la Commission locale de sécuriser les données saisies d’un BV afin d’empêcher toute modification. Une ligne verrouillée ne peut plus faire l’objet de modification au niveau de la Commission Locale.  </w:t>
      </w:r>
    </w:p>
    <w:p w14:paraId="59A446DA"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w:lastRenderedPageBreak/>
        <w:drawing>
          <wp:anchor distT="0" distB="0" distL="114300" distR="114300" simplePos="0" relativeHeight="251679744" behindDoc="0" locked="0" layoutInCell="1" allowOverlap="0" wp14:anchorId="6CAFEED4" wp14:editId="346A23C4">
            <wp:simplePos x="0" y="0"/>
            <wp:positionH relativeFrom="margin">
              <wp:align>left</wp:align>
            </wp:positionH>
            <wp:positionV relativeFrom="paragraph">
              <wp:posOffset>864235</wp:posOffset>
            </wp:positionV>
            <wp:extent cx="2867025" cy="1219200"/>
            <wp:effectExtent l="0" t="0" r="9525" b="0"/>
            <wp:wrapTopAndBottom/>
            <wp:docPr id="670" name="Picture 670"/>
            <wp:cNvGraphicFramePr/>
            <a:graphic xmlns:a="http://schemas.openxmlformats.org/drawingml/2006/main">
              <a:graphicData uri="http://schemas.openxmlformats.org/drawingml/2006/picture">
                <pic:pic xmlns:pic="http://schemas.openxmlformats.org/drawingml/2006/picture">
                  <pic:nvPicPr>
                    <pic:cNvPr id="670" name="Picture 670"/>
                    <pic:cNvPicPr/>
                  </pic:nvPicPr>
                  <pic:blipFill>
                    <a:blip r:embed="rId32"/>
                    <a:stretch>
                      <a:fillRect/>
                    </a:stretch>
                  </pic:blipFill>
                  <pic:spPr>
                    <a:xfrm>
                      <a:off x="0" y="0"/>
                      <a:ext cx="2867025" cy="1219200"/>
                    </a:xfrm>
                    <a:prstGeom prst="rect">
                      <a:avLst/>
                    </a:prstGeom>
                  </pic:spPr>
                </pic:pic>
              </a:graphicData>
            </a:graphic>
          </wp:anchor>
        </w:drawing>
      </w:r>
      <w:r w:rsidRPr="00464ADB">
        <w:rPr>
          <w:rFonts w:asciiTheme="minorHAnsi" w:hAnsiTheme="minorHAnsi" w:cstheme="minorHAnsi"/>
        </w:rPr>
        <w:t xml:space="preserve">Lorsque vous cliquez sur le bouton « </w:t>
      </w:r>
      <w:r w:rsidRPr="00464ADB">
        <w:rPr>
          <w:rFonts w:asciiTheme="minorHAnsi" w:hAnsiTheme="minorHAnsi" w:cstheme="minorHAnsi"/>
          <w:b/>
        </w:rPr>
        <w:t>Verrouiller la ligne sélectionnée</w:t>
      </w:r>
      <w:r w:rsidRPr="00464ADB">
        <w:rPr>
          <w:rFonts w:asciiTheme="minorHAnsi" w:hAnsiTheme="minorHAnsi" w:cstheme="minorHAnsi"/>
        </w:rPr>
        <w:t xml:space="preserve"> », une boite de dialogue vous indique la ligne que vous voulez verrouiller et vous demande confirmation </w:t>
      </w:r>
    </w:p>
    <w:p w14:paraId="0E3EF1EA"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1FD353E2"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b/>
        </w:rPr>
        <w:t xml:space="preserve">NB : Pour pouvoir être verrouillée, une ligne ne doit pas avoir de cellule vide </w:t>
      </w:r>
    </w:p>
    <w:p w14:paraId="0945CF95"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w:drawing>
          <wp:anchor distT="0" distB="0" distL="114300" distR="114300" simplePos="0" relativeHeight="251680768" behindDoc="0" locked="0" layoutInCell="1" allowOverlap="0" wp14:anchorId="66EAEDA4" wp14:editId="5DABABCE">
            <wp:simplePos x="0" y="0"/>
            <wp:positionH relativeFrom="column">
              <wp:posOffset>1424940</wp:posOffset>
            </wp:positionH>
            <wp:positionV relativeFrom="paragraph">
              <wp:posOffset>264795</wp:posOffset>
            </wp:positionV>
            <wp:extent cx="2435860" cy="666115"/>
            <wp:effectExtent l="0" t="0" r="2540" b="635"/>
            <wp:wrapTopAndBottom/>
            <wp:docPr id="668" name="Picture 668"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668" name="Picture 668" descr="Une image contenant table&#10;&#10;Description générée automatiquement"/>
                    <pic:cNvPicPr/>
                  </pic:nvPicPr>
                  <pic:blipFill>
                    <a:blip r:embed="rId33"/>
                    <a:stretch>
                      <a:fillRect/>
                    </a:stretch>
                  </pic:blipFill>
                  <pic:spPr>
                    <a:xfrm>
                      <a:off x="0" y="0"/>
                      <a:ext cx="2435860" cy="666115"/>
                    </a:xfrm>
                    <a:prstGeom prst="rect">
                      <a:avLst/>
                    </a:prstGeom>
                  </pic:spPr>
                </pic:pic>
              </a:graphicData>
            </a:graphic>
          </wp:anchor>
        </w:drawing>
      </w:r>
      <w:r w:rsidRPr="00464ADB">
        <w:rPr>
          <w:rFonts w:asciiTheme="minorHAnsi" w:hAnsiTheme="minorHAnsi" w:cstheme="minorHAnsi"/>
        </w:rPr>
        <w:t xml:space="preserve">Lorsque vous verrouillez une ligne, la cellule de son numéro d’ordre se colore en orange. </w:t>
      </w:r>
    </w:p>
    <w:p w14:paraId="56394FBC"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6FB4B982" w14:textId="77777777" w:rsidR="00904BEA" w:rsidRPr="00464ADB" w:rsidRDefault="00904BEA" w:rsidP="00904BEA">
      <w:pPr>
        <w:numPr>
          <w:ilvl w:val="1"/>
          <w:numId w:val="12"/>
        </w:numPr>
        <w:tabs>
          <w:tab w:val="num" w:pos="360"/>
        </w:tabs>
        <w:spacing w:after="200" w:line="360" w:lineRule="auto"/>
        <w:jc w:val="both"/>
        <w:rPr>
          <w:rFonts w:asciiTheme="minorHAnsi" w:hAnsiTheme="minorHAnsi" w:cstheme="minorHAnsi"/>
          <w:b/>
        </w:rPr>
      </w:pPr>
      <w:r w:rsidRPr="00464ADB">
        <w:rPr>
          <w:rFonts w:asciiTheme="minorHAnsi" w:hAnsiTheme="minorHAnsi" w:cstheme="minorHAnsi"/>
          <w:b/>
        </w:rPr>
        <w:t xml:space="preserve">CORRECTION DES INCOHERENCES AU NIVEAU DU SUPERVISEUR </w:t>
      </w:r>
    </w:p>
    <w:p w14:paraId="033DA4BE"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6EE5D1E1"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w:drawing>
          <wp:anchor distT="0" distB="0" distL="114300" distR="114300" simplePos="0" relativeHeight="251681792" behindDoc="0" locked="0" layoutInCell="1" allowOverlap="0" wp14:anchorId="1DEAE803" wp14:editId="57D37D53">
            <wp:simplePos x="0" y="0"/>
            <wp:positionH relativeFrom="margin">
              <wp:posOffset>1362075</wp:posOffset>
            </wp:positionH>
            <wp:positionV relativeFrom="paragraph">
              <wp:posOffset>570865</wp:posOffset>
            </wp:positionV>
            <wp:extent cx="2733040" cy="1498600"/>
            <wp:effectExtent l="0" t="0" r="0" b="6350"/>
            <wp:wrapTopAndBottom/>
            <wp:docPr id="780" name="Picture 780"/>
            <wp:cNvGraphicFramePr/>
            <a:graphic xmlns:a="http://schemas.openxmlformats.org/drawingml/2006/main">
              <a:graphicData uri="http://schemas.openxmlformats.org/drawingml/2006/picture">
                <pic:pic xmlns:pic="http://schemas.openxmlformats.org/drawingml/2006/picture">
                  <pic:nvPicPr>
                    <pic:cNvPr id="780" name="Picture 780"/>
                    <pic:cNvPicPr/>
                  </pic:nvPicPr>
                  <pic:blipFill>
                    <a:blip r:embed="rId34"/>
                    <a:stretch>
                      <a:fillRect/>
                    </a:stretch>
                  </pic:blipFill>
                  <pic:spPr>
                    <a:xfrm>
                      <a:off x="0" y="0"/>
                      <a:ext cx="2733040" cy="1498600"/>
                    </a:xfrm>
                    <a:prstGeom prst="rect">
                      <a:avLst/>
                    </a:prstGeom>
                  </pic:spPr>
                </pic:pic>
              </a:graphicData>
            </a:graphic>
          </wp:anchor>
        </w:drawing>
      </w:r>
      <w:r w:rsidRPr="00464ADB">
        <w:rPr>
          <w:rFonts w:asciiTheme="minorHAnsi" w:hAnsiTheme="minorHAnsi" w:cstheme="minorHAnsi"/>
        </w:rPr>
        <w:t xml:space="preserve">Dans l’onglet « Accueil » du classeur Excel, se trouvent deux boutons personnalisés destinés au Superviseur. </w:t>
      </w:r>
    </w:p>
    <w:p w14:paraId="01B1A22D"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Le bouton « </w:t>
      </w:r>
      <w:r w:rsidRPr="00464ADB">
        <w:rPr>
          <w:rFonts w:asciiTheme="minorHAnsi" w:hAnsiTheme="minorHAnsi" w:cstheme="minorHAnsi"/>
          <w:b/>
        </w:rPr>
        <w:t>Déverrouiller les lignes pour traiter les incohérences</w:t>
      </w:r>
      <w:r w:rsidRPr="00464ADB">
        <w:rPr>
          <w:rFonts w:asciiTheme="minorHAnsi" w:hAnsiTheme="minorHAnsi" w:cstheme="minorHAnsi"/>
        </w:rPr>
        <w:t xml:space="preserve"> » qui permet au Superviseur de la région d’avoir accès aux données saisies en CEL afin de rectifier les incohérences. Ce déverrouillage n’offre pas la possibilité de modifier les scores obtenus par les candidats ainsi que le nombre de bulletins blancs saisis en CEL. Il permet de rectifier le nombre de membres de BV ayant voté, les nombres de votants, les bulletins nuls et les suffrages exprimés. </w:t>
      </w:r>
    </w:p>
    <w:p w14:paraId="16A73F17"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lastRenderedPageBreak/>
        <w:t xml:space="preserve">Le bouton « </w:t>
      </w:r>
      <w:r w:rsidRPr="00464ADB">
        <w:rPr>
          <w:rFonts w:asciiTheme="minorHAnsi" w:hAnsiTheme="minorHAnsi" w:cstheme="minorHAnsi"/>
          <w:b/>
        </w:rPr>
        <w:t>Retirer un bureau de vote des résultats</w:t>
      </w:r>
      <w:r w:rsidRPr="00464ADB">
        <w:rPr>
          <w:rFonts w:asciiTheme="minorHAnsi" w:hAnsiTheme="minorHAnsi" w:cstheme="minorHAnsi"/>
        </w:rPr>
        <w:t xml:space="preserve"> » permet au Superviseur de la région de</w:t>
      </w:r>
      <w:r>
        <w:rPr>
          <w:rFonts w:asciiTheme="minorHAnsi" w:hAnsiTheme="minorHAnsi" w:cstheme="minorHAnsi"/>
        </w:rPr>
        <w:t xml:space="preserve"> </w:t>
      </w:r>
      <w:r w:rsidRPr="00464ADB">
        <w:rPr>
          <w:rFonts w:asciiTheme="minorHAnsi" w:hAnsiTheme="minorHAnsi" w:cstheme="minorHAnsi"/>
        </w:rPr>
        <w:t xml:space="preserve">retirer de la compilation tout bureau de vote pour lesquels aucun résultat n’a été reçu pour une raison ou une autre. Ce retrait ajuste le nombre de bureaux de vote et la population électorale totale du fichier.  </w:t>
      </w:r>
    </w:p>
    <w:p w14:paraId="292C0550"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w:drawing>
          <wp:anchor distT="0" distB="0" distL="114300" distR="114300" simplePos="0" relativeHeight="251682816" behindDoc="0" locked="0" layoutInCell="1" allowOverlap="0" wp14:anchorId="677BC8DE" wp14:editId="12D5E62F">
            <wp:simplePos x="0" y="0"/>
            <wp:positionH relativeFrom="margin">
              <wp:posOffset>1452245</wp:posOffset>
            </wp:positionH>
            <wp:positionV relativeFrom="paragraph">
              <wp:posOffset>785495</wp:posOffset>
            </wp:positionV>
            <wp:extent cx="3114675" cy="828675"/>
            <wp:effectExtent l="0" t="0" r="9525" b="9525"/>
            <wp:wrapTopAndBottom/>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35"/>
                    <a:stretch>
                      <a:fillRect/>
                    </a:stretch>
                  </pic:blipFill>
                  <pic:spPr>
                    <a:xfrm>
                      <a:off x="0" y="0"/>
                      <a:ext cx="3114675" cy="828675"/>
                    </a:xfrm>
                    <a:prstGeom prst="rect">
                      <a:avLst/>
                    </a:prstGeom>
                  </pic:spPr>
                </pic:pic>
              </a:graphicData>
            </a:graphic>
          </wp:anchor>
        </w:drawing>
      </w:r>
      <w:r w:rsidRPr="00464ADB">
        <w:rPr>
          <w:rFonts w:asciiTheme="minorHAnsi" w:hAnsiTheme="minorHAnsi" w:cstheme="minorHAnsi"/>
        </w:rPr>
        <w:t xml:space="preserve">Lorsque vous cliquez sur l’un de ces boutons, une boite de dialogue vous un mot de passe afin de vous permettre de procéder à l’opération désirée.  </w:t>
      </w:r>
    </w:p>
    <w:p w14:paraId="18D4A222"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305CC48D"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w:drawing>
          <wp:anchor distT="0" distB="0" distL="114300" distR="114300" simplePos="0" relativeHeight="251683840" behindDoc="0" locked="0" layoutInCell="1" allowOverlap="0" wp14:anchorId="32EC6461" wp14:editId="31D3A5C5">
            <wp:simplePos x="0" y="0"/>
            <wp:positionH relativeFrom="column">
              <wp:posOffset>624840</wp:posOffset>
            </wp:positionH>
            <wp:positionV relativeFrom="paragraph">
              <wp:posOffset>856615</wp:posOffset>
            </wp:positionV>
            <wp:extent cx="4218305" cy="2087880"/>
            <wp:effectExtent l="0" t="0" r="0" b="7620"/>
            <wp:wrapTopAndBottom/>
            <wp:docPr id="784" name="Picture 784" descr="Une image contenant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784" name="Picture 784" descr="Une image contenant table&#10;&#10;Description générée automatiquement"/>
                    <pic:cNvPicPr/>
                  </pic:nvPicPr>
                  <pic:blipFill>
                    <a:blip r:embed="rId36"/>
                    <a:stretch>
                      <a:fillRect/>
                    </a:stretch>
                  </pic:blipFill>
                  <pic:spPr>
                    <a:xfrm>
                      <a:off x="0" y="0"/>
                      <a:ext cx="4218305" cy="2087880"/>
                    </a:xfrm>
                    <a:prstGeom prst="rect">
                      <a:avLst/>
                    </a:prstGeom>
                  </pic:spPr>
                </pic:pic>
              </a:graphicData>
            </a:graphic>
          </wp:anchor>
        </w:drawing>
      </w:r>
      <w:r w:rsidRPr="00464ADB">
        <w:rPr>
          <w:rFonts w:asciiTheme="minorHAnsi" w:hAnsiTheme="minorHAnsi" w:cstheme="minorHAnsi"/>
          <w:b/>
        </w:rPr>
        <w:t xml:space="preserve">NB : </w:t>
      </w:r>
      <w:r w:rsidRPr="00464ADB">
        <w:rPr>
          <w:rFonts w:asciiTheme="minorHAnsi" w:hAnsiTheme="minorHAnsi" w:cstheme="minorHAnsi"/>
          <w:bCs/>
        </w:rPr>
        <w:t>Dans le cadre du retrait d’un BV de la compilation, la ligne ne doit contenir aucune donnée de scrutin pour pouvoir être retirée.</w:t>
      </w:r>
      <w:r w:rsidRPr="00464ADB">
        <w:rPr>
          <w:rFonts w:asciiTheme="minorHAnsi" w:hAnsiTheme="minorHAnsi" w:cstheme="minorHAnsi"/>
          <w:b/>
        </w:rPr>
        <w:t xml:space="preserve"> </w:t>
      </w:r>
    </w:p>
    <w:p w14:paraId="71ED12A9"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2EF1DB80" w14:textId="77777777" w:rsidR="00904BEA"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noProof/>
        </w:rPr>
        <w:lastRenderedPageBreak/>
        <mc:AlternateContent>
          <mc:Choice Requires="wpg">
            <w:drawing>
              <wp:anchor distT="0" distB="0" distL="114300" distR="114300" simplePos="0" relativeHeight="251684864" behindDoc="0" locked="0" layoutInCell="1" allowOverlap="1" wp14:anchorId="1F8B49D0" wp14:editId="3D9B82D6">
                <wp:simplePos x="0" y="0"/>
                <wp:positionH relativeFrom="column">
                  <wp:posOffset>838835</wp:posOffset>
                </wp:positionH>
                <wp:positionV relativeFrom="paragraph">
                  <wp:posOffset>1056005</wp:posOffset>
                </wp:positionV>
                <wp:extent cx="4133215" cy="5683885"/>
                <wp:effectExtent l="0" t="0" r="635" b="0"/>
                <wp:wrapTopAndBottom/>
                <wp:docPr id="5875" name="Group 5875"/>
                <wp:cNvGraphicFramePr/>
                <a:graphic xmlns:a="http://schemas.openxmlformats.org/drawingml/2006/main">
                  <a:graphicData uri="http://schemas.microsoft.com/office/word/2010/wordprocessingGroup">
                    <wpg:wgp>
                      <wpg:cNvGrpSpPr/>
                      <wpg:grpSpPr>
                        <a:xfrm>
                          <a:off x="0" y="0"/>
                          <a:ext cx="4133215" cy="5683885"/>
                          <a:chOff x="0" y="0"/>
                          <a:chExt cx="4133723" cy="5683885"/>
                        </a:xfrm>
                      </wpg:grpSpPr>
                      <wps:wsp>
                        <wps:cNvPr id="834" name="Rectangle 834"/>
                        <wps:cNvSpPr/>
                        <wps:spPr>
                          <a:xfrm>
                            <a:off x="48768" y="6366"/>
                            <a:ext cx="60819" cy="244081"/>
                          </a:xfrm>
                          <a:prstGeom prst="rect">
                            <a:avLst/>
                          </a:prstGeom>
                          <a:ln>
                            <a:noFill/>
                          </a:ln>
                        </wps:spPr>
                        <wps:txbx>
                          <w:txbxContent>
                            <w:p w14:paraId="4622318B" w14:textId="77777777" w:rsidR="00904BEA" w:rsidRDefault="00904BEA" w:rsidP="00904BEA">
                              <w:r>
                                <w:rPr>
                                  <w:rFonts w:eastAsia="Arial" w:cs="Arial"/>
                                </w:rPr>
                                <w:t xml:space="preserve"> </w:t>
                              </w:r>
                            </w:p>
                          </w:txbxContent>
                        </wps:txbx>
                        <wps:bodyPr horzOverflow="overflow" vert="horz" lIns="0" tIns="0" rIns="0" bIns="0" rtlCol="0">
                          <a:noAutofit/>
                        </wps:bodyPr>
                      </wps:wsp>
                      <wps:wsp>
                        <wps:cNvPr id="836" name="Rectangle 836"/>
                        <wps:cNvSpPr/>
                        <wps:spPr>
                          <a:xfrm>
                            <a:off x="1409954" y="377825"/>
                            <a:ext cx="42144" cy="189937"/>
                          </a:xfrm>
                          <a:prstGeom prst="rect">
                            <a:avLst/>
                          </a:prstGeom>
                          <a:ln>
                            <a:noFill/>
                          </a:ln>
                        </wps:spPr>
                        <wps:txbx>
                          <w:txbxContent>
                            <w:p w14:paraId="28D37904" w14:textId="77777777" w:rsidR="00904BEA" w:rsidRDefault="00904BEA" w:rsidP="00904BEA">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37"/>
                          <a:stretch>
                            <a:fillRect/>
                          </a:stretch>
                        </pic:blipFill>
                        <pic:spPr>
                          <a:xfrm>
                            <a:off x="0" y="0"/>
                            <a:ext cx="4133723" cy="5683885"/>
                          </a:xfrm>
                          <a:prstGeom prst="rect">
                            <a:avLst/>
                          </a:prstGeom>
                        </pic:spPr>
                      </pic:pic>
                    </wpg:wgp>
                  </a:graphicData>
                </a:graphic>
              </wp:anchor>
            </w:drawing>
          </mc:Choice>
          <mc:Fallback>
            <w:pict>
              <v:group w14:anchorId="1F8B49D0" id="Group 5875" o:spid="_x0000_s1039" style="position:absolute;left:0;text-align:left;margin-left:66.05pt;margin-top:83.15pt;width:325.45pt;height:447.55pt;z-index:251684864;mso-position-horizontal-relative:text;mso-position-vertical-relative:text" coordsize="41337,568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">
                <v:rect id="Rectangle 834" o:spid="_x0000_s1040" style="position:absolute;left:487;top:63;width:608;height:2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4622318B" w14:textId="77777777" w:rsidR="00904BEA" w:rsidRDefault="00904BEA" w:rsidP="00904BEA">
                        <w:r>
                          <w:rPr>
                            <w:rFonts w:eastAsia="Arial" w:cs="Arial"/>
                          </w:rPr>
                          <w:t xml:space="preserve"> </w:t>
                        </w:r>
                      </w:p>
                    </w:txbxContent>
                  </v:textbox>
                </v:rect>
                <v:rect id="Rectangle 836" o:spid="_x0000_s1041" style="position:absolute;left:14099;top:37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28D37904" w14:textId="77777777" w:rsidR="00904BEA" w:rsidRDefault="00904BEA" w:rsidP="00904BEA">
                        <w:r>
                          <w:rPr>
                            <w:rFonts w:ascii="Calibri" w:eastAsia="Calibri" w:hAnsi="Calibri" w:cs="Calibri"/>
                            <w:sz w:val="22"/>
                          </w:rPr>
                          <w:t xml:space="preserve"> </w:t>
                        </w:r>
                      </w:p>
                    </w:txbxContent>
                  </v:textbox>
                </v:rect>
                <v:shape id="Picture 858" o:spid="_x0000_s1042" type="#_x0000_t75" style="position:absolute;width:41337;height:5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">
                  <v:imagedata r:id="rId38" o:title=""/>
                </v:shape>
                <w10:wrap type="topAndBottom"/>
              </v:group>
            </w:pict>
          </mc:Fallback>
        </mc:AlternateContent>
      </w:r>
      <w:r w:rsidRPr="00464ADB">
        <w:rPr>
          <w:rFonts w:asciiTheme="minorHAnsi" w:hAnsiTheme="minorHAnsi" w:cstheme="minorHAnsi"/>
        </w:rPr>
        <w:t xml:space="preserve">Lorsque vous retirer un BV de la compilation, la cellule de son numéro d’ordre se colore en rouge, le nombre total de bureau de vote diminue de 1 la population électorale du BV est effacée et le total sur la feuille Excel diminue.  </w:t>
      </w:r>
    </w:p>
    <w:p w14:paraId="0F7E8BF4" w14:textId="77777777" w:rsidR="00904BEA" w:rsidRPr="00464ADB" w:rsidRDefault="00904BEA" w:rsidP="00904BEA">
      <w:pPr>
        <w:spacing w:after="200" w:line="360" w:lineRule="auto"/>
        <w:jc w:val="both"/>
        <w:rPr>
          <w:rFonts w:asciiTheme="minorHAnsi" w:hAnsiTheme="minorHAnsi" w:cstheme="minorHAnsi"/>
        </w:rPr>
      </w:pPr>
    </w:p>
    <w:p w14:paraId="04CBC9F0"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A la suite du retrait d’un ou plusieurs BV, un tableau donnant le nombre de BV retirés et la population électorale correspondante apparaît en haut du tableau des résultats compilés. Ce tableau apparaît également sur toutes les feuilles du classeur Excel. </w:t>
      </w:r>
    </w:p>
    <w:p w14:paraId="190EBBCE" w14:textId="77777777" w:rsidR="00904BEA"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6547897A" w14:textId="77777777" w:rsidR="00904BEA" w:rsidRPr="00464ADB" w:rsidRDefault="00904BEA" w:rsidP="00904BEA">
      <w:pPr>
        <w:spacing w:after="200" w:line="360" w:lineRule="auto"/>
        <w:jc w:val="both"/>
        <w:rPr>
          <w:rFonts w:asciiTheme="minorHAnsi" w:hAnsiTheme="minorHAnsi" w:cstheme="minorHAnsi"/>
        </w:rPr>
      </w:pPr>
    </w:p>
    <w:p w14:paraId="0471FDA4" w14:textId="77777777" w:rsidR="00904BEA" w:rsidRPr="00464ADB" w:rsidRDefault="00904BEA" w:rsidP="00904BEA">
      <w:pPr>
        <w:numPr>
          <w:ilvl w:val="0"/>
          <w:numId w:val="12"/>
        </w:numPr>
        <w:tabs>
          <w:tab w:val="num" w:pos="360"/>
        </w:tabs>
        <w:spacing w:after="200" w:line="360" w:lineRule="auto"/>
        <w:jc w:val="both"/>
        <w:rPr>
          <w:rFonts w:asciiTheme="minorHAnsi" w:hAnsiTheme="minorHAnsi" w:cstheme="minorHAnsi"/>
          <w:b/>
        </w:rPr>
      </w:pPr>
      <w:r w:rsidRPr="00464ADB">
        <w:rPr>
          <w:rFonts w:asciiTheme="minorHAnsi" w:hAnsiTheme="minorHAnsi" w:cstheme="minorHAnsi"/>
          <w:b/>
        </w:rPr>
        <w:lastRenderedPageBreak/>
        <w:t xml:space="preserve">PRESENTATION DE LA FEUILLE « RECAPITULATIF »  </w:t>
      </w:r>
    </w:p>
    <w:p w14:paraId="241C3AC5"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La feuille « RECAPITULATIF » donne la synthèse du résultat obtenu après compilation des PV de bureau de vote de la CEL.  </w:t>
      </w:r>
    </w:p>
    <w:p w14:paraId="6A076843"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A la fin de la saisie des PV de bureau de vote dans la feuille « </w:t>
      </w:r>
      <w:r w:rsidRPr="00464ADB">
        <w:rPr>
          <w:rFonts w:asciiTheme="minorHAnsi" w:hAnsiTheme="minorHAnsi" w:cstheme="minorHAnsi"/>
          <w:b/>
        </w:rPr>
        <w:t>COMPILATION</w:t>
      </w:r>
      <w:r w:rsidRPr="00464ADB">
        <w:rPr>
          <w:rFonts w:asciiTheme="minorHAnsi" w:hAnsiTheme="minorHAnsi" w:cstheme="minorHAnsi"/>
        </w:rPr>
        <w:t xml:space="preserve"> », la feuille « </w:t>
      </w:r>
      <w:r w:rsidRPr="00464ADB">
        <w:rPr>
          <w:rFonts w:asciiTheme="minorHAnsi" w:hAnsiTheme="minorHAnsi" w:cstheme="minorHAnsi"/>
          <w:b/>
        </w:rPr>
        <w:t>RECAPITULATIF</w:t>
      </w:r>
      <w:r w:rsidRPr="00464ADB">
        <w:rPr>
          <w:rFonts w:asciiTheme="minorHAnsi" w:hAnsiTheme="minorHAnsi" w:cstheme="minorHAnsi"/>
        </w:rPr>
        <w:t xml:space="preserve"> » est imprimée et remise pour être signée par les membres du bureau de la CEL. Un fois signée, le document est numérisé puis transmis sur le serveur de la CEI en même temps que le classeur Excel.   </w:t>
      </w:r>
    </w:p>
    <w:p w14:paraId="3937C43B"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 </w:t>
      </w:r>
    </w:p>
    <w:p w14:paraId="2B6FE8DF" w14:textId="77777777" w:rsidR="00904BEA" w:rsidRPr="00464ADB" w:rsidRDefault="00904BEA" w:rsidP="00904BEA">
      <w:pPr>
        <w:numPr>
          <w:ilvl w:val="0"/>
          <w:numId w:val="12"/>
        </w:numPr>
        <w:tabs>
          <w:tab w:val="num" w:pos="360"/>
        </w:tabs>
        <w:spacing w:after="200" w:line="360" w:lineRule="auto"/>
        <w:jc w:val="both"/>
        <w:rPr>
          <w:rFonts w:asciiTheme="minorHAnsi" w:hAnsiTheme="minorHAnsi" w:cstheme="minorHAnsi"/>
          <w:b/>
        </w:rPr>
      </w:pPr>
      <w:r w:rsidRPr="00464ADB">
        <w:rPr>
          <w:rFonts w:asciiTheme="minorHAnsi" w:hAnsiTheme="minorHAnsi" w:cstheme="minorHAnsi"/>
          <w:b/>
        </w:rPr>
        <w:t xml:space="preserve">PRESENTATION DE LA FEUILLE « COMPILATION CORRIGEE »  </w:t>
      </w:r>
    </w:p>
    <w:p w14:paraId="7F4579E4" w14:textId="77777777" w:rsidR="00904BEA" w:rsidRPr="00464ADB" w:rsidRDefault="00904BEA" w:rsidP="00904BEA">
      <w:pPr>
        <w:spacing w:after="200" w:line="360" w:lineRule="auto"/>
        <w:jc w:val="both"/>
        <w:rPr>
          <w:rFonts w:asciiTheme="minorHAnsi" w:hAnsiTheme="minorHAnsi" w:cstheme="minorHAnsi"/>
        </w:rPr>
      </w:pPr>
      <w:r w:rsidRPr="00464ADB">
        <w:rPr>
          <w:rFonts w:asciiTheme="minorHAnsi" w:hAnsiTheme="minorHAnsi" w:cstheme="minorHAnsi"/>
        </w:rPr>
        <w:t xml:space="preserve">La feuille « COMPILATION CORRIGEE » utilise des formules pour déterminer les valeurs de nombre de votants et suffrages exprimés qui pourraient résoudre des incohérences apparues lors de la saisie de la feuille « COMPILATION » par les </w:t>
      </w:r>
      <w:proofErr w:type="spellStart"/>
      <w:r w:rsidRPr="00464ADB">
        <w:rPr>
          <w:rFonts w:asciiTheme="minorHAnsi" w:hAnsiTheme="minorHAnsi" w:cstheme="minorHAnsi"/>
        </w:rPr>
        <w:t>CELs</w:t>
      </w:r>
      <w:proofErr w:type="spellEnd"/>
      <w:r w:rsidRPr="00464ADB">
        <w:rPr>
          <w:rFonts w:asciiTheme="minorHAnsi" w:hAnsiTheme="minorHAnsi" w:cstheme="minorHAnsi"/>
        </w:rPr>
        <w:t xml:space="preserve">. </w:t>
      </w:r>
    </w:p>
    <w:p w14:paraId="6F15011A" w14:textId="73AF0510" w:rsidR="00016F00" w:rsidRDefault="00904BEA" w:rsidP="00C97DD2">
      <w:pPr>
        <w:spacing w:after="200" w:line="360" w:lineRule="auto"/>
        <w:jc w:val="both"/>
        <w:rPr>
          <w:rFonts w:asciiTheme="minorHAnsi" w:hAnsiTheme="minorHAnsi" w:cstheme="minorHAnsi"/>
        </w:rPr>
      </w:pPr>
      <w:r w:rsidRPr="00464ADB">
        <w:rPr>
          <w:rFonts w:asciiTheme="minorHAnsi" w:hAnsiTheme="minorHAnsi" w:cstheme="minorHAnsi"/>
        </w:rPr>
        <w:t xml:space="preserve">Cette feuille « COMPILATION CORRIGEE » n’est pas visible par les </w:t>
      </w:r>
      <w:proofErr w:type="spellStart"/>
      <w:r w:rsidRPr="00464ADB">
        <w:rPr>
          <w:rFonts w:asciiTheme="minorHAnsi" w:hAnsiTheme="minorHAnsi" w:cstheme="minorHAnsi"/>
        </w:rPr>
        <w:t>CELs</w:t>
      </w:r>
      <w:proofErr w:type="spellEnd"/>
      <w:r w:rsidRPr="00464ADB">
        <w:rPr>
          <w:rFonts w:asciiTheme="minorHAnsi" w:hAnsiTheme="minorHAnsi" w:cstheme="minorHAnsi"/>
        </w:rPr>
        <w:t xml:space="preserve">. Pour l’afficher, le superviseur utilisera un mot de passe. Sur cette feuille, les valeurs à porter sur la feuille « COMPILATION » saisie par les </w:t>
      </w:r>
      <w:proofErr w:type="spellStart"/>
      <w:r w:rsidRPr="00464ADB">
        <w:rPr>
          <w:rFonts w:asciiTheme="minorHAnsi" w:hAnsiTheme="minorHAnsi" w:cstheme="minorHAnsi"/>
        </w:rPr>
        <w:t>CELs</w:t>
      </w:r>
      <w:proofErr w:type="spellEnd"/>
      <w:r w:rsidRPr="00464ADB">
        <w:rPr>
          <w:rFonts w:asciiTheme="minorHAnsi" w:hAnsiTheme="minorHAnsi" w:cstheme="minorHAnsi"/>
        </w:rPr>
        <w:t xml:space="preserve"> pour résoudre les incohérences apparaissent en vert. </w:t>
      </w:r>
    </w:p>
    <w:p w14:paraId="5CAC0613" w14:textId="3EED22DD" w:rsidR="008105BD" w:rsidRDefault="00F321D3" w:rsidP="00100AD3">
      <w:pPr>
        <w:spacing w:line="360" w:lineRule="auto"/>
        <w:jc w:val="both"/>
        <w:rPr>
          <w:rFonts w:asciiTheme="minorHAnsi" w:hAnsiTheme="minorHAnsi" w:cstheme="minorHAnsi"/>
        </w:rPr>
      </w:pPr>
      <w:r w:rsidRPr="00B00331">
        <w:rPr>
          <w:rFonts w:asciiTheme="minorHAnsi" w:hAnsiTheme="minorHAnsi" w:cstheme="minorHAnsi"/>
        </w:rPr>
        <w:t xml:space="preserve">Ci-après </w:t>
      </w:r>
      <w:r w:rsidR="00CE6FA3">
        <w:rPr>
          <w:rFonts w:asciiTheme="minorHAnsi" w:hAnsiTheme="minorHAnsi" w:cstheme="minorHAnsi"/>
        </w:rPr>
        <w:t>la description des</w:t>
      </w:r>
      <w:r w:rsidR="00946730">
        <w:rPr>
          <w:rFonts w:asciiTheme="minorHAnsi" w:hAnsiTheme="minorHAnsi" w:cstheme="minorHAnsi"/>
        </w:rPr>
        <w:t xml:space="preserve"> exemples de</w:t>
      </w:r>
      <w:r w:rsidR="00CE6FA3">
        <w:rPr>
          <w:rFonts w:asciiTheme="minorHAnsi" w:hAnsiTheme="minorHAnsi" w:cstheme="minorHAnsi"/>
        </w:rPr>
        <w:t xml:space="preserve"> fichiers de compilation par type d’élection</w:t>
      </w:r>
      <w:r w:rsidRPr="00B00331">
        <w:rPr>
          <w:rFonts w:asciiTheme="minorHAnsi" w:hAnsiTheme="minorHAnsi" w:cstheme="minorHAnsi"/>
        </w:rPr>
        <w:t>.</w:t>
      </w:r>
    </w:p>
    <w:p w14:paraId="01716E94" w14:textId="77777777" w:rsidR="008105BD" w:rsidRDefault="008105BD" w:rsidP="00100AD3">
      <w:pPr>
        <w:spacing w:line="360" w:lineRule="auto"/>
        <w:jc w:val="both"/>
        <w:rPr>
          <w:rFonts w:asciiTheme="minorHAnsi" w:hAnsiTheme="minorHAnsi" w:cstheme="minorHAnsi"/>
        </w:rPr>
      </w:pPr>
    </w:p>
    <w:p w14:paraId="38858D24" w14:textId="7F705EBA" w:rsidR="00CE6FA3" w:rsidRDefault="00CE6FA3" w:rsidP="00F74FB3">
      <w:pPr>
        <w:pStyle w:val="Titre4"/>
      </w:pPr>
      <w:r>
        <w:t>Elections présidentielles</w:t>
      </w:r>
    </w:p>
    <w:p w14:paraId="4DC4FBFA" w14:textId="77777777" w:rsidR="00FC3BFC" w:rsidRDefault="00FC3BFC" w:rsidP="00FC3BFC">
      <w:pPr>
        <w:spacing w:after="200" w:line="360" w:lineRule="auto"/>
        <w:jc w:val="both"/>
        <w:rPr>
          <w:rFonts w:asciiTheme="minorHAnsi" w:hAnsiTheme="minorHAnsi" w:cstheme="minorHAnsi"/>
          <w:b/>
          <w:bCs/>
        </w:rPr>
      </w:pPr>
    </w:p>
    <w:p w14:paraId="232F91AD" w14:textId="5F5EF70A" w:rsidR="00FC3BFC" w:rsidRPr="00FC3BFC" w:rsidRDefault="00112790" w:rsidP="00FC3BFC">
      <w:pPr>
        <w:spacing w:after="200" w:line="360" w:lineRule="auto"/>
        <w:jc w:val="both"/>
        <w:rPr>
          <w:rFonts w:asciiTheme="minorHAnsi" w:hAnsiTheme="minorHAnsi" w:cstheme="minorHAnsi"/>
        </w:rPr>
      </w:pPr>
      <w:r>
        <w:rPr>
          <w:noProof/>
        </w:rPr>
        <w:lastRenderedPageBreak/>
        <w:drawing>
          <wp:anchor distT="0" distB="0" distL="114300" distR="114300" simplePos="0" relativeHeight="251676672" behindDoc="0" locked="0" layoutInCell="1" allowOverlap="1" wp14:anchorId="5513769C" wp14:editId="6ABF0352">
            <wp:simplePos x="0" y="0"/>
            <wp:positionH relativeFrom="margin">
              <wp:align>center</wp:align>
            </wp:positionH>
            <wp:positionV relativeFrom="paragraph">
              <wp:posOffset>798830</wp:posOffset>
            </wp:positionV>
            <wp:extent cx="7162800" cy="2724150"/>
            <wp:effectExtent l="0" t="0" r="0" b="0"/>
            <wp:wrapTopAndBottom/>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7162800" cy="2724150"/>
                    </a:xfrm>
                    <a:prstGeom prst="rect">
                      <a:avLst/>
                    </a:prstGeom>
                  </pic:spPr>
                </pic:pic>
              </a:graphicData>
            </a:graphic>
            <wp14:sizeRelH relativeFrom="margin">
              <wp14:pctWidth>0</wp14:pctWidth>
            </wp14:sizeRelH>
            <wp14:sizeRelV relativeFrom="margin">
              <wp14:pctHeight>0</wp14:pctHeight>
            </wp14:sizeRelV>
          </wp:anchor>
        </w:drawing>
      </w:r>
      <w:r w:rsidR="00FC3BFC">
        <w:rPr>
          <w:rFonts w:asciiTheme="minorHAnsi" w:hAnsiTheme="minorHAnsi" w:cstheme="minorHAnsi"/>
          <w:b/>
          <w:bCs/>
        </w:rPr>
        <w:t>Pour les</w:t>
      </w:r>
      <w:r w:rsidR="00DC31D0">
        <w:rPr>
          <w:rFonts w:asciiTheme="minorHAnsi" w:hAnsiTheme="minorHAnsi" w:cstheme="minorHAnsi"/>
          <w:b/>
          <w:bCs/>
        </w:rPr>
        <w:t xml:space="preserve"> élections</w:t>
      </w:r>
      <w:r w:rsidR="00FC3BFC">
        <w:rPr>
          <w:rFonts w:asciiTheme="minorHAnsi" w:hAnsiTheme="minorHAnsi" w:cstheme="minorHAnsi"/>
          <w:b/>
          <w:bCs/>
        </w:rPr>
        <w:t xml:space="preserve"> p</w:t>
      </w:r>
      <w:r w:rsidR="00FC3BFC" w:rsidRPr="00FC3BFC">
        <w:rPr>
          <w:rFonts w:asciiTheme="minorHAnsi" w:hAnsiTheme="minorHAnsi" w:cstheme="minorHAnsi"/>
          <w:b/>
          <w:bCs/>
        </w:rPr>
        <w:t>résidentielles</w:t>
      </w:r>
      <w:r w:rsidR="00DC31D0">
        <w:rPr>
          <w:rFonts w:asciiTheme="minorHAnsi" w:hAnsiTheme="minorHAnsi" w:cstheme="minorHAnsi"/>
          <w:b/>
          <w:bCs/>
        </w:rPr>
        <w:t xml:space="preserve">, </w:t>
      </w:r>
      <w:r w:rsidR="00DC31D0" w:rsidRPr="00112790">
        <w:rPr>
          <w:rFonts w:asciiTheme="minorHAnsi" w:hAnsiTheme="minorHAnsi" w:cstheme="minorHAnsi"/>
        </w:rPr>
        <w:t>le fichier de compilation est identique sur tout le territoire national. En effet, la liste des candidats est unique</w:t>
      </w:r>
      <w:r w:rsidRPr="00112790">
        <w:rPr>
          <w:rFonts w:asciiTheme="minorHAnsi" w:hAnsiTheme="minorHAnsi" w:cstheme="minorHAnsi"/>
        </w:rPr>
        <w:t xml:space="preserve">. Le fichier se présente comme suit : </w:t>
      </w:r>
      <w:r w:rsidR="00DC31D0" w:rsidRPr="00112790">
        <w:rPr>
          <w:rFonts w:asciiTheme="minorHAnsi" w:hAnsiTheme="minorHAnsi" w:cstheme="minorHAnsi"/>
        </w:rPr>
        <w:t xml:space="preserve"> </w:t>
      </w:r>
    </w:p>
    <w:p w14:paraId="1A59EE0D" w14:textId="0AB1BAFB" w:rsidR="008A75CD" w:rsidRDefault="008A75CD" w:rsidP="00F74FB3"/>
    <w:p w14:paraId="0F0DE0D0" w14:textId="7D01200C" w:rsidR="00F74FB3" w:rsidRDefault="00F74FB3" w:rsidP="00F74FB3"/>
    <w:p w14:paraId="1DCD0393" w14:textId="77777777" w:rsidR="00112790" w:rsidRPr="00B00331" w:rsidRDefault="00112790" w:rsidP="00112790">
      <w:pPr>
        <w:spacing w:line="360" w:lineRule="auto"/>
        <w:jc w:val="both"/>
        <w:rPr>
          <w:rFonts w:asciiTheme="minorHAnsi" w:hAnsiTheme="minorHAnsi" w:cstheme="minorHAnsi"/>
          <w:b/>
          <w:bCs/>
          <w:i/>
          <w:iCs/>
          <w:u w:val="single"/>
        </w:rPr>
      </w:pPr>
      <w:r w:rsidRPr="00B00331">
        <w:rPr>
          <w:rFonts w:asciiTheme="minorHAnsi" w:hAnsiTheme="minorHAnsi" w:cstheme="minorHAnsi"/>
          <w:b/>
          <w:bCs/>
          <w:i/>
          <w:iCs/>
          <w:u w:val="single"/>
        </w:rPr>
        <w:t>Description des colonnes du fichier de compilation</w:t>
      </w:r>
    </w:p>
    <w:p w14:paraId="5D0EDCBE" w14:textId="77777777" w:rsidR="00112790" w:rsidRPr="00B00331" w:rsidRDefault="00112790" w:rsidP="00112790">
      <w:pPr>
        <w:spacing w:line="360" w:lineRule="auto"/>
        <w:jc w:val="both"/>
        <w:rPr>
          <w:rFonts w:asciiTheme="minorHAnsi" w:hAnsiTheme="minorHAnsi" w:cstheme="minorHAnsi"/>
        </w:rPr>
      </w:pPr>
      <w:r w:rsidRPr="00B00331">
        <w:rPr>
          <w:rFonts w:asciiTheme="minorHAnsi" w:hAnsiTheme="minorHAnsi" w:cstheme="minorHAnsi"/>
        </w:rPr>
        <w:t xml:space="preserve">Les données constituant le fichier sont : </w:t>
      </w:r>
    </w:p>
    <w:p w14:paraId="1E3743A9"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L’ordre </w:t>
      </w:r>
      <w:r w:rsidRPr="00B00331">
        <w:rPr>
          <w:rFonts w:asciiTheme="minorHAnsi" w:hAnsiTheme="minorHAnsi" w:cstheme="minorHAnsi"/>
        </w:rPr>
        <w:t>: il s’agit du numéro d’ordre du Bureau de vote dans la liste. Pour information, après la saisie des données du bureau de vote, s’ils sont validés par toute l’assemblée, la ligne est verrouillée. Le fond du numéro d’ordre passe alors à l’orange. Ce verrouillage implique l’impossibilité de modifier les données des suffrages exprimés par partis/groupes politiques.</w:t>
      </w:r>
    </w:p>
    <w:p w14:paraId="492B6DAE"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Lieu de vote</w:t>
      </w:r>
      <w:r w:rsidRPr="00B00331">
        <w:rPr>
          <w:rFonts w:asciiTheme="minorHAnsi" w:hAnsiTheme="minorHAnsi" w:cstheme="minorHAnsi"/>
        </w:rPr>
        <w:t> : cette colonne contient les codes et libellés des lieux de vote</w:t>
      </w:r>
    </w:p>
    <w:p w14:paraId="221B8A66"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BV </w:t>
      </w:r>
      <w:r w:rsidRPr="00B00331">
        <w:rPr>
          <w:rFonts w:asciiTheme="minorHAnsi" w:hAnsiTheme="minorHAnsi" w:cstheme="minorHAnsi"/>
        </w:rPr>
        <w:t>: il s’agit du code du bureau de vote appartenant au lieu de vote.</w:t>
      </w:r>
    </w:p>
    <w:p w14:paraId="15992AE6"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Population électorale</w:t>
      </w:r>
    </w:p>
    <w:p w14:paraId="300F63BE" w14:textId="77777777" w:rsidR="00112790" w:rsidRPr="00B00331" w:rsidRDefault="00112790" w:rsidP="00112790">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 Il s’agit du nombre d’hommes inscrits dans le bureau de vote.</w:t>
      </w:r>
    </w:p>
    <w:p w14:paraId="59722D9D" w14:textId="77777777" w:rsidR="00112790" w:rsidRPr="00B00331" w:rsidRDefault="00112790" w:rsidP="00112790">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 </w:t>
      </w:r>
      <w:r w:rsidRPr="00B00331">
        <w:rPr>
          <w:rFonts w:asciiTheme="minorHAnsi" w:hAnsiTheme="minorHAnsi" w:cstheme="minorHAnsi"/>
        </w:rPr>
        <w:t>: Il s’agit du nombre de femmes inscrites dans le bureau de vote.</w:t>
      </w:r>
    </w:p>
    <w:p w14:paraId="0C4CC5B7" w14:textId="77777777" w:rsidR="00112790" w:rsidRPr="00B00331" w:rsidRDefault="00112790" w:rsidP="00112790">
      <w:pPr>
        <w:pStyle w:val="Paragraphedeliste"/>
        <w:numPr>
          <w:ilvl w:val="1"/>
          <w:numId w:val="13"/>
        </w:numPr>
        <w:spacing w:line="360" w:lineRule="auto"/>
        <w:jc w:val="both"/>
        <w:rPr>
          <w:rFonts w:asciiTheme="minorHAnsi" w:hAnsiTheme="minorHAnsi" w:cstheme="minorHAnsi"/>
          <w:b/>
          <w:bCs/>
          <w:i/>
          <w:iCs/>
        </w:rPr>
      </w:pPr>
      <w:r w:rsidRPr="00B00331">
        <w:rPr>
          <w:rFonts w:asciiTheme="minorHAnsi" w:hAnsiTheme="minorHAnsi" w:cstheme="minorHAnsi"/>
          <w:b/>
          <w:bCs/>
          <w:i/>
          <w:iCs/>
        </w:rPr>
        <w:t xml:space="preserve">Total : </w:t>
      </w:r>
      <w:r w:rsidRPr="00B00331">
        <w:rPr>
          <w:rFonts w:asciiTheme="minorHAnsi" w:hAnsiTheme="minorHAnsi" w:cstheme="minorHAnsi"/>
        </w:rPr>
        <w:t>Il s’agit du nombre de personnes inscrits au total dans le bureau de vote.</w:t>
      </w:r>
    </w:p>
    <w:p w14:paraId="7849C39C" w14:textId="77777777" w:rsidR="00112790" w:rsidRPr="00B00331" w:rsidRDefault="00112790" w:rsidP="00112790">
      <w:pPr>
        <w:spacing w:line="360" w:lineRule="auto"/>
        <w:jc w:val="both"/>
        <w:rPr>
          <w:rFonts w:asciiTheme="minorHAnsi" w:hAnsiTheme="minorHAnsi" w:cstheme="minorHAnsi"/>
          <w:b/>
          <w:bCs/>
          <w:i/>
          <w:iCs/>
          <w:color w:val="0070C0"/>
        </w:rPr>
      </w:pPr>
      <w:r w:rsidRPr="00B00331">
        <w:rPr>
          <w:rFonts w:asciiTheme="minorHAnsi" w:hAnsiTheme="minorHAnsi" w:cstheme="minorHAnsi"/>
          <w:b/>
          <w:bCs/>
          <w:i/>
          <w:iCs/>
          <w:color w:val="0070C0"/>
        </w:rPr>
        <w:t>Toutes les colonnes précédemment décrites sont préremplies dans les fichiers préparés et transmis par la CEI aux différentes CEL.</w:t>
      </w:r>
    </w:p>
    <w:p w14:paraId="08DC0D24" w14:textId="77777777" w:rsidR="00DD3208" w:rsidRDefault="00DD3208" w:rsidP="00112790">
      <w:pPr>
        <w:pStyle w:val="Paragraphedeliste"/>
        <w:numPr>
          <w:ilvl w:val="0"/>
          <w:numId w:val="13"/>
        </w:numPr>
        <w:spacing w:line="360" w:lineRule="auto"/>
        <w:jc w:val="both"/>
        <w:rPr>
          <w:rFonts w:asciiTheme="minorHAnsi" w:hAnsiTheme="minorHAnsi" w:cstheme="minorHAnsi"/>
          <w:b/>
          <w:bCs/>
        </w:rPr>
      </w:pPr>
    </w:p>
    <w:p w14:paraId="722AAEF6" w14:textId="77777777" w:rsidR="00DD3208" w:rsidRDefault="00DD3208" w:rsidP="00112790">
      <w:pPr>
        <w:pStyle w:val="Paragraphedeliste"/>
        <w:numPr>
          <w:ilvl w:val="0"/>
          <w:numId w:val="13"/>
        </w:numPr>
        <w:spacing w:line="360" w:lineRule="auto"/>
        <w:jc w:val="both"/>
        <w:rPr>
          <w:rFonts w:asciiTheme="minorHAnsi" w:hAnsiTheme="minorHAnsi" w:cstheme="minorHAnsi"/>
          <w:b/>
          <w:bCs/>
        </w:rPr>
      </w:pPr>
      <w:r>
        <w:rPr>
          <w:rFonts w:asciiTheme="minorHAnsi" w:hAnsiTheme="minorHAnsi" w:cstheme="minorHAnsi"/>
          <w:b/>
          <w:bCs/>
        </w:rPr>
        <w:t>Personnel d’astreinte</w:t>
      </w:r>
    </w:p>
    <w:p w14:paraId="40E23879" w14:textId="5E3A004F" w:rsidR="00112790" w:rsidRPr="00B00331" w:rsidRDefault="00112790" w:rsidP="00112790">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lastRenderedPageBreak/>
        <w:t>Votants</w:t>
      </w:r>
    </w:p>
    <w:p w14:paraId="419D5D16" w14:textId="77777777" w:rsidR="00112790" w:rsidRPr="00B00331" w:rsidRDefault="00112790" w:rsidP="00112790">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 Il s’agit du nombre de votants hommes qui se sont présentés au cours du scrutin. Cette donnée n’est pas fiable à 100%.</w:t>
      </w:r>
    </w:p>
    <w:p w14:paraId="4D08FABF" w14:textId="77777777" w:rsidR="00112790" w:rsidRPr="00B00331" w:rsidRDefault="00112790" w:rsidP="00112790">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w:t>
      </w:r>
      <w:r w:rsidRPr="00B00331">
        <w:rPr>
          <w:rFonts w:asciiTheme="minorHAnsi" w:hAnsiTheme="minorHAnsi" w:cstheme="minorHAnsi"/>
        </w:rPr>
        <w:t> : Il s’agit du nombre de votants femmes qui se sont présentées au cours du scrutin. Cette donnée n’est pas fiable à 100%.</w:t>
      </w:r>
    </w:p>
    <w:p w14:paraId="6C883E7C" w14:textId="77777777" w:rsidR="00112790" w:rsidRPr="00B00331" w:rsidRDefault="00112790" w:rsidP="00112790">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rPr>
        <w:t>Total </w:t>
      </w:r>
      <w:r w:rsidRPr="00B00331">
        <w:rPr>
          <w:rFonts w:asciiTheme="minorHAnsi" w:hAnsiTheme="minorHAnsi" w:cstheme="minorHAnsi"/>
        </w:rPr>
        <w:t>: Il s’agit du nombre total de votants qui ont participé au scrutin. Cette donnée n’est pas calculée mais plutôt saisie.</w:t>
      </w:r>
    </w:p>
    <w:p w14:paraId="41D217BA"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Taux de participation</w:t>
      </w:r>
      <w:r w:rsidRPr="00B00331">
        <w:rPr>
          <w:rFonts w:asciiTheme="minorHAnsi" w:hAnsiTheme="minorHAnsi" w:cstheme="minorHAnsi"/>
        </w:rPr>
        <w:t> : Le taux de participation est la proportion du nombre total de votants par rapport au nombre total d’inscrits. C’est une donnée calculée.</w:t>
      </w:r>
    </w:p>
    <w:p w14:paraId="33E51E00"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Bulletins nuls</w:t>
      </w:r>
      <w:r w:rsidRPr="00B00331">
        <w:rPr>
          <w:rFonts w:asciiTheme="minorHAnsi" w:hAnsiTheme="minorHAnsi" w:cstheme="minorHAnsi"/>
        </w:rPr>
        <w:t xml:space="preserve"> : C’est un bulletin qui ne peut être pris en compte car entaché d'invalidité. Ils sont comptabilisés dans le total des votants </w:t>
      </w:r>
    </w:p>
    <w:p w14:paraId="77BCC142"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 </w:t>
      </w:r>
      <w:r w:rsidRPr="00B00331">
        <w:rPr>
          <w:rFonts w:asciiTheme="minorHAnsi" w:hAnsiTheme="minorHAnsi" w:cstheme="minorHAnsi"/>
        </w:rPr>
        <w:t>Il s’agit du nombre de voix obtenu par candidat ainsi que le nombre de bulletins blancs.</w:t>
      </w:r>
      <w:r w:rsidRPr="00B00331">
        <w:rPr>
          <w:rFonts w:asciiTheme="minorHAnsi" w:hAnsiTheme="minorHAnsi" w:cstheme="minorHAnsi"/>
          <w:b/>
          <w:bCs/>
        </w:rPr>
        <w:t xml:space="preserve"> </w:t>
      </w:r>
    </w:p>
    <w:p w14:paraId="1F4F0A53" w14:textId="77777777" w:rsidR="00112790" w:rsidRPr="00B00331" w:rsidRDefault="00112790" w:rsidP="00112790">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par partis et groupements politiques : </w:t>
      </w:r>
      <w:r w:rsidRPr="00B00331">
        <w:rPr>
          <w:rFonts w:asciiTheme="minorHAnsi" w:hAnsiTheme="minorHAnsi" w:cstheme="minorHAnsi"/>
        </w:rPr>
        <w:t xml:space="preserve">Il s’agit du nombre de voix obtenu par candidat et par bureau de vote. </w:t>
      </w:r>
    </w:p>
    <w:p w14:paraId="364BC3AE" w14:textId="63B4EBC8" w:rsidR="00112790" w:rsidRPr="00B00331" w:rsidRDefault="00DD394B" w:rsidP="00112790">
      <w:pPr>
        <w:spacing w:line="360" w:lineRule="auto"/>
        <w:jc w:val="both"/>
        <w:rPr>
          <w:rFonts w:asciiTheme="minorHAnsi" w:hAnsiTheme="minorHAnsi" w:cstheme="minorHAnsi"/>
        </w:rPr>
      </w:pPr>
      <w:r>
        <w:rPr>
          <w:noProof/>
        </w:rPr>
        <w:drawing>
          <wp:anchor distT="0" distB="0" distL="114300" distR="114300" simplePos="0" relativeHeight="251675648" behindDoc="0" locked="0" layoutInCell="1" allowOverlap="1" wp14:anchorId="0CA5E3C5" wp14:editId="08856E8D">
            <wp:simplePos x="0" y="0"/>
            <wp:positionH relativeFrom="margin">
              <wp:align>center</wp:align>
            </wp:positionH>
            <wp:positionV relativeFrom="paragraph">
              <wp:posOffset>721995</wp:posOffset>
            </wp:positionV>
            <wp:extent cx="5057775" cy="3463290"/>
            <wp:effectExtent l="0" t="0" r="9525" b="3810"/>
            <wp:wrapTopAndBottom/>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5057775" cy="3463290"/>
                    </a:xfrm>
                    <a:prstGeom prst="rect">
                      <a:avLst/>
                    </a:prstGeom>
                  </pic:spPr>
                </pic:pic>
              </a:graphicData>
            </a:graphic>
            <wp14:sizeRelH relativeFrom="margin">
              <wp14:pctWidth>0</wp14:pctWidth>
            </wp14:sizeRelH>
            <wp14:sizeRelV relativeFrom="margin">
              <wp14:pctHeight>0</wp14:pctHeight>
            </wp14:sizeRelV>
          </wp:anchor>
        </w:drawing>
      </w:r>
      <w:r w:rsidR="00112790" w:rsidRPr="00B00331">
        <w:rPr>
          <w:rFonts w:asciiTheme="minorHAnsi" w:hAnsiTheme="minorHAnsi" w:cstheme="minorHAnsi"/>
        </w:rPr>
        <w:t xml:space="preserve">Une fois toutes les données des bureaux de vote renseignées, un second onglet de la feuille de calcul affiche les résultats compilés de toutes les lignes. C’est ce que présente l’image suivante : </w:t>
      </w:r>
    </w:p>
    <w:p w14:paraId="5C8A3CA7" w14:textId="01CEB723" w:rsidR="00F74FB3" w:rsidRPr="00F74FB3" w:rsidRDefault="00F74FB3" w:rsidP="00F74FB3"/>
    <w:p w14:paraId="3B89AC46" w14:textId="0D6480FC" w:rsidR="00CE6FA3" w:rsidRDefault="00F74FB3" w:rsidP="00F74FB3">
      <w:pPr>
        <w:pStyle w:val="Titre4"/>
      </w:pPr>
      <w:r w:rsidRPr="00B00331">
        <w:rPr>
          <w:rFonts w:asciiTheme="minorHAnsi" w:hAnsiTheme="minorHAnsi" w:cstheme="minorHAnsi"/>
          <w:noProof/>
        </w:rPr>
        <w:lastRenderedPageBreak/>
        <w:drawing>
          <wp:anchor distT="0" distB="0" distL="114300" distR="114300" simplePos="0" relativeHeight="251666432" behindDoc="0" locked="0" layoutInCell="1" allowOverlap="1" wp14:anchorId="1E733BFE" wp14:editId="79771C48">
            <wp:simplePos x="0" y="0"/>
            <wp:positionH relativeFrom="page">
              <wp:align>left</wp:align>
            </wp:positionH>
            <wp:positionV relativeFrom="paragraph">
              <wp:posOffset>387985</wp:posOffset>
            </wp:positionV>
            <wp:extent cx="7410450" cy="44196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410450" cy="4419600"/>
                    </a:xfrm>
                    <a:prstGeom prst="rect">
                      <a:avLst/>
                    </a:prstGeom>
                  </pic:spPr>
                </pic:pic>
              </a:graphicData>
            </a:graphic>
            <wp14:sizeRelH relativeFrom="margin">
              <wp14:pctWidth>0</wp14:pctWidth>
            </wp14:sizeRelH>
            <wp14:sizeRelV relativeFrom="margin">
              <wp14:pctHeight>0</wp14:pctHeight>
            </wp14:sizeRelV>
          </wp:anchor>
        </w:drawing>
      </w:r>
      <w:r w:rsidR="00CE6FA3">
        <w:t>E</w:t>
      </w:r>
      <w:r w:rsidR="003229F3">
        <w:t>lections législatives</w:t>
      </w:r>
    </w:p>
    <w:p w14:paraId="1DEC1A88" w14:textId="3779B201" w:rsidR="00A97A2B" w:rsidRDefault="00A97A2B" w:rsidP="004D7651"/>
    <w:p w14:paraId="38F1B0E2" w14:textId="24494727" w:rsidR="004D7651" w:rsidRPr="00B00331" w:rsidRDefault="004D7651" w:rsidP="004D7651">
      <w:pPr>
        <w:spacing w:line="360" w:lineRule="auto"/>
        <w:jc w:val="both"/>
        <w:rPr>
          <w:rFonts w:asciiTheme="minorHAnsi" w:hAnsiTheme="minorHAnsi" w:cstheme="minorHAnsi"/>
        </w:rPr>
      </w:pPr>
    </w:p>
    <w:p w14:paraId="2B1BA399" w14:textId="3D30CC2D" w:rsidR="004D7651" w:rsidRPr="00B00331" w:rsidRDefault="004D7651" w:rsidP="004D7651">
      <w:pPr>
        <w:spacing w:line="360" w:lineRule="auto"/>
        <w:jc w:val="both"/>
        <w:rPr>
          <w:rFonts w:asciiTheme="minorHAnsi" w:hAnsiTheme="minorHAnsi" w:cstheme="minorHAnsi"/>
          <w:b/>
          <w:bCs/>
          <w:i/>
          <w:iCs/>
          <w:u w:val="single"/>
        </w:rPr>
      </w:pPr>
      <w:r w:rsidRPr="00B00331">
        <w:rPr>
          <w:rFonts w:asciiTheme="minorHAnsi" w:hAnsiTheme="minorHAnsi" w:cstheme="minorHAnsi"/>
          <w:b/>
          <w:bCs/>
          <w:i/>
          <w:iCs/>
          <w:u w:val="single"/>
        </w:rPr>
        <w:t>Description des colonnes du fichier de compilation</w:t>
      </w:r>
    </w:p>
    <w:p w14:paraId="5E5FE1B9" w14:textId="05099510" w:rsidR="004D7651" w:rsidRPr="00B00331" w:rsidRDefault="004D7651" w:rsidP="004D7651">
      <w:pPr>
        <w:spacing w:line="360" w:lineRule="auto"/>
        <w:jc w:val="both"/>
        <w:rPr>
          <w:rFonts w:asciiTheme="minorHAnsi" w:hAnsiTheme="minorHAnsi" w:cstheme="minorHAnsi"/>
        </w:rPr>
      </w:pPr>
      <w:r w:rsidRPr="00B00331">
        <w:rPr>
          <w:rFonts w:asciiTheme="minorHAnsi" w:hAnsiTheme="minorHAnsi" w:cstheme="minorHAnsi"/>
        </w:rPr>
        <w:t xml:space="preserve">Les données constituant le fichier sont : </w:t>
      </w:r>
    </w:p>
    <w:p w14:paraId="1F635871" w14:textId="09E12798" w:rsidR="004D7651" w:rsidRPr="00B00331" w:rsidRDefault="004D7651" w:rsidP="004D7651">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L’ordre </w:t>
      </w:r>
      <w:r w:rsidRPr="00B00331">
        <w:rPr>
          <w:rFonts w:asciiTheme="minorHAnsi" w:hAnsiTheme="minorHAnsi" w:cstheme="minorHAnsi"/>
        </w:rPr>
        <w:t>: il s’agit du numéro d’ordre du Bureau de vote dans la liste. Pour information, après la saisie des données du bureau de vote, s’ils sont validés par toute l’assemblée, la ligne est verrouillée. Le fond du numéro d’ordre passe alors à l’orange. Ce verrouillage implique l’impossibilité de modifier les données des suffrages exprimés par partis/groupes politiques.</w:t>
      </w:r>
    </w:p>
    <w:p w14:paraId="41449F8C" w14:textId="173DA48D" w:rsidR="004D7651" w:rsidRPr="00B00331" w:rsidRDefault="004D7651" w:rsidP="004D7651">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Lieu de vote</w:t>
      </w:r>
      <w:r w:rsidRPr="00B00331">
        <w:rPr>
          <w:rFonts w:asciiTheme="minorHAnsi" w:hAnsiTheme="minorHAnsi" w:cstheme="minorHAnsi"/>
        </w:rPr>
        <w:t> : cette colonne contient les codes et libellés des lieux de vote</w:t>
      </w:r>
    </w:p>
    <w:p w14:paraId="00A9960E" w14:textId="6B7560AF" w:rsidR="004D7651" w:rsidRPr="00B00331" w:rsidRDefault="004D7651" w:rsidP="004D7651">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BV </w:t>
      </w:r>
      <w:r w:rsidRPr="00B00331">
        <w:rPr>
          <w:rFonts w:asciiTheme="minorHAnsi" w:hAnsiTheme="minorHAnsi" w:cstheme="minorHAnsi"/>
        </w:rPr>
        <w:t>: il s’agit du code du bureau de vote appartenant au lieu de vote.</w:t>
      </w:r>
    </w:p>
    <w:p w14:paraId="04EE428C" w14:textId="60322C18" w:rsidR="004D7651" w:rsidRPr="00B00331" w:rsidRDefault="004D7651" w:rsidP="004D7651">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Population électorale</w:t>
      </w:r>
    </w:p>
    <w:p w14:paraId="437BB5D3" w14:textId="77777777" w:rsidR="004D7651" w:rsidRPr="00B00331" w:rsidRDefault="004D7651" w:rsidP="004D7651">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 Il s’agit du nombre d’hommes inscrits dans le bureau de vote.</w:t>
      </w:r>
    </w:p>
    <w:p w14:paraId="7BFB3121" w14:textId="419BFE6A" w:rsidR="004D7651" w:rsidRPr="00B00331" w:rsidRDefault="004D7651" w:rsidP="004D7651">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 </w:t>
      </w:r>
      <w:r w:rsidRPr="00B00331">
        <w:rPr>
          <w:rFonts w:asciiTheme="minorHAnsi" w:hAnsiTheme="minorHAnsi" w:cstheme="minorHAnsi"/>
        </w:rPr>
        <w:t>: Il s’agit du nombre de femmes inscrites dans le bureau de vote.</w:t>
      </w:r>
    </w:p>
    <w:p w14:paraId="6E98B8E5" w14:textId="7A2F37FA" w:rsidR="004D7651" w:rsidRPr="00B00331" w:rsidRDefault="004D7651" w:rsidP="004D7651">
      <w:pPr>
        <w:pStyle w:val="Paragraphedeliste"/>
        <w:numPr>
          <w:ilvl w:val="1"/>
          <w:numId w:val="13"/>
        </w:numPr>
        <w:spacing w:line="360" w:lineRule="auto"/>
        <w:jc w:val="both"/>
        <w:rPr>
          <w:rFonts w:asciiTheme="minorHAnsi" w:hAnsiTheme="minorHAnsi" w:cstheme="minorHAnsi"/>
          <w:b/>
          <w:bCs/>
          <w:i/>
          <w:iCs/>
        </w:rPr>
      </w:pPr>
      <w:r w:rsidRPr="00B00331">
        <w:rPr>
          <w:rFonts w:asciiTheme="minorHAnsi" w:hAnsiTheme="minorHAnsi" w:cstheme="minorHAnsi"/>
          <w:b/>
          <w:bCs/>
          <w:i/>
          <w:iCs/>
        </w:rPr>
        <w:t xml:space="preserve">Total : </w:t>
      </w:r>
      <w:r w:rsidRPr="00B00331">
        <w:rPr>
          <w:rFonts w:asciiTheme="minorHAnsi" w:hAnsiTheme="minorHAnsi" w:cstheme="minorHAnsi"/>
        </w:rPr>
        <w:t>Il s’agit du nombre de personnes inscrits au total dans le bureau de vote.</w:t>
      </w:r>
    </w:p>
    <w:p w14:paraId="73FA1768" w14:textId="04DDE2A9" w:rsidR="004D7651" w:rsidRPr="00B00331" w:rsidRDefault="004D7651" w:rsidP="004D7651">
      <w:pPr>
        <w:spacing w:line="360" w:lineRule="auto"/>
        <w:jc w:val="both"/>
        <w:rPr>
          <w:rFonts w:asciiTheme="minorHAnsi" w:hAnsiTheme="minorHAnsi" w:cstheme="minorHAnsi"/>
          <w:b/>
          <w:bCs/>
          <w:i/>
          <w:iCs/>
          <w:color w:val="0070C0"/>
        </w:rPr>
      </w:pPr>
      <w:r w:rsidRPr="00B00331">
        <w:rPr>
          <w:rFonts w:asciiTheme="minorHAnsi" w:hAnsiTheme="minorHAnsi" w:cstheme="minorHAnsi"/>
          <w:b/>
          <w:bCs/>
          <w:i/>
          <w:iCs/>
          <w:color w:val="0070C0"/>
        </w:rPr>
        <w:lastRenderedPageBreak/>
        <w:t>Toutes les colonnes précédemment décrites sont préremplies dans les fichiers préparés et transmis par la CEI aux différentes CEL.</w:t>
      </w:r>
    </w:p>
    <w:p w14:paraId="5C60F87A" w14:textId="77777777" w:rsidR="004D7651" w:rsidRPr="00B00331" w:rsidRDefault="004D7651" w:rsidP="004D7651">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Votants</w:t>
      </w:r>
    </w:p>
    <w:p w14:paraId="0F29385D" w14:textId="0F8C4A4F" w:rsidR="004D7651" w:rsidRPr="00B00331" w:rsidRDefault="004D7651" w:rsidP="004D7651">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 Il s’agit du nombre de votants hommes qui se sont présentés au cours du scrutin. Cette donnée n’est pas fiable à 100%.</w:t>
      </w:r>
    </w:p>
    <w:p w14:paraId="3B640BAC" w14:textId="732F3812" w:rsidR="004D7651" w:rsidRPr="00B00331" w:rsidRDefault="004D7651" w:rsidP="004D7651">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w:t>
      </w:r>
      <w:r w:rsidRPr="00B00331">
        <w:rPr>
          <w:rFonts w:asciiTheme="minorHAnsi" w:hAnsiTheme="minorHAnsi" w:cstheme="minorHAnsi"/>
        </w:rPr>
        <w:t> : Il s’agit du nombre de votants femmes qui se sont présentées au cours du scrutin. Cette donnée n’est pas fiable à 100%.</w:t>
      </w:r>
    </w:p>
    <w:p w14:paraId="08208EB1" w14:textId="77777777" w:rsidR="004D7651" w:rsidRPr="00B00331" w:rsidRDefault="004D7651" w:rsidP="004D7651">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rPr>
        <w:t>Total </w:t>
      </w:r>
      <w:r w:rsidRPr="00B00331">
        <w:rPr>
          <w:rFonts w:asciiTheme="minorHAnsi" w:hAnsiTheme="minorHAnsi" w:cstheme="minorHAnsi"/>
        </w:rPr>
        <w:t>: Il s’agit du nombre total de votants qui ont participé au scrutin. Cette donnée n’est pas calculée mais plutôt saisie.</w:t>
      </w:r>
    </w:p>
    <w:p w14:paraId="640EE188" w14:textId="77777777" w:rsidR="004D7651" w:rsidRPr="00B00331" w:rsidRDefault="004D7651" w:rsidP="004D7651">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Taux de participation</w:t>
      </w:r>
      <w:r w:rsidRPr="00B00331">
        <w:rPr>
          <w:rFonts w:asciiTheme="minorHAnsi" w:hAnsiTheme="minorHAnsi" w:cstheme="minorHAnsi"/>
        </w:rPr>
        <w:t> : Le taux de participation est la proportion du nombre total de votants par rapport au nombre total d’inscrits. C’est une donnée calculée.</w:t>
      </w:r>
    </w:p>
    <w:p w14:paraId="29EF1851" w14:textId="77777777" w:rsidR="004D7651" w:rsidRPr="00B00331" w:rsidRDefault="004D7651" w:rsidP="004D7651">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Bulletins nuls</w:t>
      </w:r>
      <w:r w:rsidRPr="00B00331">
        <w:rPr>
          <w:rFonts w:asciiTheme="minorHAnsi" w:hAnsiTheme="minorHAnsi" w:cstheme="minorHAnsi"/>
        </w:rPr>
        <w:t xml:space="preserve"> : C’est un bulletin qui ne peut être pris en compte car entaché d'invalidité. Ils sont comptabilisés dans le total des votants </w:t>
      </w:r>
    </w:p>
    <w:p w14:paraId="5484A335" w14:textId="77777777" w:rsidR="004D7651" w:rsidRPr="00B00331" w:rsidRDefault="004D7651" w:rsidP="004D7651">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 </w:t>
      </w:r>
      <w:r w:rsidRPr="00B00331">
        <w:rPr>
          <w:rFonts w:asciiTheme="minorHAnsi" w:hAnsiTheme="minorHAnsi" w:cstheme="minorHAnsi"/>
        </w:rPr>
        <w:t>Il s’agit du nombre de voix obtenu par candidat ainsi que le nombre de bulletins blancs.</w:t>
      </w:r>
      <w:r w:rsidRPr="00B00331">
        <w:rPr>
          <w:rFonts w:asciiTheme="minorHAnsi" w:hAnsiTheme="minorHAnsi" w:cstheme="minorHAnsi"/>
          <w:b/>
          <w:bCs/>
        </w:rPr>
        <w:t xml:space="preserve"> </w:t>
      </w:r>
    </w:p>
    <w:p w14:paraId="7F76028A" w14:textId="12D8E4DB" w:rsidR="004D7651" w:rsidRPr="00B00331" w:rsidRDefault="004D7651" w:rsidP="004D7651">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par partis et groupements politiques : </w:t>
      </w:r>
      <w:r w:rsidRPr="00B00331">
        <w:rPr>
          <w:rFonts w:asciiTheme="minorHAnsi" w:hAnsiTheme="minorHAnsi" w:cstheme="minorHAnsi"/>
        </w:rPr>
        <w:t xml:space="preserve">Il s’agit du nombre de voix obtenu par candidat </w:t>
      </w:r>
      <w:r w:rsidR="001B56C9">
        <w:rPr>
          <w:rFonts w:asciiTheme="minorHAnsi" w:hAnsiTheme="minorHAnsi" w:cstheme="minorHAnsi"/>
        </w:rPr>
        <w:t xml:space="preserve">ou liste de candidats </w:t>
      </w:r>
      <w:r w:rsidRPr="00B00331">
        <w:rPr>
          <w:rFonts w:asciiTheme="minorHAnsi" w:hAnsiTheme="minorHAnsi" w:cstheme="minorHAnsi"/>
        </w:rPr>
        <w:t xml:space="preserve">et par bureau de vote. </w:t>
      </w:r>
    </w:p>
    <w:p w14:paraId="6D4C639D" w14:textId="77777777" w:rsidR="004D7651" w:rsidRPr="00B00331" w:rsidRDefault="004D7651" w:rsidP="004D7651">
      <w:pPr>
        <w:spacing w:line="360" w:lineRule="auto"/>
        <w:jc w:val="both"/>
        <w:rPr>
          <w:rFonts w:asciiTheme="minorHAnsi" w:hAnsiTheme="minorHAnsi" w:cstheme="minorHAnsi"/>
        </w:rPr>
      </w:pPr>
      <w:r w:rsidRPr="00B00331">
        <w:rPr>
          <w:rFonts w:asciiTheme="minorHAnsi" w:hAnsiTheme="minorHAnsi" w:cstheme="minorHAnsi"/>
        </w:rPr>
        <w:t xml:space="preserve">Une fois toutes les données des bureaux de vote renseignées, un second onglet de la feuille de calcul affiche les résultats compilés de toutes les lignes. C’est ce que présente l’image suivante : </w:t>
      </w:r>
    </w:p>
    <w:p w14:paraId="26966510" w14:textId="77777777" w:rsidR="004D7651" w:rsidRPr="00B00331" w:rsidRDefault="004D7651" w:rsidP="004D7651">
      <w:pPr>
        <w:spacing w:line="360" w:lineRule="auto"/>
        <w:jc w:val="both"/>
        <w:rPr>
          <w:rFonts w:asciiTheme="minorHAnsi" w:hAnsiTheme="minorHAnsi" w:cstheme="minorHAnsi"/>
        </w:rPr>
      </w:pPr>
    </w:p>
    <w:p w14:paraId="72AFE75C" w14:textId="77777777" w:rsidR="004D7651" w:rsidRPr="00B00331" w:rsidRDefault="004D7651" w:rsidP="004D7651">
      <w:pPr>
        <w:spacing w:line="360" w:lineRule="auto"/>
        <w:jc w:val="both"/>
        <w:rPr>
          <w:rFonts w:asciiTheme="minorHAnsi" w:hAnsiTheme="minorHAnsi" w:cstheme="minorHAnsi"/>
        </w:rPr>
      </w:pPr>
      <w:r w:rsidRPr="00B00331">
        <w:rPr>
          <w:rFonts w:asciiTheme="minorHAnsi" w:hAnsiTheme="minorHAnsi" w:cstheme="minorHAnsi"/>
          <w:noProof/>
        </w:rPr>
        <w:lastRenderedPageBreak/>
        <w:drawing>
          <wp:inline distT="0" distB="0" distL="0" distR="0" wp14:anchorId="1C534D76" wp14:editId="42CF7A10">
            <wp:extent cx="6371590" cy="43313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1590" cy="4331335"/>
                    </a:xfrm>
                    <a:prstGeom prst="rect">
                      <a:avLst/>
                    </a:prstGeom>
                  </pic:spPr>
                </pic:pic>
              </a:graphicData>
            </a:graphic>
          </wp:inline>
        </w:drawing>
      </w:r>
    </w:p>
    <w:p w14:paraId="7EF383B3" w14:textId="77777777" w:rsidR="00850A62" w:rsidRDefault="00850A62" w:rsidP="004D7651">
      <w:pPr>
        <w:spacing w:line="360" w:lineRule="auto"/>
        <w:jc w:val="both"/>
        <w:rPr>
          <w:rFonts w:asciiTheme="minorHAnsi" w:hAnsiTheme="minorHAnsi" w:cstheme="minorHAnsi"/>
          <w:i/>
          <w:iCs/>
        </w:rPr>
      </w:pPr>
    </w:p>
    <w:p w14:paraId="2C2180B4" w14:textId="7D8C0046" w:rsidR="004D7651" w:rsidRPr="00B00331" w:rsidRDefault="004D7651" w:rsidP="004D7651">
      <w:pPr>
        <w:spacing w:line="360" w:lineRule="auto"/>
        <w:jc w:val="both"/>
        <w:rPr>
          <w:rFonts w:asciiTheme="minorHAnsi" w:hAnsiTheme="minorHAnsi" w:cstheme="minorHAnsi"/>
        </w:rPr>
      </w:pPr>
      <w:r w:rsidRPr="00B00331">
        <w:rPr>
          <w:rFonts w:asciiTheme="minorHAnsi" w:hAnsiTheme="minorHAnsi" w:cstheme="minorHAnsi"/>
        </w:rPr>
        <w:t>La compilation terminée, le fichier ainsi obtenu est transféré à travers un réseau privé virtuel au superviseur régional pour la consolidation.</w:t>
      </w:r>
    </w:p>
    <w:p w14:paraId="52AEB31E" w14:textId="131A6F2D" w:rsidR="004D7651" w:rsidRDefault="004D7651" w:rsidP="004D7651"/>
    <w:p w14:paraId="7827CCB0" w14:textId="29E476BF" w:rsidR="004D7651" w:rsidRDefault="004D7651" w:rsidP="004D7651"/>
    <w:p w14:paraId="3CAC4C23" w14:textId="77777777" w:rsidR="004D7651" w:rsidRPr="00A97A2B" w:rsidRDefault="004D7651" w:rsidP="004D7651"/>
    <w:p w14:paraId="34190A95" w14:textId="1B75DF14" w:rsidR="003229F3" w:rsidRDefault="003229F3" w:rsidP="00F74FB3">
      <w:pPr>
        <w:pStyle w:val="Titre4"/>
      </w:pPr>
      <w:r>
        <w:t xml:space="preserve">Elections </w:t>
      </w:r>
      <w:r w:rsidR="00F74FB3">
        <w:t>régionales</w:t>
      </w:r>
    </w:p>
    <w:p w14:paraId="13FBD55D" w14:textId="519C9F46" w:rsidR="00960BC1" w:rsidRDefault="00960BC1" w:rsidP="00960BC1"/>
    <w:p w14:paraId="403F1615" w14:textId="73F5520A" w:rsidR="00C97DD2" w:rsidRPr="00C97DD2" w:rsidRDefault="00C97DD2" w:rsidP="00C97DD2">
      <w:pPr>
        <w:spacing w:after="200" w:line="360" w:lineRule="auto"/>
        <w:jc w:val="both"/>
        <w:rPr>
          <w:rFonts w:asciiTheme="minorHAnsi" w:hAnsiTheme="minorHAnsi" w:cstheme="minorHAnsi"/>
        </w:rPr>
      </w:pPr>
      <w:r w:rsidRPr="00C97DD2">
        <w:rPr>
          <w:rFonts w:asciiTheme="minorHAnsi" w:hAnsiTheme="minorHAnsi" w:cstheme="minorHAnsi"/>
        </w:rPr>
        <w:t>Les fichiers sont réalisés par circonscription</w:t>
      </w:r>
      <w:r w:rsidR="00E650CF">
        <w:rPr>
          <w:rFonts w:asciiTheme="minorHAnsi" w:hAnsiTheme="minorHAnsi" w:cstheme="minorHAnsi"/>
        </w:rPr>
        <w:t>, ici les régions,</w:t>
      </w:r>
      <w:r w:rsidRPr="00C97DD2">
        <w:rPr>
          <w:rFonts w:asciiTheme="minorHAnsi" w:hAnsiTheme="minorHAnsi" w:cstheme="minorHAnsi"/>
        </w:rPr>
        <w:t xml:space="preserve"> et les listes des candidats ainsi que leur nombre et les partis politiques varient d’une circonscription à l’autre. </w:t>
      </w:r>
    </w:p>
    <w:p w14:paraId="00971CF8" w14:textId="77777777" w:rsidR="00C97DD2" w:rsidRPr="00960BC1" w:rsidRDefault="00C97DD2" w:rsidP="00960BC1"/>
    <w:p w14:paraId="238F9BB8" w14:textId="0879E576" w:rsidR="00790E6F" w:rsidRDefault="00231280" w:rsidP="00FC76DE">
      <w:r>
        <w:rPr>
          <w:noProof/>
        </w:rPr>
        <w:lastRenderedPageBreak/>
        <w:drawing>
          <wp:inline distT="0" distB="0" distL="0" distR="0" wp14:anchorId="47648C26" wp14:editId="67EF615A">
            <wp:extent cx="6371590" cy="3634740"/>
            <wp:effectExtent l="0" t="0" r="0" b="3810"/>
            <wp:docPr id="24" name="Image 2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able&#10;&#10;Description générée automatiquement"/>
                    <pic:cNvPicPr/>
                  </pic:nvPicPr>
                  <pic:blipFill>
                    <a:blip r:embed="rId43"/>
                    <a:stretch>
                      <a:fillRect/>
                    </a:stretch>
                  </pic:blipFill>
                  <pic:spPr>
                    <a:xfrm>
                      <a:off x="0" y="0"/>
                      <a:ext cx="6371590" cy="3634740"/>
                    </a:xfrm>
                    <a:prstGeom prst="rect">
                      <a:avLst/>
                    </a:prstGeom>
                  </pic:spPr>
                </pic:pic>
              </a:graphicData>
            </a:graphic>
          </wp:inline>
        </w:drawing>
      </w:r>
    </w:p>
    <w:p w14:paraId="487DE358" w14:textId="14EF7AA8" w:rsidR="00850A62" w:rsidRDefault="00850A62" w:rsidP="00850A62"/>
    <w:p w14:paraId="79E251AA" w14:textId="77777777" w:rsidR="00850A62" w:rsidRPr="00B00331" w:rsidRDefault="00850A62" w:rsidP="00850A62">
      <w:pPr>
        <w:spacing w:line="360" w:lineRule="auto"/>
        <w:jc w:val="both"/>
        <w:rPr>
          <w:rFonts w:asciiTheme="minorHAnsi" w:hAnsiTheme="minorHAnsi" w:cstheme="minorHAnsi"/>
          <w:b/>
          <w:bCs/>
          <w:i/>
          <w:iCs/>
          <w:u w:val="single"/>
        </w:rPr>
      </w:pPr>
      <w:r w:rsidRPr="00B00331">
        <w:rPr>
          <w:rFonts w:asciiTheme="minorHAnsi" w:hAnsiTheme="minorHAnsi" w:cstheme="minorHAnsi"/>
          <w:b/>
          <w:bCs/>
          <w:i/>
          <w:iCs/>
          <w:u w:val="single"/>
        </w:rPr>
        <w:t>Description des colonnes du fichier de compilation</w:t>
      </w:r>
    </w:p>
    <w:p w14:paraId="7A63DC2B" w14:textId="77777777" w:rsidR="00850A62" w:rsidRPr="00B00331" w:rsidRDefault="00850A62" w:rsidP="00850A62">
      <w:pPr>
        <w:spacing w:line="360" w:lineRule="auto"/>
        <w:jc w:val="both"/>
        <w:rPr>
          <w:rFonts w:asciiTheme="minorHAnsi" w:hAnsiTheme="minorHAnsi" w:cstheme="minorHAnsi"/>
        </w:rPr>
      </w:pPr>
      <w:r w:rsidRPr="00B00331">
        <w:rPr>
          <w:rFonts w:asciiTheme="minorHAnsi" w:hAnsiTheme="minorHAnsi" w:cstheme="minorHAnsi"/>
        </w:rPr>
        <w:t xml:space="preserve">Les données constituant le fichier sont : </w:t>
      </w:r>
    </w:p>
    <w:p w14:paraId="64024FBC"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L’ordre </w:t>
      </w:r>
      <w:r w:rsidRPr="00B00331">
        <w:rPr>
          <w:rFonts w:asciiTheme="minorHAnsi" w:hAnsiTheme="minorHAnsi" w:cstheme="minorHAnsi"/>
        </w:rPr>
        <w:t>: il s’agit du numéro d’ordre du Bureau de vote dans la liste. Pour information, après la saisie des données du bureau de vote, s’ils sont validés par toute l’assemblée, la ligne est verrouillée. Le fond du numéro d’ordre passe alors à l’orange. Ce verrouillage implique l’impossibilité de modifier les données des suffrages exprimés par partis/groupes politiques.</w:t>
      </w:r>
    </w:p>
    <w:p w14:paraId="47B9D1B6"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Lieu de vote</w:t>
      </w:r>
      <w:r w:rsidRPr="00B00331">
        <w:rPr>
          <w:rFonts w:asciiTheme="minorHAnsi" w:hAnsiTheme="minorHAnsi" w:cstheme="minorHAnsi"/>
        </w:rPr>
        <w:t> : cette colonne contient les codes et libellés des lieux de vote</w:t>
      </w:r>
    </w:p>
    <w:p w14:paraId="3EAF1AF8"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BV </w:t>
      </w:r>
      <w:r w:rsidRPr="00B00331">
        <w:rPr>
          <w:rFonts w:asciiTheme="minorHAnsi" w:hAnsiTheme="minorHAnsi" w:cstheme="minorHAnsi"/>
        </w:rPr>
        <w:t>: il s’agit du code du bureau de vote appartenant au lieu de vote.</w:t>
      </w:r>
    </w:p>
    <w:p w14:paraId="2411C7B9" w14:textId="7F3D50FF" w:rsidR="00850A62" w:rsidRPr="00231280" w:rsidRDefault="00231280" w:rsidP="00231280">
      <w:pPr>
        <w:pStyle w:val="Paragraphedeliste"/>
        <w:numPr>
          <w:ilvl w:val="0"/>
          <w:numId w:val="13"/>
        </w:numPr>
        <w:spacing w:line="360" w:lineRule="auto"/>
        <w:jc w:val="both"/>
        <w:rPr>
          <w:rFonts w:asciiTheme="minorHAnsi" w:hAnsiTheme="minorHAnsi" w:cstheme="minorHAnsi"/>
          <w:b/>
          <w:bCs/>
        </w:rPr>
      </w:pPr>
      <w:r>
        <w:rPr>
          <w:rFonts w:asciiTheme="minorHAnsi" w:hAnsiTheme="minorHAnsi" w:cstheme="minorHAnsi"/>
          <w:b/>
          <w:bCs/>
        </w:rPr>
        <w:t xml:space="preserve">Inscrits : </w:t>
      </w:r>
      <w:r w:rsidR="00850A62" w:rsidRPr="00231280">
        <w:rPr>
          <w:rFonts w:asciiTheme="minorHAnsi" w:hAnsiTheme="minorHAnsi" w:cstheme="minorHAnsi"/>
        </w:rPr>
        <w:t>Il s’agit du nombre de personnes inscrits au total dans le bureau de vote.</w:t>
      </w:r>
    </w:p>
    <w:p w14:paraId="5927BF53" w14:textId="77777777" w:rsidR="00850A62" w:rsidRPr="00B00331" w:rsidRDefault="00850A62" w:rsidP="00850A62">
      <w:pPr>
        <w:spacing w:line="360" w:lineRule="auto"/>
        <w:jc w:val="both"/>
        <w:rPr>
          <w:rFonts w:asciiTheme="minorHAnsi" w:hAnsiTheme="minorHAnsi" w:cstheme="minorHAnsi"/>
          <w:b/>
          <w:bCs/>
          <w:i/>
          <w:iCs/>
          <w:color w:val="0070C0"/>
        </w:rPr>
      </w:pPr>
      <w:r w:rsidRPr="00B00331">
        <w:rPr>
          <w:rFonts w:asciiTheme="minorHAnsi" w:hAnsiTheme="minorHAnsi" w:cstheme="minorHAnsi"/>
          <w:b/>
          <w:bCs/>
          <w:i/>
          <w:iCs/>
          <w:color w:val="0070C0"/>
        </w:rPr>
        <w:t>Toutes les colonnes précédemment décrites sont préremplies dans les fichiers préparés et transmis par la CEI aux différentes CEL.</w:t>
      </w:r>
    </w:p>
    <w:p w14:paraId="64E3B90E"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Votants</w:t>
      </w:r>
    </w:p>
    <w:p w14:paraId="0F3F2921" w14:textId="77777777" w:rsidR="00850A62" w:rsidRPr="00B00331" w:rsidRDefault="00850A62" w:rsidP="00850A62">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 Il s’agit du nombre de votants hommes qui se sont présentés au cours du scrutin. Cette donnée n’est pas fiable à 100%.</w:t>
      </w:r>
    </w:p>
    <w:p w14:paraId="05197EB4" w14:textId="77777777" w:rsidR="00850A62" w:rsidRPr="00B00331" w:rsidRDefault="00850A62" w:rsidP="00850A62">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w:t>
      </w:r>
      <w:r w:rsidRPr="00B00331">
        <w:rPr>
          <w:rFonts w:asciiTheme="minorHAnsi" w:hAnsiTheme="minorHAnsi" w:cstheme="minorHAnsi"/>
        </w:rPr>
        <w:t> : Il s’agit du nombre de votants femmes qui se sont présentées au cours du scrutin. Cette donnée n’est pas fiable à 100%.</w:t>
      </w:r>
    </w:p>
    <w:p w14:paraId="3E1E7D35" w14:textId="77777777" w:rsidR="00850A62" w:rsidRPr="00B00331" w:rsidRDefault="00850A62" w:rsidP="00850A62">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rPr>
        <w:lastRenderedPageBreak/>
        <w:t>Total </w:t>
      </w:r>
      <w:r w:rsidRPr="00B00331">
        <w:rPr>
          <w:rFonts w:asciiTheme="minorHAnsi" w:hAnsiTheme="minorHAnsi" w:cstheme="minorHAnsi"/>
        </w:rPr>
        <w:t>: Il s’agit du nombre total de votants qui ont participé au scrutin. Cette donnée n’est pas calculée mais plutôt saisie.</w:t>
      </w:r>
    </w:p>
    <w:p w14:paraId="32B62E79"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Taux de participation</w:t>
      </w:r>
      <w:r w:rsidRPr="00B00331">
        <w:rPr>
          <w:rFonts w:asciiTheme="minorHAnsi" w:hAnsiTheme="minorHAnsi" w:cstheme="minorHAnsi"/>
        </w:rPr>
        <w:t> : Le taux de participation est la proportion du nombre total de votants par rapport au nombre total d’inscrits. C’est une donnée calculée.</w:t>
      </w:r>
    </w:p>
    <w:p w14:paraId="1221B818"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Bulletins nuls</w:t>
      </w:r>
      <w:r w:rsidRPr="00B00331">
        <w:rPr>
          <w:rFonts w:asciiTheme="minorHAnsi" w:hAnsiTheme="minorHAnsi" w:cstheme="minorHAnsi"/>
        </w:rPr>
        <w:t xml:space="preserve"> : C’est un bulletin qui ne peut être pris en compte car entaché d'invalidité. Ils sont comptabilisés dans le total des votants </w:t>
      </w:r>
    </w:p>
    <w:p w14:paraId="32A025EB"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 </w:t>
      </w:r>
      <w:r w:rsidRPr="00B00331">
        <w:rPr>
          <w:rFonts w:asciiTheme="minorHAnsi" w:hAnsiTheme="minorHAnsi" w:cstheme="minorHAnsi"/>
        </w:rPr>
        <w:t>Il s’agit du nombre de voix obtenu par candidat ainsi que le nombre de bulletins blancs.</w:t>
      </w:r>
      <w:r w:rsidRPr="00B00331">
        <w:rPr>
          <w:rFonts w:asciiTheme="minorHAnsi" w:hAnsiTheme="minorHAnsi" w:cstheme="minorHAnsi"/>
          <w:b/>
          <w:bCs/>
        </w:rPr>
        <w:t xml:space="preserve"> </w:t>
      </w:r>
    </w:p>
    <w:p w14:paraId="44DB80DD" w14:textId="77777777" w:rsidR="00850A62" w:rsidRPr="00B00331" w:rsidRDefault="00850A62" w:rsidP="00850A62">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par partis et groupements politiques : </w:t>
      </w:r>
      <w:r w:rsidRPr="00B00331">
        <w:rPr>
          <w:rFonts w:asciiTheme="minorHAnsi" w:hAnsiTheme="minorHAnsi" w:cstheme="minorHAnsi"/>
        </w:rPr>
        <w:t xml:space="preserve">Il s’agit du nombre de voix obtenu par candidat </w:t>
      </w:r>
      <w:r>
        <w:rPr>
          <w:rFonts w:asciiTheme="minorHAnsi" w:hAnsiTheme="minorHAnsi" w:cstheme="minorHAnsi"/>
        </w:rPr>
        <w:t xml:space="preserve">ou liste de candidats </w:t>
      </w:r>
      <w:r w:rsidRPr="00B00331">
        <w:rPr>
          <w:rFonts w:asciiTheme="minorHAnsi" w:hAnsiTheme="minorHAnsi" w:cstheme="minorHAnsi"/>
        </w:rPr>
        <w:t xml:space="preserve">et par bureau de vote. </w:t>
      </w:r>
    </w:p>
    <w:p w14:paraId="33EB659E" w14:textId="77777777" w:rsidR="00850A62" w:rsidRPr="00B00331" w:rsidRDefault="00850A62" w:rsidP="00850A62">
      <w:pPr>
        <w:spacing w:line="360" w:lineRule="auto"/>
        <w:jc w:val="both"/>
        <w:rPr>
          <w:rFonts w:asciiTheme="minorHAnsi" w:hAnsiTheme="minorHAnsi" w:cstheme="minorHAnsi"/>
        </w:rPr>
      </w:pPr>
      <w:r w:rsidRPr="00B00331">
        <w:rPr>
          <w:rFonts w:asciiTheme="minorHAnsi" w:hAnsiTheme="minorHAnsi" w:cstheme="minorHAnsi"/>
        </w:rPr>
        <w:t xml:space="preserve">Une fois toutes les données des bureaux de vote renseignées, un second onglet de la feuille de calcul affiche les résultats compilés de toutes les lignes. C’est ce que présente l’image suivante : </w:t>
      </w:r>
    </w:p>
    <w:p w14:paraId="4955C138" w14:textId="77777777" w:rsidR="00850A62" w:rsidRPr="00850A62" w:rsidRDefault="00850A62" w:rsidP="00850A62"/>
    <w:p w14:paraId="0D0562B5" w14:textId="09E1E773" w:rsidR="00484081" w:rsidRDefault="00484081" w:rsidP="00484081"/>
    <w:p w14:paraId="3A78DB61" w14:textId="443F105F" w:rsidR="00484081" w:rsidRDefault="00484081" w:rsidP="00484081">
      <w:r>
        <w:rPr>
          <w:noProof/>
        </w:rPr>
        <w:drawing>
          <wp:inline distT="0" distB="0" distL="0" distR="0" wp14:anchorId="2126596B" wp14:editId="246EA866">
            <wp:extent cx="6371590" cy="2104390"/>
            <wp:effectExtent l="0" t="0" r="0" b="0"/>
            <wp:docPr id="23" name="Image 2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able&#10;&#10;Description générée automatiquement"/>
                    <pic:cNvPicPr/>
                  </pic:nvPicPr>
                  <pic:blipFill>
                    <a:blip r:embed="rId44"/>
                    <a:stretch>
                      <a:fillRect/>
                    </a:stretch>
                  </pic:blipFill>
                  <pic:spPr>
                    <a:xfrm>
                      <a:off x="0" y="0"/>
                      <a:ext cx="6371590" cy="2104390"/>
                    </a:xfrm>
                    <a:prstGeom prst="rect">
                      <a:avLst/>
                    </a:prstGeom>
                  </pic:spPr>
                </pic:pic>
              </a:graphicData>
            </a:graphic>
          </wp:inline>
        </w:drawing>
      </w:r>
    </w:p>
    <w:p w14:paraId="4263D2A5" w14:textId="77777777" w:rsidR="00484081" w:rsidRPr="00484081" w:rsidRDefault="00484081" w:rsidP="00484081"/>
    <w:p w14:paraId="04AAD4F9" w14:textId="77777777" w:rsidR="006F1D3B" w:rsidRPr="006F1D3B" w:rsidRDefault="006F1D3B" w:rsidP="006F1D3B"/>
    <w:p w14:paraId="39BAA9AA" w14:textId="32942F2C" w:rsidR="00F74FB3" w:rsidRDefault="00F74FB3" w:rsidP="00F74FB3">
      <w:pPr>
        <w:pStyle w:val="Titre4"/>
      </w:pPr>
      <w:r>
        <w:t>Elections municipales</w:t>
      </w:r>
    </w:p>
    <w:p w14:paraId="79E28C17" w14:textId="46B5619F" w:rsidR="00E833A3" w:rsidRDefault="00E833A3" w:rsidP="00E833A3"/>
    <w:p w14:paraId="360DFD67" w14:textId="5F0F6F4D" w:rsidR="00E833A3" w:rsidRPr="00C97DD2" w:rsidRDefault="00E833A3" w:rsidP="00E833A3">
      <w:pPr>
        <w:spacing w:after="200" w:line="360" w:lineRule="auto"/>
        <w:jc w:val="both"/>
        <w:rPr>
          <w:rFonts w:asciiTheme="minorHAnsi" w:hAnsiTheme="minorHAnsi" w:cstheme="minorHAnsi"/>
        </w:rPr>
      </w:pPr>
      <w:r w:rsidRPr="00C97DD2">
        <w:rPr>
          <w:rFonts w:asciiTheme="minorHAnsi" w:hAnsiTheme="minorHAnsi" w:cstheme="minorHAnsi"/>
        </w:rPr>
        <w:t>Les fichiers sont réalisés par circonscription</w:t>
      </w:r>
      <w:r>
        <w:rPr>
          <w:rFonts w:asciiTheme="minorHAnsi" w:hAnsiTheme="minorHAnsi" w:cstheme="minorHAnsi"/>
        </w:rPr>
        <w:t>, ici les communes,</w:t>
      </w:r>
      <w:r w:rsidRPr="00C97DD2">
        <w:rPr>
          <w:rFonts w:asciiTheme="minorHAnsi" w:hAnsiTheme="minorHAnsi" w:cstheme="minorHAnsi"/>
        </w:rPr>
        <w:t xml:space="preserve"> et les listes des candidats ainsi que leur nombre et les partis politiques varient d’une circonscription à l’autre. </w:t>
      </w:r>
    </w:p>
    <w:p w14:paraId="376EF085" w14:textId="77777777" w:rsidR="00E833A3" w:rsidRPr="00E833A3" w:rsidRDefault="00E833A3" w:rsidP="00E833A3"/>
    <w:p w14:paraId="308D4DDD" w14:textId="5F46BCC3" w:rsidR="00190094" w:rsidRDefault="00190094" w:rsidP="00190094"/>
    <w:p w14:paraId="37C480FF" w14:textId="7C4CDA6B" w:rsidR="00190094" w:rsidRDefault="00BE7436" w:rsidP="00190094">
      <w:r w:rsidRPr="00BE7436">
        <w:lastRenderedPageBreak/>
        <w:drawing>
          <wp:inline distT="0" distB="0" distL="0" distR="0" wp14:anchorId="2B642E1D" wp14:editId="790D75FB">
            <wp:extent cx="6371590" cy="1957705"/>
            <wp:effectExtent l="0" t="0" r="0" b="4445"/>
            <wp:docPr id="26" name="Image 2" descr="Une image contenant table&#10;&#10;Description générée automatiquement">
              <a:extLst xmlns:a="http://schemas.openxmlformats.org/drawingml/2006/main">
                <a:ext uri="{FF2B5EF4-FFF2-40B4-BE49-F238E27FC236}">
                  <a16:creationId xmlns:a16="http://schemas.microsoft.com/office/drawing/2014/main" id="{C6AC5377-A325-E156-2D50-D509D2C93D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descr="Une image contenant table&#10;&#10;Description générée automatiquement">
                      <a:extLst>
                        <a:ext uri="{FF2B5EF4-FFF2-40B4-BE49-F238E27FC236}">
                          <a16:creationId xmlns:a16="http://schemas.microsoft.com/office/drawing/2014/main" id="{C6AC5377-A325-E156-2D50-D509D2C93DE1}"/>
                        </a:ext>
                      </a:extLst>
                    </pic:cNvPr>
                    <pic:cNvPicPr>
                      <a:picLocks noChangeAspect="1"/>
                    </pic:cNvPicPr>
                  </pic:nvPicPr>
                  <pic:blipFill>
                    <a:blip r:embed="rId45"/>
                    <a:stretch>
                      <a:fillRect/>
                    </a:stretch>
                  </pic:blipFill>
                  <pic:spPr>
                    <a:xfrm>
                      <a:off x="0" y="0"/>
                      <a:ext cx="6371590" cy="1957705"/>
                    </a:xfrm>
                    <a:prstGeom prst="rect">
                      <a:avLst/>
                    </a:prstGeom>
                  </pic:spPr>
                </pic:pic>
              </a:graphicData>
            </a:graphic>
          </wp:inline>
        </w:drawing>
      </w:r>
    </w:p>
    <w:p w14:paraId="260401F2" w14:textId="77777777" w:rsidR="003A7C68" w:rsidRDefault="003A7C68" w:rsidP="00190094"/>
    <w:p w14:paraId="5424DD8D" w14:textId="18751DBB" w:rsidR="003A7C68" w:rsidRPr="00B00331" w:rsidRDefault="003A7C68" w:rsidP="003A7C68">
      <w:pPr>
        <w:spacing w:line="360" w:lineRule="auto"/>
        <w:jc w:val="both"/>
        <w:rPr>
          <w:rFonts w:asciiTheme="minorHAnsi" w:hAnsiTheme="minorHAnsi" w:cstheme="minorHAnsi"/>
          <w:b/>
          <w:bCs/>
          <w:i/>
          <w:iCs/>
          <w:u w:val="single"/>
        </w:rPr>
      </w:pPr>
      <w:r w:rsidRPr="00B00331">
        <w:rPr>
          <w:rFonts w:asciiTheme="minorHAnsi" w:hAnsiTheme="minorHAnsi" w:cstheme="minorHAnsi"/>
          <w:b/>
          <w:bCs/>
          <w:i/>
          <w:iCs/>
          <w:u w:val="single"/>
        </w:rPr>
        <w:t>Description des colonnes du fichier de compilation</w:t>
      </w:r>
      <w:r w:rsidR="009A69D4">
        <w:rPr>
          <w:rFonts w:asciiTheme="minorHAnsi" w:hAnsiTheme="minorHAnsi" w:cstheme="minorHAnsi"/>
          <w:b/>
          <w:bCs/>
          <w:i/>
          <w:iCs/>
          <w:u w:val="single"/>
        </w:rPr>
        <w:t xml:space="preserve"> par </w:t>
      </w:r>
      <w:proofErr w:type="spellStart"/>
      <w:r w:rsidR="009A69D4">
        <w:rPr>
          <w:rFonts w:asciiTheme="minorHAnsi" w:hAnsiTheme="minorHAnsi" w:cstheme="minorHAnsi"/>
          <w:b/>
          <w:bCs/>
          <w:i/>
          <w:iCs/>
          <w:u w:val="single"/>
        </w:rPr>
        <w:t>ciconscription</w:t>
      </w:r>
      <w:proofErr w:type="spellEnd"/>
    </w:p>
    <w:p w14:paraId="25544ACF" w14:textId="77777777" w:rsidR="003A7C68" w:rsidRPr="00B00331" w:rsidRDefault="003A7C68" w:rsidP="003A7C68">
      <w:pPr>
        <w:spacing w:line="360" w:lineRule="auto"/>
        <w:jc w:val="both"/>
        <w:rPr>
          <w:rFonts w:asciiTheme="minorHAnsi" w:hAnsiTheme="minorHAnsi" w:cstheme="minorHAnsi"/>
        </w:rPr>
      </w:pPr>
      <w:r w:rsidRPr="00B00331">
        <w:rPr>
          <w:rFonts w:asciiTheme="minorHAnsi" w:hAnsiTheme="minorHAnsi" w:cstheme="minorHAnsi"/>
        </w:rPr>
        <w:t xml:space="preserve">Les données constituant le fichier sont : </w:t>
      </w:r>
    </w:p>
    <w:p w14:paraId="2DC69FD9" w14:textId="61F9BDC3" w:rsidR="003A7C68" w:rsidRPr="00B00331" w:rsidRDefault="009A69D4" w:rsidP="003A7C68">
      <w:pPr>
        <w:pStyle w:val="Paragraphedeliste"/>
        <w:numPr>
          <w:ilvl w:val="0"/>
          <w:numId w:val="13"/>
        </w:numPr>
        <w:spacing w:line="360" w:lineRule="auto"/>
        <w:jc w:val="both"/>
        <w:rPr>
          <w:rFonts w:asciiTheme="minorHAnsi" w:hAnsiTheme="minorHAnsi" w:cstheme="minorHAnsi"/>
        </w:rPr>
      </w:pPr>
      <w:r>
        <w:rPr>
          <w:rFonts w:asciiTheme="minorHAnsi" w:hAnsiTheme="minorHAnsi" w:cstheme="minorHAnsi"/>
          <w:b/>
          <w:bCs/>
        </w:rPr>
        <w:t xml:space="preserve">N° </w:t>
      </w:r>
      <w:r w:rsidR="003A7C68" w:rsidRPr="00B00331">
        <w:rPr>
          <w:rFonts w:asciiTheme="minorHAnsi" w:hAnsiTheme="minorHAnsi" w:cstheme="minorHAnsi"/>
          <w:b/>
          <w:bCs/>
        </w:rPr>
        <w:t>ordre </w:t>
      </w:r>
      <w:r w:rsidR="003A7C68" w:rsidRPr="00B00331">
        <w:rPr>
          <w:rFonts w:asciiTheme="minorHAnsi" w:hAnsiTheme="minorHAnsi" w:cstheme="minorHAnsi"/>
        </w:rPr>
        <w:t>: il s’agit du numéro d’ordre du Bureau de vote dans la liste. Pour information, après la saisie des données du bureau de vote, s’ils sont validés par toute l’assemblée, la ligne est verrouillée. Le fond du numéro d’ordre passe alors à l’orange. Ce verrouillage implique l’impossibilité de modifier les données des suffrages exprimés par partis/groupes politiques.</w:t>
      </w:r>
    </w:p>
    <w:p w14:paraId="37EF0799" w14:textId="4BA563CB" w:rsidR="003A7C68" w:rsidRPr="00B00331" w:rsidRDefault="007A57CD" w:rsidP="003A7C68">
      <w:pPr>
        <w:pStyle w:val="Paragraphedeliste"/>
        <w:numPr>
          <w:ilvl w:val="0"/>
          <w:numId w:val="13"/>
        </w:numPr>
        <w:spacing w:line="360" w:lineRule="auto"/>
        <w:jc w:val="both"/>
        <w:rPr>
          <w:rFonts w:asciiTheme="minorHAnsi" w:hAnsiTheme="minorHAnsi" w:cstheme="minorHAnsi"/>
        </w:rPr>
      </w:pPr>
      <w:r>
        <w:rPr>
          <w:rFonts w:asciiTheme="minorHAnsi" w:hAnsiTheme="minorHAnsi" w:cstheme="minorHAnsi"/>
          <w:b/>
          <w:bCs/>
        </w:rPr>
        <w:t>Commissions locales</w:t>
      </w:r>
      <w:r w:rsidR="003A7C68" w:rsidRPr="00B00331">
        <w:rPr>
          <w:rFonts w:asciiTheme="minorHAnsi" w:hAnsiTheme="minorHAnsi" w:cstheme="minorHAnsi"/>
        </w:rPr>
        <w:t> : cette colonne contient les codes et libellés des</w:t>
      </w:r>
      <w:r>
        <w:rPr>
          <w:rFonts w:asciiTheme="minorHAnsi" w:hAnsiTheme="minorHAnsi" w:cstheme="minorHAnsi"/>
        </w:rPr>
        <w:t xml:space="preserve"> CEL da la </w:t>
      </w:r>
      <w:r w:rsidR="001C640B">
        <w:rPr>
          <w:rFonts w:asciiTheme="minorHAnsi" w:hAnsiTheme="minorHAnsi" w:cstheme="minorHAnsi"/>
        </w:rPr>
        <w:t>circonscription</w:t>
      </w:r>
      <w:r>
        <w:rPr>
          <w:rFonts w:asciiTheme="minorHAnsi" w:hAnsiTheme="minorHAnsi" w:cstheme="minorHAnsi"/>
        </w:rPr>
        <w:t xml:space="preserve"> qui est </w:t>
      </w:r>
      <w:r w:rsidR="001C640B">
        <w:rPr>
          <w:rFonts w:asciiTheme="minorHAnsi" w:hAnsiTheme="minorHAnsi" w:cstheme="minorHAnsi"/>
        </w:rPr>
        <w:t>la commune.</w:t>
      </w:r>
    </w:p>
    <w:p w14:paraId="68034229" w14:textId="6D8E12BD" w:rsidR="003A7C68" w:rsidRPr="00B00331" w:rsidRDefault="001C640B" w:rsidP="003A7C68">
      <w:pPr>
        <w:pStyle w:val="Paragraphedeliste"/>
        <w:numPr>
          <w:ilvl w:val="0"/>
          <w:numId w:val="13"/>
        </w:numPr>
        <w:spacing w:line="360" w:lineRule="auto"/>
        <w:jc w:val="both"/>
        <w:rPr>
          <w:rFonts w:asciiTheme="minorHAnsi" w:hAnsiTheme="minorHAnsi" w:cstheme="minorHAnsi"/>
        </w:rPr>
      </w:pPr>
      <w:r>
        <w:rPr>
          <w:rFonts w:asciiTheme="minorHAnsi" w:hAnsiTheme="minorHAnsi" w:cstheme="minorHAnsi"/>
          <w:b/>
          <w:bCs/>
        </w:rPr>
        <w:t xml:space="preserve">Nb </w:t>
      </w:r>
      <w:r w:rsidR="003A7C68" w:rsidRPr="00B00331">
        <w:rPr>
          <w:rFonts w:asciiTheme="minorHAnsi" w:hAnsiTheme="minorHAnsi" w:cstheme="minorHAnsi"/>
          <w:b/>
          <w:bCs/>
        </w:rPr>
        <w:t>BV </w:t>
      </w:r>
      <w:r w:rsidR="003A7C68" w:rsidRPr="00B00331">
        <w:rPr>
          <w:rFonts w:asciiTheme="minorHAnsi" w:hAnsiTheme="minorHAnsi" w:cstheme="minorHAnsi"/>
        </w:rPr>
        <w:t>: il s’agit du code du bureau de vote appartenant au lieu de vote.</w:t>
      </w:r>
    </w:p>
    <w:p w14:paraId="600E06F8" w14:textId="77777777" w:rsidR="003A7C68" w:rsidRPr="00231280" w:rsidRDefault="003A7C68" w:rsidP="003A7C68">
      <w:pPr>
        <w:pStyle w:val="Paragraphedeliste"/>
        <w:numPr>
          <w:ilvl w:val="0"/>
          <w:numId w:val="13"/>
        </w:numPr>
        <w:spacing w:line="360" w:lineRule="auto"/>
        <w:jc w:val="both"/>
        <w:rPr>
          <w:rFonts w:asciiTheme="minorHAnsi" w:hAnsiTheme="minorHAnsi" w:cstheme="minorHAnsi"/>
          <w:b/>
          <w:bCs/>
        </w:rPr>
      </w:pPr>
      <w:r>
        <w:rPr>
          <w:rFonts w:asciiTheme="minorHAnsi" w:hAnsiTheme="minorHAnsi" w:cstheme="minorHAnsi"/>
          <w:b/>
          <w:bCs/>
        </w:rPr>
        <w:t xml:space="preserve">Inscrits : </w:t>
      </w:r>
      <w:r w:rsidRPr="00231280">
        <w:rPr>
          <w:rFonts w:asciiTheme="minorHAnsi" w:hAnsiTheme="minorHAnsi" w:cstheme="minorHAnsi"/>
        </w:rPr>
        <w:t>Il s’agit du nombre de personnes inscrits au total dans le bureau de vote.</w:t>
      </w:r>
    </w:p>
    <w:p w14:paraId="152E3D66" w14:textId="77777777" w:rsidR="003A7C68" w:rsidRPr="00B00331" w:rsidRDefault="003A7C68" w:rsidP="003A7C68">
      <w:pPr>
        <w:spacing w:line="360" w:lineRule="auto"/>
        <w:jc w:val="both"/>
        <w:rPr>
          <w:rFonts w:asciiTheme="minorHAnsi" w:hAnsiTheme="minorHAnsi" w:cstheme="minorHAnsi"/>
          <w:b/>
          <w:bCs/>
          <w:i/>
          <w:iCs/>
          <w:color w:val="0070C0"/>
        </w:rPr>
      </w:pPr>
      <w:r w:rsidRPr="00B00331">
        <w:rPr>
          <w:rFonts w:asciiTheme="minorHAnsi" w:hAnsiTheme="minorHAnsi" w:cstheme="minorHAnsi"/>
          <w:b/>
          <w:bCs/>
          <w:i/>
          <w:iCs/>
          <w:color w:val="0070C0"/>
        </w:rPr>
        <w:t>Toutes les colonnes précédemment décrites sont préremplies dans les fichiers préparés et transmis par la CEI aux différentes CEL.</w:t>
      </w:r>
    </w:p>
    <w:p w14:paraId="29F63BB6" w14:textId="77777777" w:rsidR="003A7C68" w:rsidRPr="00B00331" w:rsidRDefault="003A7C68" w:rsidP="003A7C68">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Votants</w:t>
      </w:r>
    </w:p>
    <w:p w14:paraId="665D7DCC" w14:textId="77777777" w:rsidR="003A7C68" w:rsidRPr="00B00331" w:rsidRDefault="003A7C68" w:rsidP="003A7C68">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 Il s’agit du nombre de votants hommes qui se sont présentés au cours du scrutin. Cette donnée n’est pas fiable à 100%.</w:t>
      </w:r>
    </w:p>
    <w:p w14:paraId="2BAFDC4B" w14:textId="77777777" w:rsidR="003A7C68" w:rsidRPr="00B00331" w:rsidRDefault="003A7C68" w:rsidP="003A7C68">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w:t>
      </w:r>
      <w:r w:rsidRPr="00B00331">
        <w:rPr>
          <w:rFonts w:asciiTheme="minorHAnsi" w:hAnsiTheme="minorHAnsi" w:cstheme="minorHAnsi"/>
        </w:rPr>
        <w:t> : Il s’agit du nombre de votants femmes qui se sont présentées au cours du scrutin. Cette donnée n’est pas fiable à 100%.</w:t>
      </w:r>
    </w:p>
    <w:p w14:paraId="14A2F347" w14:textId="77777777" w:rsidR="003A7C68" w:rsidRPr="00B00331" w:rsidRDefault="003A7C68" w:rsidP="003A7C68">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rPr>
        <w:t>Total </w:t>
      </w:r>
      <w:r w:rsidRPr="00B00331">
        <w:rPr>
          <w:rFonts w:asciiTheme="minorHAnsi" w:hAnsiTheme="minorHAnsi" w:cstheme="minorHAnsi"/>
        </w:rPr>
        <w:t>: Il s’agit du nombre total de votants qui ont participé au scrutin. Cette donnée n’est pas calculée mais plutôt saisie.</w:t>
      </w:r>
    </w:p>
    <w:p w14:paraId="4A5BAFF4" w14:textId="77777777" w:rsidR="003A7C68" w:rsidRPr="00B00331" w:rsidRDefault="003A7C68" w:rsidP="003A7C68">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Taux de participation</w:t>
      </w:r>
      <w:r w:rsidRPr="00B00331">
        <w:rPr>
          <w:rFonts w:asciiTheme="minorHAnsi" w:hAnsiTheme="minorHAnsi" w:cstheme="minorHAnsi"/>
        </w:rPr>
        <w:t> : Le taux de participation est la proportion du nombre total de votants par rapport au nombre total d’inscrits. C’est une donnée calculée.</w:t>
      </w:r>
    </w:p>
    <w:p w14:paraId="3A79F038" w14:textId="77777777" w:rsidR="003A7C68" w:rsidRPr="00B00331" w:rsidRDefault="003A7C68" w:rsidP="003A7C68">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lastRenderedPageBreak/>
        <w:t>Bulletins nuls</w:t>
      </w:r>
      <w:r w:rsidRPr="00B00331">
        <w:rPr>
          <w:rFonts w:asciiTheme="minorHAnsi" w:hAnsiTheme="minorHAnsi" w:cstheme="minorHAnsi"/>
        </w:rPr>
        <w:t xml:space="preserve"> : C’est un bulletin qui ne peut être pris en compte car entaché d'invalidité. Ils sont comptabilisés dans le total des votants </w:t>
      </w:r>
    </w:p>
    <w:p w14:paraId="7301603E" w14:textId="77777777" w:rsidR="003A7C68" w:rsidRPr="00B00331" w:rsidRDefault="003A7C68" w:rsidP="003A7C68">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 </w:t>
      </w:r>
      <w:r w:rsidRPr="00B00331">
        <w:rPr>
          <w:rFonts w:asciiTheme="minorHAnsi" w:hAnsiTheme="minorHAnsi" w:cstheme="minorHAnsi"/>
        </w:rPr>
        <w:t>Il s’agit du nombre de voix obtenu par candidat ainsi que le nombre de bulletins blancs.</w:t>
      </w:r>
      <w:r w:rsidRPr="00B00331">
        <w:rPr>
          <w:rFonts w:asciiTheme="minorHAnsi" w:hAnsiTheme="minorHAnsi" w:cstheme="minorHAnsi"/>
          <w:b/>
          <w:bCs/>
        </w:rPr>
        <w:t xml:space="preserve"> </w:t>
      </w:r>
    </w:p>
    <w:p w14:paraId="16D62ACE" w14:textId="77777777" w:rsidR="003A7C68" w:rsidRPr="00B00331" w:rsidRDefault="003A7C68" w:rsidP="003A7C68">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par partis et groupements politiques : </w:t>
      </w:r>
      <w:r w:rsidRPr="00B00331">
        <w:rPr>
          <w:rFonts w:asciiTheme="minorHAnsi" w:hAnsiTheme="minorHAnsi" w:cstheme="minorHAnsi"/>
        </w:rPr>
        <w:t xml:space="preserve">Il s’agit du nombre de voix obtenu par candidat </w:t>
      </w:r>
      <w:r>
        <w:rPr>
          <w:rFonts w:asciiTheme="minorHAnsi" w:hAnsiTheme="minorHAnsi" w:cstheme="minorHAnsi"/>
        </w:rPr>
        <w:t xml:space="preserve">ou liste de candidats </w:t>
      </w:r>
      <w:r w:rsidRPr="00B00331">
        <w:rPr>
          <w:rFonts w:asciiTheme="minorHAnsi" w:hAnsiTheme="minorHAnsi" w:cstheme="minorHAnsi"/>
        </w:rPr>
        <w:t xml:space="preserve">et par bureau de vote. </w:t>
      </w:r>
    </w:p>
    <w:p w14:paraId="4E74065C" w14:textId="65545E8E" w:rsidR="003A7C68" w:rsidRPr="00610A64" w:rsidRDefault="003A7C68" w:rsidP="00610A64">
      <w:pPr>
        <w:spacing w:line="360" w:lineRule="auto"/>
        <w:jc w:val="both"/>
        <w:rPr>
          <w:rFonts w:asciiTheme="minorHAnsi" w:hAnsiTheme="minorHAnsi" w:cstheme="minorHAnsi"/>
        </w:rPr>
      </w:pPr>
      <w:r w:rsidRPr="00B00331">
        <w:rPr>
          <w:rFonts w:asciiTheme="minorHAnsi" w:hAnsiTheme="minorHAnsi" w:cstheme="minorHAnsi"/>
        </w:rPr>
        <w:t xml:space="preserve">Une fois toutes les données des </w:t>
      </w:r>
      <w:r w:rsidR="001C640B">
        <w:rPr>
          <w:rFonts w:asciiTheme="minorHAnsi" w:hAnsiTheme="minorHAnsi" w:cstheme="minorHAnsi"/>
        </w:rPr>
        <w:t>CEL</w:t>
      </w:r>
      <w:r w:rsidRPr="00B00331">
        <w:rPr>
          <w:rFonts w:asciiTheme="minorHAnsi" w:hAnsiTheme="minorHAnsi" w:cstheme="minorHAnsi"/>
        </w:rPr>
        <w:t xml:space="preserve"> renseignées, un second onglet de la feuille de calcul affiche les résultats compilés de toutes les lignes. C’est ce que présente l’image suivante : </w:t>
      </w:r>
    </w:p>
    <w:p w14:paraId="1CDBD8BA" w14:textId="02CB5B23" w:rsidR="00E0279F" w:rsidRDefault="00E0279F" w:rsidP="00190094">
      <w:r>
        <w:rPr>
          <w:noProof/>
        </w:rPr>
        <w:drawing>
          <wp:anchor distT="0" distB="0" distL="114300" distR="114300" simplePos="0" relativeHeight="251685888" behindDoc="0" locked="0" layoutInCell="1" allowOverlap="1" wp14:anchorId="47928C01" wp14:editId="4BFCB558">
            <wp:simplePos x="0" y="0"/>
            <wp:positionH relativeFrom="margin">
              <wp:align>center</wp:align>
            </wp:positionH>
            <wp:positionV relativeFrom="paragraph">
              <wp:posOffset>288771</wp:posOffset>
            </wp:positionV>
            <wp:extent cx="3161920" cy="2875005"/>
            <wp:effectExtent l="0" t="0" r="635" b="1905"/>
            <wp:wrapTopAndBottom/>
            <wp:docPr id="21" name="Image 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able&#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3161920" cy="2875005"/>
                    </a:xfrm>
                    <a:prstGeom prst="rect">
                      <a:avLst/>
                    </a:prstGeom>
                  </pic:spPr>
                </pic:pic>
              </a:graphicData>
            </a:graphic>
          </wp:anchor>
        </w:drawing>
      </w:r>
    </w:p>
    <w:p w14:paraId="2233492C" w14:textId="31241024" w:rsidR="00E0279F" w:rsidRPr="00190094" w:rsidRDefault="00E0279F" w:rsidP="00190094"/>
    <w:p w14:paraId="72AB7850" w14:textId="77777777" w:rsidR="006F1D3B" w:rsidRPr="006F1D3B" w:rsidRDefault="006F1D3B" w:rsidP="006F1D3B"/>
    <w:p w14:paraId="35A770BB" w14:textId="4077D722" w:rsidR="00F74FB3" w:rsidRDefault="00F74FB3" w:rsidP="00F74FB3">
      <w:pPr>
        <w:pStyle w:val="Titre4"/>
      </w:pPr>
      <w:r>
        <w:t>Elections sénatoriales</w:t>
      </w:r>
    </w:p>
    <w:p w14:paraId="52414AD3" w14:textId="77777777" w:rsidR="00B96093" w:rsidRPr="00B96093" w:rsidRDefault="00B96093" w:rsidP="00B96093"/>
    <w:p w14:paraId="26EDE2ED" w14:textId="31341EB0" w:rsidR="00566CEE" w:rsidRPr="00566CEE" w:rsidRDefault="002F0A55" w:rsidP="00566CEE">
      <w:r w:rsidRPr="002F0A55">
        <w:rPr>
          <w:highlight w:val="yellow"/>
        </w:rPr>
        <w:t>[A compléter]</w:t>
      </w:r>
    </w:p>
    <w:p w14:paraId="39EA2E38" w14:textId="77777777" w:rsidR="0071330E" w:rsidRPr="0071330E" w:rsidRDefault="0071330E" w:rsidP="0071330E">
      <w:pPr>
        <w:rPr>
          <w:rFonts w:asciiTheme="minorHAnsi" w:hAnsiTheme="minorHAnsi" w:cstheme="minorHAnsi"/>
        </w:rPr>
      </w:pPr>
      <w:r w:rsidRPr="0071330E">
        <w:rPr>
          <w:rFonts w:asciiTheme="minorHAnsi" w:hAnsiTheme="minorHAnsi" w:cstheme="minorHAnsi"/>
        </w:rPr>
        <w:t>Le collège électoral des sénateurs est composé :</w:t>
      </w:r>
    </w:p>
    <w:p w14:paraId="67FBFE98" w14:textId="39FE87E0" w:rsidR="0071330E" w:rsidRPr="00937CD8" w:rsidRDefault="0071330E" w:rsidP="0071330E">
      <w:pPr>
        <w:pStyle w:val="Paragraphedeliste"/>
        <w:numPr>
          <w:ilvl w:val="0"/>
          <w:numId w:val="20"/>
        </w:numPr>
        <w:rPr>
          <w:rFonts w:asciiTheme="minorHAnsi" w:hAnsiTheme="minorHAnsi" w:cstheme="minorHAnsi"/>
        </w:rPr>
      </w:pPr>
      <w:r w:rsidRPr="00937CD8">
        <w:rPr>
          <w:rFonts w:asciiTheme="minorHAnsi" w:hAnsiTheme="minorHAnsi" w:cstheme="minorHAnsi"/>
        </w:rPr>
        <w:t>D</w:t>
      </w:r>
      <w:r w:rsidRPr="00937CD8">
        <w:rPr>
          <w:rFonts w:asciiTheme="minorHAnsi" w:hAnsiTheme="minorHAnsi" w:cstheme="minorHAnsi"/>
        </w:rPr>
        <w:t>es conseillers de Districts élus ;</w:t>
      </w:r>
    </w:p>
    <w:p w14:paraId="49630EC5" w14:textId="06CD7665" w:rsidR="0071330E" w:rsidRPr="00937CD8" w:rsidRDefault="0071330E" w:rsidP="0071330E">
      <w:pPr>
        <w:pStyle w:val="Paragraphedeliste"/>
        <w:numPr>
          <w:ilvl w:val="0"/>
          <w:numId w:val="20"/>
        </w:numPr>
        <w:rPr>
          <w:rFonts w:asciiTheme="minorHAnsi" w:hAnsiTheme="minorHAnsi" w:cstheme="minorHAnsi"/>
        </w:rPr>
      </w:pPr>
      <w:r w:rsidRPr="00937CD8">
        <w:rPr>
          <w:rFonts w:asciiTheme="minorHAnsi" w:hAnsiTheme="minorHAnsi" w:cstheme="minorHAnsi"/>
        </w:rPr>
        <w:t>D</w:t>
      </w:r>
      <w:r w:rsidRPr="00937CD8">
        <w:rPr>
          <w:rFonts w:asciiTheme="minorHAnsi" w:hAnsiTheme="minorHAnsi" w:cstheme="minorHAnsi"/>
        </w:rPr>
        <w:t>es conseillers régionaux ;</w:t>
      </w:r>
    </w:p>
    <w:p w14:paraId="783A7793" w14:textId="2666B2AD" w:rsidR="0071330E" w:rsidRPr="00937CD8" w:rsidRDefault="0071330E" w:rsidP="0071330E">
      <w:pPr>
        <w:pStyle w:val="Paragraphedeliste"/>
        <w:numPr>
          <w:ilvl w:val="0"/>
          <w:numId w:val="20"/>
        </w:numPr>
        <w:rPr>
          <w:rFonts w:asciiTheme="minorHAnsi" w:hAnsiTheme="minorHAnsi" w:cstheme="minorHAnsi"/>
        </w:rPr>
      </w:pPr>
      <w:r w:rsidRPr="00937CD8">
        <w:rPr>
          <w:rFonts w:asciiTheme="minorHAnsi" w:hAnsiTheme="minorHAnsi" w:cstheme="minorHAnsi"/>
        </w:rPr>
        <w:t>D</w:t>
      </w:r>
      <w:r w:rsidRPr="00937CD8">
        <w:rPr>
          <w:rFonts w:asciiTheme="minorHAnsi" w:hAnsiTheme="minorHAnsi" w:cstheme="minorHAnsi"/>
        </w:rPr>
        <w:t>es conseillers municipaux ;</w:t>
      </w:r>
    </w:p>
    <w:p w14:paraId="59CD0D71" w14:textId="77E48E71" w:rsidR="00F74FB3" w:rsidRDefault="0071330E" w:rsidP="0071330E">
      <w:pPr>
        <w:pStyle w:val="Paragraphedeliste"/>
        <w:numPr>
          <w:ilvl w:val="0"/>
          <w:numId w:val="20"/>
        </w:numPr>
        <w:rPr>
          <w:rFonts w:asciiTheme="minorHAnsi" w:hAnsiTheme="minorHAnsi" w:cstheme="minorHAnsi"/>
        </w:rPr>
      </w:pPr>
      <w:r w:rsidRPr="00937CD8">
        <w:rPr>
          <w:rFonts w:asciiTheme="minorHAnsi" w:hAnsiTheme="minorHAnsi" w:cstheme="minorHAnsi"/>
        </w:rPr>
        <w:t>D</w:t>
      </w:r>
      <w:r w:rsidRPr="00937CD8">
        <w:rPr>
          <w:rFonts w:asciiTheme="minorHAnsi" w:hAnsiTheme="minorHAnsi" w:cstheme="minorHAnsi"/>
        </w:rPr>
        <w:t>es candidats à l’élection des sénateurs autres que les élus</w:t>
      </w:r>
      <w:r w:rsidRPr="00937CD8">
        <w:rPr>
          <w:rFonts w:asciiTheme="minorHAnsi" w:hAnsiTheme="minorHAnsi" w:cstheme="minorHAnsi"/>
        </w:rPr>
        <w:t xml:space="preserve"> </w:t>
      </w:r>
      <w:r w:rsidRPr="00937CD8">
        <w:rPr>
          <w:rFonts w:asciiTheme="minorHAnsi" w:hAnsiTheme="minorHAnsi" w:cstheme="minorHAnsi"/>
        </w:rPr>
        <w:t>précédemment cités</w:t>
      </w:r>
    </w:p>
    <w:p w14:paraId="353B0138" w14:textId="13681717" w:rsidR="00523ED5" w:rsidRPr="00B00331" w:rsidRDefault="00523ED5" w:rsidP="00100AD3">
      <w:pPr>
        <w:spacing w:line="360" w:lineRule="auto"/>
        <w:jc w:val="both"/>
        <w:rPr>
          <w:rFonts w:asciiTheme="minorHAnsi" w:hAnsiTheme="minorHAnsi" w:cstheme="minorHAnsi"/>
        </w:rPr>
      </w:pPr>
    </w:p>
    <w:p w14:paraId="6A1F1B19" w14:textId="5AC88943" w:rsidR="004C67DA" w:rsidRPr="00B00331" w:rsidRDefault="004C67DA" w:rsidP="006E0D33">
      <w:pPr>
        <w:pStyle w:val="Titre3"/>
        <w:rPr>
          <w:rFonts w:asciiTheme="minorHAnsi" w:hAnsiTheme="minorHAnsi" w:cstheme="minorHAnsi"/>
        </w:rPr>
      </w:pPr>
      <w:bookmarkStart w:id="24" w:name="_Toc126220510"/>
      <w:r w:rsidRPr="00B00331">
        <w:rPr>
          <w:rFonts w:asciiTheme="minorHAnsi" w:hAnsiTheme="minorHAnsi" w:cstheme="minorHAnsi"/>
        </w:rPr>
        <w:t>Consolidation des résultats</w:t>
      </w:r>
      <w:bookmarkEnd w:id="24"/>
    </w:p>
    <w:p w14:paraId="416AD7E9" w14:textId="77777777" w:rsidR="00FE4582" w:rsidRPr="00B00331" w:rsidRDefault="00FE4582" w:rsidP="00100AD3">
      <w:pPr>
        <w:spacing w:line="360" w:lineRule="auto"/>
        <w:jc w:val="both"/>
        <w:rPr>
          <w:rFonts w:asciiTheme="minorHAnsi" w:hAnsiTheme="minorHAnsi" w:cstheme="minorHAnsi"/>
        </w:rPr>
      </w:pPr>
    </w:p>
    <w:p w14:paraId="0EB7407B" w14:textId="0696243E" w:rsidR="00EB7FBA" w:rsidRPr="00B00331" w:rsidRDefault="00FE4582" w:rsidP="00100AD3">
      <w:pPr>
        <w:spacing w:line="360" w:lineRule="auto"/>
        <w:jc w:val="both"/>
        <w:rPr>
          <w:rFonts w:asciiTheme="minorHAnsi" w:hAnsiTheme="minorHAnsi" w:cstheme="minorHAnsi"/>
        </w:rPr>
      </w:pPr>
      <w:r w:rsidRPr="00B00331">
        <w:rPr>
          <w:rFonts w:asciiTheme="minorHAnsi" w:hAnsiTheme="minorHAnsi" w:cstheme="minorHAnsi"/>
        </w:rPr>
        <w:lastRenderedPageBreak/>
        <w:t>Les enjeux</w:t>
      </w:r>
      <w:r w:rsidR="00591A29" w:rsidRPr="00B00331">
        <w:rPr>
          <w:rFonts w:asciiTheme="minorHAnsi" w:hAnsiTheme="minorHAnsi" w:cstheme="minorHAnsi"/>
        </w:rPr>
        <w:t xml:space="preserve"> élevés d’une élection oblige</w:t>
      </w:r>
      <w:r w:rsidR="00AC3F1A" w:rsidRPr="00B00331">
        <w:rPr>
          <w:rFonts w:asciiTheme="minorHAnsi" w:hAnsiTheme="minorHAnsi" w:cstheme="minorHAnsi"/>
        </w:rPr>
        <w:t>nt</w:t>
      </w:r>
      <w:r w:rsidR="00591A29" w:rsidRPr="00B00331">
        <w:rPr>
          <w:rFonts w:asciiTheme="minorHAnsi" w:hAnsiTheme="minorHAnsi" w:cstheme="minorHAnsi"/>
        </w:rPr>
        <w:t xml:space="preserve"> à limiter les erreurs et incohérences au niveau des chiffres.</w:t>
      </w:r>
      <w:r w:rsidR="00EB7FBA" w:rsidRPr="00B00331">
        <w:rPr>
          <w:rFonts w:asciiTheme="minorHAnsi" w:hAnsiTheme="minorHAnsi" w:cstheme="minorHAnsi"/>
        </w:rPr>
        <w:t xml:space="preserve"> L’étape de la consolidation permet de réduire ces possibilités d’incohérences. </w:t>
      </w:r>
    </w:p>
    <w:p w14:paraId="62C8F4F2" w14:textId="48F90590" w:rsidR="00AC3F1A" w:rsidRPr="00B00331" w:rsidRDefault="00EB7FBA" w:rsidP="00100AD3">
      <w:pPr>
        <w:spacing w:line="360" w:lineRule="auto"/>
        <w:jc w:val="both"/>
        <w:rPr>
          <w:rFonts w:asciiTheme="minorHAnsi" w:hAnsiTheme="minorHAnsi" w:cstheme="minorHAnsi"/>
        </w:rPr>
      </w:pPr>
      <w:r w:rsidRPr="00B00331">
        <w:rPr>
          <w:rFonts w:asciiTheme="minorHAnsi" w:hAnsiTheme="minorHAnsi" w:cstheme="minorHAnsi"/>
        </w:rPr>
        <w:t>Réalisée par le superviseur, la consolidation à collecter tous les résultats des CEL d’une région et de faire une seconde agrégation de ces données</w:t>
      </w:r>
      <w:r w:rsidR="00AC3F1A" w:rsidRPr="00B00331">
        <w:rPr>
          <w:rFonts w:asciiTheme="minorHAnsi" w:hAnsiTheme="minorHAnsi" w:cstheme="minorHAnsi"/>
        </w:rPr>
        <w:t xml:space="preserve">. En d’autres termes, la consolidation est une sorte de compilation avec des CEL à la place des bureaux de vote. </w:t>
      </w:r>
    </w:p>
    <w:p w14:paraId="3E7A17F1" w14:textId="5D6CA8BB" w:rsidR="00AC3F1A" w:rsidRPr="00B00331" w:rsidRDefault="00AC3F1A" w:rsidP="00100AD3">
      <w:pPr>
        <w:spacing w:line="360" w:lineRule="auto"/>
        <w:jc w:val="both"/>
        <w:rPr>
          <w:rFonts w:asciiTheme="minorHAnsi" w:hAnsiTheme="minorHAnsi" w:cstheme="minorHAnsi"/>
        </w:rPr>
      </w:pPr>
      <w:r w:rsidRPr="00B00331">
        <w:rPr>
          <w:rFonts w:asciiTheme="minorHAnsi" w:hAnsiTheme="minorHAnsi" w:cstheme="minorHAnsi"/>
        </w:rPr>
        <w:t xml:space="preserve">A l’instar de la compilation, les superviseurs utilisent une feuille de calcul préparée à cet effet. Ils ne peuvent que modifier </w:t>
      </w:r>
      <w:r w:rsidR="007A38FD" w:rsidRPr="00B00331">
        <w:rPr>
          <w:rFonts w:asciiTheme="minorHAnsi" w:hAnsiTheme="minorHAnsi" w:cstheme="minorHAnsi"/>
        </w:rPr>
        <w:t>les nombres de voix obtenues par chaque candidat. L’image qui suit présente un fichier de consolidation.</w:t>
      </w:r>
    </w:p>
    <w:p w14:paraId="2C920572" w14:textId="78E7B563" w:rsidR="007A38FD" w:rsidRPr="00B00331" w:rsidRDefault="007A38FD" w:rsidP="00100AD3">
      <w:pPr>
        <w:spacing w:line="360" w:lineRule="auto"/>
        <w:jc w:val="both"/>
        <w:rPr>
          <w:rFonts w:asciiTheme="minorHAnsi" w:hAnsiTheme="minorHAnsi" w:cstheme="minorHAnsi"/>
        </w:rPr>
      </w:pPr>
    </w:p>
    <w:p w14:paraId="6C268209" w14:textId="21E04E06" w:rsidR="007A38FD" w:rsidRPr="00B00331" w:rsidRDefault="007A38FD" w:rsidP="00100AD3">
      <w:pPr>
        <w:spacing w:line="360" w:lineRule="auto"/>
        <w:jc w:val="both"/>
        <w:rPr>
          <w:rFonts w:asciiTheme="minorHAnsi" w:hAnsiTheme="minorHAnsi" w:cstheme="minorHAnsi"/>
        </w:rPr>
      </w:pPr>
      <w:r w:rsidRPr="00B00331">
        <w:rPr>
          <w:rFonts w:asciiTheme="minorHAnsi" w:hAnsiTheme="minorHAnsi" w:cstheme="minorHAnsi"/>
          <w:noProof/>
        </w:rPr>
        <w:drawing>
          <wp:inline distT="0" distB="0" distL="0" distR="0" wp14:anchorId="5908095F" wp14:editId="4704E55F">
            <wp:extent cx="6371590" cy="20212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71590" cy="2021205"/>
                    </a:xfrm>
                    <a:prstGeom prst="rect">
                      <a:avLst/>
                    </a:prstGeom>
                  </pic:spPr>
                </pic:pic>
              </a:graphicData>
            </a:graphic>
          </wp:inline>
        </w:drawing>
      </w:r>
    </w:p>
    <w:p w14:paraId="351DEDDC" w14:textId="22B43EBE" w:rsidR="007A38FD" w:rsidRPr="00B00331" w:rsidRDefault="007A38FD" w:rsidP="00100AD3">
      <w:pPr>
        <w:spacing w:line="360" w:lineRule="auto"/>
        <w:jc w:val="both"/>
        <w:rPr>
          <w:rFonts w:asciiTheme="minorHAnsi" w:hAnsiTheme="minorHAnsi" w:cstheme="minorHAnsi"/>
          <w:i/>
          <w:iCs/>
        </w:rPr>
      </w:pPr>
      <w:r w:rsidRPr="00B00331">
        <w:rPr>
          <w:rFonts w:asciiTheme="minorHAnsi" w:hAnsiTheme="minorHAnsi" w:cstheme="minorHAnsi"/>
          <w:i/>
          <w:iCs/>
        </w:rPr>
        <w:t>Fig. 6 : Extrait du fichier de consolidation</w:t>
      </w:r>
    </w:p>
    <w:p w14:paraId="7DEFFFD1" w14:textId="0345BCC2" w:rsidR="008233C9" w:rsidRPr="00B00331" w:rsidRDefault="008233C9" w:rsidP="00100AD3">
      <w:pPr>
        <w:spacing w:line="360" w:lineRule="auto"/>
        <w:jc w:val="both"/>
        <w:rPr>
          <w:rFonts w:asciiTheme="minorHAnsi" w:hAnsiTheme="minorHAnsi" w:cstheme="minorHAnsi"/>
        </w:rPr>
      </w:pPr>
    </w:p>
    <w:p w14:paraId="25671746" w14:textId="74A0CAB8" w:rsidR="008233C9" w:rsidRPr="00B00331" w:rsidRDefault="008233C9" w:rsidP="00100AD3">
      <w:pPr>
        <w:spacing w:line="360" w:lineRule="auto"/>
        <w:jc w:val="both"/>
        <w:rPr>
          <w:rFonts w:asciiTheme="minorHAnsi" w:hAnsiTheme="minorHAnsi" w:cstheme="minorHAnsi"/>
        </w:rPr>
      </w:pPr>
      <w:r w:rsidRPr="00B00331">
        <w:rPr>
          <w:rFonts w:asciiTheme="minorHAnsi" w:hAnsiTheme="minorHAnsi" w:cstheme="minorHAnsi"/>
        </w:rPr>
        <w:t xml:space="preserve">La feuille de calcul est constituée de champs suivants : </w:t>
      </w:r>
    </w:p>
    <w:p w14:paraId="406F819E" w14:textId="74D80D93" w:rsidR="00584DF9" w:rsidRPr="00B00331" w:rsidRDefault="003F2839"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Ordre</w:t>
      </w:r>
      <w:r w:rsidR="00DF681D" w:rsidRPr="00B00331">
        <w:rPr>
          <w:rFonts w:asciiTheme="minorHAnsi" w:hAnsiTheme="minorHAnsi" w:cstheme="minorHAnsi"/>
        </w:rPr>
        <w:t> : il s’agit du numéro d’ordre de</w:t>
      </w:r>
      <w:r w:rsidR="00DD7580" w:rsidRPr="00B00331">
        <w:rPr>
          <w:rFonts w:asciiTheme="minorHAnsi" w:hAnsiTheme="minorHAnsi" w:cstheme="minorHAnsi"/>
        </w:rPr>
        <w:t>s CEL dans la liste</w:t>
      </w:r>
      <w:r w:rsidR="00655FE0" w:rsidRPr="00B00331">
        <w:rPr>
          <w:rFonts w:asciiTheme="minorHAnsi" w:hAnsiTheme="minorHAnsi" w:cstheme="minorHAnsi"/>
        </w:rPr>
        <w:t>.</w:t>
      </w:r>
    </w:p>
    <w:p w14:paraId="130E9B4C" w14:textId="67F9372A" w:rsidR="003F2839" w:rsidRPr="00B00331" w:rsidRDefault="003F2839"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Commission Electorale Locale</w:t>
      </w:r>
      <w:r w:rsidR="00DD7580" w:rsidRPr="00B00331">
        <w:rPr>
          <w:rFonts w:asciiTheme="minorHAnsi" w:hAnsiTheme="minorHAnsi" w:cstheme="minorHAnsi"/>
        </w:rPr>
        <w:t> : Cette colonne contient les codes et libellés des CEL</w:t>
      </w:r>
      <w:r w:rsidR="00D9217A" w:rsidRPr="00B00331">
        <w:rPr>
          <w:rFonts w:asciiTheme="minorHAnsi" w:hAnsiTheme="minorHAnsi" w:cstheme="minorHAnsi"/>
        </w:rPr>
        <w:t xml:space="preserve"> appartenant à la ci</w:t>
      </w:r>
      <w:r w:rsidR="00655FE0" w:rsidRPr="00B00331">
        <w:rPr>
          <w:rFonts w:asciiTheme="minorHAnsi" w:hAnsiTheme="minorHAnsi" w:cstheme="minorHAnsi"/>
        </w:rPr>
        <w:t>r</w:t>
      </w:r>
      <w:r w:rsidR="00D9217A" w:rsidRPr="00B00331">
        <w:rPr>
          <w:rFonts w:asciiTheme="minorHAnsi" w:hAnsiTheme="minorHAnsi" w:cstheme="minorHAnsi"/>
        </w:rPr>
        <w:t>conscription prise en compte dans le fichier</w:t>
      </w:r>
      <w:r w:rsidR="00655FE0" w:rsidRPr="00B00331">
        <w:rPr>
          <w:rFonts w:asciiTheme="minorHAnsi" w:hAnsiTheme="minorHAnsi" w:cstheme="minorHAnsi"/>
        </w:rPr>
        <w:t>.</w:t>
      </w:r>
    </w:p>
    <w:p w14:paraId="2A46361E" w14:textId="0B0E8A1B" w:rsidR="003F2839" w:rsidRPr="00B00331" w:rsidRDefault="003F2839"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NB BV</w:t>
      </w:r>
      <w:r w:rsidR="00655FE0" w:rsidRPr="00B00331">
        <w:rPr>
          <w:rFonts w:asciiTheme="minorHAnsi" w:hAnsiTheme="minorHAnsi" w:cstheme="minorHAnsi"/>
        </w:rPr>
        <w:t> : Il s’</w:t>
      </w:r>
      <w:r w:rsidR="00F3709E" w:rsidRPr="00B00331">
        <w:rPr>
          <w:rFonts w:asciiTheme="minorHAnsi" w:hAnsiTheme="minorHAnsi" w:cstheme="minorHAnsi"/>
        </w:rPr>
        <w:t>ag</w:t>
      </w:r>
      <w:r w:rsidR="00655FE0" w:rsidRPr="00B00331">
        <w:rPr>
          <w:rFonts w:asciiTheme="minorHAnsi" w:hAnsiTheme="minorHAnsi" w:cstheme="minorHAnsi"/>
        </w:rPr>
        <w:t xml:space="preserve">it du nombre de Bureaux de vote liés </w:t>
      </w:r>
      <w:r w:rsidR="00F3709E" w:rsidRPr="00B00331">
        <w:rPr>
          <w:rFonts w:asciiTheme="minorHAnsi" w:hAnsiTheme="minorHAnsi" w:cstheme="minorHAnsi"/>
        </w:rPr>
        <w:t>au CEL sur la ligne</w:t>
      </w:r>
    </w:p>
    <w:p w14:paraId="0348E731" w14:textId="77777777" w:rsidR="00F3709E" w:rsidRPr="00B00331" w:rsidRDefault="00F3709E" w:rsidP="00100AD3">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Population électorale</w:t>
      </w:r>
    </w:p>
    <w:p w14:paraId="1ED9ECB0" w14:textId="2A3248FD" w:rsidR="00F3709E" w:rsidRPr="00B00331" w:rsidRDefault="00F3709E" w:rsidP="00100AD3">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Pr="00B00331">
        <w:rPr>
          <w:rFonts w:asciiTheme="minorHAnsi" w:hAnsiTheme="minorHAnsi" w:cstheme="minorHAnsi"/>
        </w:rPr>
        <w:t xml:space="preserve"> : Il s’agit </w:t>
      </w:r>
      <w:r w:rsidR="00100AD3" w:rsidRPr="00B00331">
        <w:rPr>
          <w:rFonts w:asciiTheme="minorHAnsi" w:hAnsiTheme="minorHAnsi" w:cstheme="minorHAnsi"/>
        </w:rPr>
        <w:t xml:space="preserve">du cumul </w:t>
      </w:r>
      <w:r w:rsidRPr="00B00331">
        <w:rPr>
          <w:rFonts w:asciiTheme="minorHAnsi" w:hAnsiTheme="minorHAnsi" w:cstheme="minorHAnsi"/>
        </w:rPr>
        <w:t>du nombre d’hommes inscrits dans le</w:t>
      </w:r>
      <w:r w:rsidR="00100AD3" w:rsidRPr="00B00331">
        <w:rPr>
          <w:rFonts w:asciiTheme="minorHAnsi" w:hAnsiTheme="minorHAnsi" w:cstheme="minorHAnsi"/>
        </w:rPr>
        <w:t>s</w:t>
      </w:r>
      <w:r w:rsidRPr="00B00331">
        <w:rPr>
          <w:rFonts w:asciiTheme="minorHAnsi" w:hAnsiTheme="minorHAnsi" w:cstheme="minorHAnsi"/>
        </w:rPr>
        <w:t xml:space="preserve"> bureau</w:t>
      </w:r>
      <w:r w:rsidR="00100AD3" w:rsidRPr="00B00331">
        <w:rPr>
          <w:rFonts w:asciiTheme="minorHAnsi" w:hAnsiTheme="minorHAnsi" w:cstheme="minorHAnsi"/>
        </w:rPr>
        <w:t>x</w:t>
      </w:r>
      <w:r w:rsidRPr="00B00331">
        <w:rPr>
          <w:rFonts w:asciiTheme="minorHAnsi" w:hAnsiTheme="minorHAnsi" w:cstheme="minorHAnsi"/>
        </w:rPr>
        <w:t xml:space="preserve"> de vote</w:t>
      </w:r>
      <w:r w:rsidR="00100AD3" w:rsidRPr="00B00331">
        <w:rPr>
          <w:rFonts w:asciiTheme="minorHAnsi" w:hAnsiTheme="minorHAnsi" w:cstheme="minorHAnsi"/>
        </w:rPr>
        <w:t xml:space="preserve"> de la CEL</w:t>
      </w:r>
      <w:r w:rsidRPr="00B00331">
        <w:rPr>
          <w:rFonts w:asciiTheme="minorHAnsi" w:hAnsiTheme="minorHAnsi" w:cstheme="minorHAnsi"/>
        </w:rPr>
        <w:t>.</w:t>
      </w:r>
    </w:p>
    <w:p w14:paraId="2959E406" w14:textId="16EF658C" w:rsidR="00F3709E" w:rsidRPr="00B00331" w:rsidRDefault="00F3709E" w:rsidP="00100AD3">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 </w:t>
      </w:r>
      <w:r w:rsidRPr="00B00331">
        <w:rPr>
          <w:rFonts w:asciiTheme="minorHAnsi" w:hAnsiTheme="minorHAnsi" w:cstheme="minorHAnsi"/>
        </w:rPr>
        <w:t xml:space="preserve">: Il s’agit </w:t>
      </w:r>
      <w:r w:rsidR="00100AD3" w:rsidRPr="00B00331">
        <w:rPr>
          <w:rFonts w:asciiTheme="minorHAnsi" w:hAnsiTheme="minorHAnsi" w:cstheme="minorHAnsi"/>
        </w:rPr>
        <w:t xml:space="preserve">du cumul </w:t>
      </w:r>
      <w:r w:rsidRPr="00B00331">
        <w:rPr>
          <w:rFonts w:asciiTheme="minorHAnsi" w:hAnsiTheme="minorHAnsi" w:cstheme="minorHAnsi"/>
        </w:rPr>
        <w:t>du nombre de femmes inscrites dans le</w:t>
      </w:r>
      <w:r w:rsidR="00100AD3" w:rsidRPr="00B00331">
        <w:rPr>
          <w:rFonts w:asciiTheme="minorHAnsi" w:hAnsiTheme="minorHAnsi" w:cstheme="minorHAnsi"/>
        </w:rPr>
        <w:t>s</w:t>
      </w:r>
      <w:r w:rsidRPr="00B00331">
        <w:rPr>
          <w:rFonts w:asciiTheme="minorHAnsi" w:hAnsiTheme="minorHAnsi" w:cstheme="minorHAnsi"/>
        </w:rPr>
        <w:t xml:space="preserve"> bureau</w:t>
      </w:r>
      <w:r w:rsidR="00100AD3" w:rsidRPr="00B00331">
        <w:rPr>
          <w:rFonts w:asciiTheme="minorHAnsi" w:hAnsiTheme="minorHAnsi" w:cstheme="minorHAnsi"/>
        </w:rPr>
        <w:t>x</w:t>
      </w:r>
      <w:r w:rsidRPr="00B00331">
        <w:rPr>
          <w:rFonts w:asciiTheme="minorHAnsi" w:hAnsiTheme="minorHAnsi" w:cstheme="minorHAnsi"/>
        </w:rPr>
        <w:t xml:space="preserve"> de vote</w:t>
      </w:r>
      <w:r w:rsidR="00100AD3" w:rsidRPr="00B00331">
        <w:rPr>
          <w:rFonts w:asciiTheme="minorHAnsi" w:hAnsiTheme="minorHAnsi" w:cstheme="minorHAnsi"/>
        </w:rPr>
        <w:t xml:space="preserve"> de la CEL</w:t>
      </w:r>
      <w:r w:rsidRPr="00B00331">
        <w:rPr>
          <w:rFonts w:asciiTheme="minorHAnsi" w:hAnsiTheme="minorHAnsi" w:cstheme="minorHAnsi"/>
        </w:rPr>
        <w:t>.</w:t>
      </w:r>
    </w:p>
    <w:p w14:paraId="788D7A9D" w14:textId="4429FB08" w:rsidR="00F3709E" w:rsidRPr="00B00331" w:rsidRDefault="00F3709E" w:rsidP="00100AD3">
      <w:pPr>
        <w:pStyle w:val="Paragraphedeliste"/>
        <w:numPr>
          <w:ilvl w:val="1"/>
          <w:numId w:val="13"/>
        </w:numPr>
        <w:spacing w:line="360" w:lineRule="auto"/>
        <w:jc w:val="both"/>
        <w:rPr>
          <w:rFonts w:asciiTheme="minorHAnsi" w:hAnsiTheme="minorHAnsi" w:cstheme="minorHAnsi"/>
          <w:b/>
          <w:bCs/>
          <w:i/>
          <w:iCs/>
        </w:rPr>
      </w:pPr>
      <w:r w:rsidRPr="00B00331">
        <w:rPr>
          <w:rFonts w:asciiTheme="minorHAnsi" w:hAnsiTheme="minorHAnsi" w:cstheme="minorHAnsi"/>
          <w:b/>
          <w:bCs/>
          <w:i/>
          <w:iCs/>
        </w:rPr>
        <w:t xml:space="preserve">Total : </w:t>
      </w:r>
      <w:r w:rsidRPr="00B00331">
        <w:rPr>
          <w:rFonts w:asciiTheme="minorHAnsi" w:hAnsiTheme="minorHAnsi" w:cstheme="minorHAnsi"/>
        </w:rPr>
        <w:t>Il s’agit du nombre de personnes inscrits au total dans le</w:t>
      </w:r>
      <w:r w:rsidR="00100AD3" w:rsidRPr="00B00331">
        <w:rPr>
          <w:rFonts w:asciiTheme="minorHAnsi" w:hAnsiTheme="minorHAnsi" w:cstheme="minorHAnsi"/>
        </w:rPr>
        <w:t>s</w:t>
      </w:r>
      <w:r w:rsidRPr="00B00331">
        <w:rPr>
          <w:rFonts w:asciiTheme="minorHAnsi" w:hAnsiTheme="minorHAnsi" w:cstheme="minorHAnsi"/>
        </w:rPr>
        <w:t xml:space="preserve"> bureau</w:t>
      </w:r>
      <w:r w:rsidR="00100AD3" w:rsidRPr="00B00331">
        <w:rPr>
          <w:rFonts w:asciiTheme="minorHAnsi" w:hAnsiTheme="minorHAnsi" w:cstheme="minorHAnsi"/>
        </w:rPr>
        <w:t>x</w:t>
      </w:r>
      <w:r w:rsidRPr="00B00331">
        <w:rPr>
          <w:rFonts w:asciiTheme="minorHAnsi" w:hAnsiTheme="minorHAnsi" w:cstheme="minorHAnsi"/>
        </w:rPr>
        <w:t xml:space="preserve"> de vote</w:t>
      </w:r>
      <w:r w:rsidR="00100AD3" w:rsidRPr="00B00331">
        <w:rPr>
          <w:rFonts w:asciiTheme="minorHAnsi" w:hAnsiTheme="minorHAnsi" w:cstheme="minorHAnsi"/>
        </w:rPr>
        <w:t xml:space="preserve"> de la CEL</w:t>
      </w:r>
      <w:r w:rsidRPr="00B00331">
        <w:rPr>
          <w:rFonts w:asciiTheme="minorHAnsi" w:hAnsiTheme="minorHAnsi" w:cstheme="minorHAnsi"/>
        </w:rPr>
        <w:t>.</w:t>
      </w:r>
    </w:p>
    <w:p w14:paraId="66A5E154" w14:textId="77777777" w:rsidR="00F3709E" w:rsidRPr="00B00331" w:rsidRDefault="00F3709E" w:rsidP="00100AD3">
      <w:pPr>
        <w:spacing w:line="360" w:lineRule="auto"/>
        <w:jc w:val="both"/>
        <w:rPr>
          <w:rFonts w:asciiTheme="minorHAnsi" w:hAnsiTheme="minorHAnsi" w:cstheme="minorHAnsi"/>
          <w:b/>
          <w:bCs/>
          <w:i/>
          <w:iCs/>
          <w:color w:val="0070C0"/>
        </w:rPr>
      </w:pPr>
      <w:r w:rsidRPr="00B00331">
        <w:rPr>
          <w:rFonts w:asciiTheme="minorHAnsi" w:hAnsiTheme="minorHAnsi" w:cstheme="minorHAnsi"/>
          <w:b/>
          <w:bCs/>
          <w:i/>
          <w:iCs/>
          <w:color w:val="0070C0"/>
        </w:rPr>
        <w:lastRenderedPageBreak/>
        <w:t>Toutes les colonnes précédemment décrites sont préremplies dans les fichiers préparés et transmis par la CEI aux différentes CEL.</w:t>
      </w:r>
    </w:p>
    <w:p w14:paraId="0DBB106C" w14:textId="043C736B" w:rsidR="000A58C7" w:rsidRPr="00B00331" w:rsidRDefault="000A58C7" w:rsidP="00100AD3">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Votants</w:t>
      </w:r>
    </w:p>
    <w:p w14:paraId="1E247D5B" w14:textId="7E875ADC" w:rsidR="00D16114" w:rsidRPr="00B00331" w:rsidRDefault="00D16114" w:rsidP="00100AD3">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Hommes</w:t>
      </w:r>
      <w:r w:rsidR="00167B9D" w:rsidRPr="00B00331">
        <w:rPr>
          <w:rFonts w:asciiTheme="minorHAnsi" w:hAnsiTheme="minorHAnsi" w:cstheme="minorHAnsi"/>
        </w:rPr>
        <w:t xml:space="preserve"> : Il s’agit du cumul des hommes </w:t>
      </w:r>
      <w:r w:rsidR="00883BFD" w:rsidRPr="00B00331">
        <w:rPr>
          <w:rFonts w:asciiTheme="minorHAnsi" w:hAnsiTheme="minorHAnsi" w:cstheme="minorHAnsi"/>
        </w:rPr>
        <w:t>ayant voté dans tous les bureaux de vote</w:t>
      </w:r>
      <w:r w:rsidR="001E6BC7" w:rsidRPr="00B00331">
        <w:rPr>
          <w:rFonts w:asciiTheme="minorHAnsi" w:hAnsiTheme="minorHAnsi" w:cstheme="minorHAnsi"/>
        </w:rPr>
        <w:t xml:space="preserve"> de la CEL</w:t>
      </w:r>
      <w:r w:rsidR="00100AD3" w:rsidRPr="00B00331">
        <w:rPr>
          <w:rFonts w:asciiTheme="minorHAnsi" w:hAnsiTheme="minorHAnsi" w:cstheme="minorHAnsi"/>
        </w:rPr>
        <w:t>.</w:t>
      </w:r>
    </w:p>
    <w:p w14:paraId="776CEBA9" w14:textId="29B5A089" w:rsidR="00D16114" w:rsidRPr="00B00331" w:rsidRDefault="00D16114" w:rsidP="00100AD3">
      <w:pPr>
        <w:pStyle w:val="Paragraphedeliste"/>
        <w:numPr>
          <w:ilvl w:val="1"/>
          <w:numId w:val="13"/>
        </w:numPr>
        <w:spacing w:line="360" w:lineRule="auto"/>
        <w:jc w:val="both"/>
        <w:rPr>
          <w:rFonts w:asciiTheme="minorHAnsi" w:hAnsiTheme="minorHAnsi" w:cstheme="minorHAnsi"/>
        </w:rPr>
      </w:pPr>
      <w:r w:rsidRPr="00B00331">
        <w:rPr>
          <w:rFonts w:asciiTheme="minorHAnsi" w:hAnsiTheme="minorHAnsi" w:cstheme="minorHAnsi"/>
          <w:b/>
          <w:bCs/>
          <w:i/>
          <w:iCs/>
        </w:rPr>
        <w:t>Femmes</w:t>
      </w:r>
      <w:r w:rsidR="001E6BC7" w:rsidRPr="00B00331">
        <w:rPr>
          <w:rFonts w:asciiTheme="minorHAnsi" w:hAnsiTheme="minorHAnsi" w:cstheme="minorHAnsi"/>
        </w:rPr>
        <w:t> : Il s’agit du cumul des femmes ayant voté dans tous les bureaux de vote de la CEL</w:t>
      </w:r>
      <w:r w:rsidR="00100AD3" w:rsidRPr="00B00331">
        <w:rPr>
          <w:rFonts w:asciiTheme="minorHAnsi" w:hAnsiTheme="minorHAnsi" w:cstheme="minorHAnsi"/>
        </w:rPr>
        <w:t>.</w:t>
      </w:r>
    </w:p>
    <w:p w14:paraId="2D44984B" w14:textId="11225F1F" w:rsidR="00D14983" w:rsidRPr="00B00331" w:rsidRDefault="00D14983"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Taux de participation</w:t>
      </w:r>
      <w:r w:rsidRPr="00B00331">
        <w:rPr>
          <w:rFonts w:asciiTheme="minorHAnsi" w:hAnsiTheme="minorHAnsi" w:cstheme="minorHAnsi"/>
        </w:rPr>
        <w:t> : Le taux de participation est la proportion du nombre total de votants par rapport au nombre total d’inscrits</w:t>
      </w:r>
      <w:r w:rsidR="00353857" w:rsidRPr="00B00331">
        <w:rPr>
          <w:rFonts w:asciiTheme="minorHAnsi" w:hAnsiTheme="minorHAnsi" w:cstheme="minorHAnsi"/>
        </w:rPr>
        <w:t xml:space="preserve"> </w:t>
      </w:r>
      <w:r w:rsidR="002C4407" w:rsidRPr="00B00331">
        <w:rPr>
          <w:rFonts w:asciiTheme="minorHAnsi" w:hAnsiTheme="minorHAnsi" w:cstheme="minorHAnsi"/>
        </w:rPr>
        <w:t>de la CEL</w:t>
      </w:r>
      <w:r w:rsidRPr="00B00331">
        <w:rPr>
          <w:rFonts w:asciiTheme="minorHAnsi" w:hAnsiTheme="minorHAnsi" w:cstheme="minorHAnsi"/>
        </w:rPr>
        <w:t>. C’est une donnée calculée.</w:t>
      </w:r>
    </w:p>
    <w:p w14:paraId="3B933011" w14:textId="111353EB" w:rsidR="00D14983" w:rsidRPr="00B00331" w:rsidRDefault="00D14983" w:rsidP="00100AD3">
      <w:pPr>
        <w:pStyle w:val="Paragraphedeliste"/>
        <w:numPr>
          <w:ilvl w:val="0"/>
          <w:numId w:val="13"/>
        </w:numPr>
        <w:spacing w:line="360" w:lineRule="auto"/>
        <w:jc w:val="both"/>
        <w:rPr>
          <w:rFonts w:asciiTheme="minorHAnsi" w:hAnsiTheme="minorHAnsi" w:cstheme="minorHAnsi"/>
        </w:rPr>
      </w:pPr>
      <w:r w:rsidRPr="00B00331">
        <w:rPr>
          <w:rFonts w:asciiTheme="minorHAnsi" w:hAnsiTheme="minorHAnsi" w:cstheme="minorHAnsi"/>
          <w:b/>
          <w:bCs/>
        </w:rPr>
        <w:t>Bulletins nuls</w:t>
      </w:r>
      <w:r w:rsidRPr="00B00331">
        <w:rPr>
          <w:rFonts w:asciiTheme="minorHAnsi" w:hAnsiTheme="minorHAnsi" w:cstheme="minorHAnsi"/>
        </w:rPr>
        <w:t> :</w:t>
      </w:r>
      <w:r w:rsidR="00B93F0E" w:rsidRPr="00B00331">
        <w:rPr>
          <w:rFonts w:asciiTheme="minorHAnsi" w:hAnsiTheme="minorHAnsi" w:cstheme="minorHAnsi"/>
        </w:rPr>
        <w:t xml:space="preserve"> C’est le cumul des bulletins nuls de tous les BV d</w:t>
      </w:r>
      <w:r w:rsidR="00C5090D" w:rsidRPr="00B00331">
        <w:rPr>
          <w:rFonts w:asciiTheme="minorHAnsi" w:hAnsiTheme="minorHAnsi" w:cstheme="minorHAnsi"/>
        </w:rPr>
        <w:t>e la CEL</w:t>
      </w:r>
      <w:r w:rsidRPr="00B00331">
        <w:rPr>
          <w:rFonts w:asciiTheme="minorHAnsi" w:hAnsiTheme="minorHAnsi" w:cstheme="minorHAnsi"/>
        </w:rPr>
        <w:t xml:space="preserve"> Ils sont comptabilisés dans le total des votants</w:t>
      </w:r>
      <w:r w:rsidR="00E86E4A" w:rsidRPr="00B00331">
        <w:rPr>
          <w:rFonts w:asciiTheme="minorHAnsi" w:hAnsiTheme="minorHAnsi" w:cstheme="minorHAnsi"/>
        </w:rPr>
        <w:t>.</w:t>
      </w:r>
    </w:p>
    <w:p w14:paraId="18A7C635" w14:textId="57D107FE" w:rsidR="00D14983" w:rsidRPr="00B00331" w:rsidRDefault="00D14983" w:rsidP="00100AD3">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 </w:t>
      </w:r>
      <w:r w:rsidRPr="00B00331">
        <w:rPr>
          <w:rFonts w:asciiTheme="minorHAnsi" w:hAnsiTheme="minorHAnsi" w:cstheme="minorHAnsi"/>
        </w:rPr>
        <w:t>Il s’agit du</w:t>
      </w:r>
      <w:r w:rsidR="00C5090D" w:rsidRPr="00B00331">
        <w:rPr>
          <w:rFonts w:asciiTheme="minorHAnsi" w:hAnsiTheme="minorHAnsi" w:cstheme="minorHAnsi"/>
        </w:rPr>
        <w:t xml:space="preserve"> cumul d</w:t>
      </w:r>
      <w:r w:rsidR="00E86E4A" w:rsidRPr="00B00331">
        <w:rPr>
          <w:rFonts w:asciiTheme="minorHAnsi" w:hAnsiTheme="minorHAnsi" w:cstheme="minorHAnsi"/>
        </w:rPr>
        <w:t>u</w:t>
      </w:r>
      <w:r w:rsidRPr="00B00331">
        <w:rPr>
          <w:rFonts w:asciiTheme="minorHAnsi" w:hAnsiTheme="minorHAnsi" w:cstheme="minorHAnsi"/>
        </w:rPr>
        <w:t xml:space="preserve"> nombre de voix obtenu par candidat ainsi que le nombre de bulletins blancs</w:t>
      </w:r>
      <w:r w:rsidR="00E86E4A" w:rsidRPr="00B00331">
        <w:rPr>
          <w:rFonts w:asciiTheme="minorHAnsi" w:hAnsiTheme="minorHAnsi" w:cstheme="minorHAnsi"/>
        </w:rPr>
        <w:t xml:space="preserve"> p</w:t>
      </w:r>
      <w:r w:rsidR="004B4229" w:rsidRPr="00B00331">
        <w:rPr>
          <w:rFonts w:asciiTheme="minorHAnsi" w:hAnsiTheme="minorHAnsi" w:cstheme="minorHAnsi"/>
        </w:rPr>
        <w:t xml:space="preserve">our </w:t>
      </w:r>
      <w:r w:rsidR="00FA4953" w:rsidRPr="00B00331">
        <w:rPr>
          <w:rFonts w:asciiTheme="minorHAnsi" w:hAnsiTheme="minorHAnsi" w:cstheme="minorHAnsi"/>
        </w:rPr>
        <w:t xml:space="preserve">tous les </w:t>
      </w:r>
      <w:r w:rsidR="00D77F1F" w:rsidRPr="00B00331">
        <w:rPr>
          <w:rFonts w:asciiTheme="minorHAnsi" w:hAnsiTheme="minorHAnsi" w:cstheme="minorHAnsi"/>
        </w:rPr>
        <w:t>bureaux de vote</w:t>
      </w:r>
      <w:r w:rsidR="00FA4953" w:rsidRPr="00B00331">
        <w:rPr>
          <w:rFonts w:asciiTheme="minorHAnsi" w:hAnsiTheme="minorHAnsi" w:cstheme="minorHAnsi"/>
        </w:rPr>
        <w:t xml:space="preserve"> de </w:t>
      </w:r>
      <w:r w:rsidR="004B4229" w:rsidRPr="00B00331">
        <w:rPr>
          <w:rFonts w:asciiTheme="minorHAnsi" w:hAnsiTheme="minorHAnsi" w:cstheme="minorHAnsi"/>
        </w:rPr>
        <w:t>la CEL</w:t>
      </w:r>
      <w:r w:rsidRPr="00B00331">
        <w:rPr>
          <w:rFonts w:asciiTheme="minorHAnsi" w:hAnsiTheme="minorHAnsi" w:cstheme="minorHAnsi"/>
        </w:rPr>
        <w:t>.</w:t>
      </w:r>
      <w:r w:rsidRPr="00B00331">
        <w:rPr>
          <w:rFonts w:asciiTheme="minorHAnsi" w:hAnsiTheme="minorHAnsi" w:cstheme="minorHAnsi"/>
          <w:b/>
          <w:bCs/>
        </w:rPr>
        <w:t xml:space="preserve"> </w:t>
      </w:r>
    </w:p>
    <w:p w14:paraId="776BA469" w14:textId="0AFA1B2D" w:rsidR="00D14983" w:rsidRPr="00B00331" w:rsidRDefault="00D14983" w:rsidP="00100AD3">
      <w:pPr>
        <w:pStyle w:val="Paragraphedeliste"/>
        <w:numPr>
          <w:ilvl w:val="0"/>
          <w:numId w:val="13"/>
        </w:numPr>
        <w:spacing w:line="360" w:lineRule="auto"/>
        <w:jc w:val="both"/>
        <w:rPr>
          <w:rFonts w:asciiTheme="minorHAnsi" w:hAnsiTheme="minorHAnsi" w:cstheme="minorHAnsi"/>
          <w:b/>
          <w:bCs/>
        </w:rPr>
      </w:pPr>
      <w:r w:rsidRPr="00B00331">
        <w:rPr>
          <w:rFonts w:asciiTheme="minorHAnsi" w:hAnsiTheme="minorHAnsi" w:cstheme="minorHAnsi"/>
          <w:b/>
          <w:bCs/>
        </w:rPr>
        <w:t xml:space="preserve">Suffrages exprimés par partis et groupements politiques : </w:t>
      </w:r>
      <w:r w:rsidRPr="00B00331">
        <w:rPr>
          <w:rFonts w:asciiTheme="minorHAnsi" w:hAnsiTheme="minorHAnsi" w:cstheme="minorHAnsi"/>
        </w:rPr>
        <w:t xml:space="preserve">Il s’agit du </w:t>
      </w:r>
      <w:r w:rsidR="00FA4953" w:rsidRPr="00B00331">
        <w:rPr>
          <w:rFonts w:asciiTheme="minorHAnsi" w:hAnsiTheme="minorHAnsi" w:cstheme="minorHAnsi"/>
        </w:rPr>
        <w:t xml:space="preserve">cumul du </w:t>
      </w:r>
      <w:r w:rsidRPr="00B00331">
        <w:rPr>
          <w:rFonts w:asciiTheme="minorHAnsi" w:hAnsiTheme="minorHAnsi" w:cstheme="minorHAnsi"/>
        </w:rPr>
        <w:t>nombre de voix obtenu par candidat et p</w:t>
      </w:r>
      <w:r w:rsidR="00FA4953" w:rsidRPr="00B00331">
        <w:rPr>
          <w:rFonts w:asciiTheme="minorHAnsi" w:hAnsiTheme="minorHAnsi" w:cstheme="minorHAnsi"/>
        </w:rPr>
        <w:t>our tous les</w:t>
      </w:r>
      <w:r w:rsidRPr="00B00331">
        <w:rPr>
          <w:rFonts w:asciiTheme="minorHAnsi" w:hAnsiTheme="minorHAnsi" w:cstheme="minorHAnsi"/>
        </w:rPr>
        <w:t xml:space="preserve"> bureau</w:t>
      </w:r>
      <w:r w:rsidR="00FA4953" w:rsidRPr="00B00331">
        <w:rPr>
          <w:rFonts w:asciiTheme="minorHAnsi" w:hAnsiTheme="minorHAnsi" w:cstheme="minorHAnsi"/>
        </w:rPr>
        <w:t>x</w:t>
      </w:r>
      <w:r w:rsidRPr="00B00331">
        <w:rPr>
          <w:rFonts w:asciiTheme="minorHAnsi" w:hAnsiTheme="minorHAnsi" w:cstheme="minorHAnsi"/>
        </w:rPr>
        <w:t xml:space="preserve"> de vote</w:t>
      </w:r>
      <w:r w:rsidR="00FA4953" w:rsidRPr="00B00331">
        <w:rPr>
          <w:rFonts w:asciiTheme="minorHAnsi" w:hAnsiTheme="minorHAnsi" w:cstheme="minorHAnsi"/>
        </w:rPr>
        <w:t xml:space="preserve"> de </w:t>
      </w:r>
      <w:r w:rsidR="00D77F1F" w:rsidRPr="00B00331">
        <w:rPr>
          <w:rFonts w:asciiTheme="minorHAnsi" w:hAnsiTheme="minorHAnsi" w:cstheme="minorHAnsi"/>
        </w:rPr>
        <w:t>la CEL</w:t>
      </w:r>
      <w:r w:rsidRPr="00B00331">
        <w:rPr>
          <w:rFonts w:asciiTheme="minorHAnsi" w:hAnsiTheme="minorHAnsi" w:cstheme="minorHAnsi"/>
        </w:rPr>
        <w:t xml:space="preserve">. </w:t>
      </w:r>
    </w:p>
    <w:p w14:paraId="3F2067AC" w14:textId="3F53C5AF" w:rsidR="007A38FD" w:rsidRPr="00B00331" w:rsidRDefault="007A38FD" w:rsidP="00100AD3">
      <w:pPr>
        <w:spacing w:line="360" w:lineRule="auto"/>
        <w:jc w:val="both"/>
        <w:rPr>
          <w:rFonts w:asciiTheme="minorHAnsi" w:hAnsiTheme="minorHAnsi" w:cstheme="minorHAnsi"/>
        </w:rPr>
      </w:pPr>
      <w:r w:rsidRPr="00B00331">
        <w:rPr>
          <w:rFonts w:asciiTheme="minorHAnsi" w:hAnsiTheme="minorHAnsi" w:cstheme="minorHAnsi"/>
        </w:rPr>
        <w:t xml:space="preserve">A la fin de la consolidation, le superviseur signe le document ainsi constitué est expédie </w:t>
      </w:r>
      <w:r w:rsidR="000C40F5" w:rsidRPr="00B00331">
        <w:rPr>
          <w:rFonts w:asciiTheme="minorHAnsi" w:hAnsiTheme="minorHAnsi" w:cstheme="minorHAnsi"/>
        </w:rPr>
        <w:t xml:space="preserve">le fichier </w:t>
      </w:r>
      <w:r w:rsidR="000D0B05" w:rsidRPr="00B00331">
        <w:rPr>
          <w:rFonts w:asciiTheme="minorHAnsi" w:hAnsiTheme="minorHAnsi" w:cstheme="minorHAnsi"/>
        </w:rPr>
        <w:t>signé et scanné</w:t>
      </w:r>
      <w:r w:rsidR="000C40F5" w:rsidRPr="00B00331">
        <w:rPr>
          <w:rFonts w:asciiTheme="minorHAnsi" w:hAnsiTheme="minorHAnsi" w:cstheme="minorHAnsi"/>
        </w:rPr>
        <w:t xml:space="preserve"> </w:t>
      </w:r>
      <w:r w:rsidRPr="00B00331">
        <w:rPr>
          <w:rFonts w:asciiTheme="minorHAnsi" w:hAnsiTheme="minorHAnsi" w:cstheme="minorHAnsi"/>
        </w:rPr>
        <w:t>vers la Commission Electorale Centrale pour la proclamation et la compilation national des données</w:t>
      </w:r>
      <w:r w:rsidR="00B9275D" w:rsidRPr="00B00331">
        <w:rPr>
          <w:rFonts w:asciiTheme="minorHAnsi" w:hAnsiTheme="minorHAnsi" w:cstheme="minorHAnsi"/>
        </w:rPr>
        <w:t xml:space="preserve"> via le serveur FTP</w:t>
      </w:r>
      <w:r w:rsidRPr="00B00331">
        <w:rPr>
          <w:rFonts w:asciiTheme="minorHAnsi" w:hAnsiTheme="minorHAnsi" w:cstheme="minorHAnsi"/>
        </w:rPr>
        <w:t>.</w:t>
      </w:r>
      <w:r w:rsidR="00A8447E" w:rsidRPr="00B00331">
        <w:rPr>
          <w:rFonts w:asciiTheme="minorHAnsi" w:hAnsiTheme="minorHAnsi" w:cstheme="minorHAnsi"/>
        </w:rPr>
        <w:t xml:space="preserve"> </w:t>
      </w:r>
      <w:r w:rsidRPr="00B00331">
        <w:rPr>
          <w:rFonts w:asciiTheme="minorHAnsi" w:hAnsiTheme="minorHAnsi" w:cstheme="minorHAnsi"/>
        </w:rPr>
        <w:t>Il n’y a que les fichiers de consolidation signés par les superviseurs qui sont proclamé</w:t>
      </w:r>
      <w:r w:rsidR="00B9275D" w:rsidRPr="00B00331">
        <w:rPr>
          <w:rFonts w:asciiTheme="minorHAnsi" w:hAnsiTheme="minorHAnsi" w:cstheme="minorHAnsi"/>
        </w:rPr>
        <w:t>s</w:t>
      </w:r>
      <w:r w:rsidRPr="00B00331">
        <w:rPr>
          <w:rFonts w:asciiTheme="minorHAnsi" w:hAnsiTheme="minorHAnsi" w:cstheme="minorHAnsi"/>
        </w:rPr>
        <w:t xml:space="preserve"> par le porte-parole de la Commission Electorale Centra</w:t>
      </w:r>
      <w:r w:rsidR="00ED50B8" w:rsidRPr="00B00331">
        <w:rPr>
          <w:rFonts w:asciiTheme="minorHAnsi" w:hAnsiTheme="minorHAnsi" w:cstheme="minorHAnsi"/>
        </w:rPr>
        <w:t>l</w:t>
      </w:r>
      <w:r w:rsidRPr="00B00331">
        <w:rPr>
          <w:rFonts w:asciiTheme="minorHAnsi" w:hAnsiTheme="minorHAnsi" w:cstheme="minorHAnsi"/>
        </w:rPr>
        <w:t>e</w:t>
      </w:r>
      <w:r w:rsidR="003B0C4D" w:rsidRPr="00B00331">
        <w:rPr>
          <w:rFonts w:asciiTheme="minorHAnsi" w:hAnsiTheme="minorHAnsi" w:cstheme="minorHAnsi"/>
        </w:rPr>
        <w:t>.</w:t>
      </w:r>
    </w:p>
    <w:p w14:paraId="39DBE1F6" w14:textId="77777777" w:rsidR="00FE4582" w:rsidRPr="00B00331" w:rsidRDefault="00FE4582" w:rsidP="00100AD3">
      <w:pPr>
        <w:spacing w:line="360" w:lineRule="auto"/>
        <w:jc w:val="both"/>
        <w:rPr>
          <w:rFonts w:asciiTheme="minorHAnsi" w:hAnsiTheme="minorHAnsi" w:cstheme="minorHAnsi"/>
        </w:rPr>
      </w:pPr>
    </w:p>
    <w:p w14:paraId="45E441D5" w14:textId="23428CF7" w:rsidR="004C67DA" w:rsidRPr="00B00331" w:rsidRDefault="004C67DA" w:rsidP="006E0D33">
      <w:pPr>
        <w:pStyle w:val="Titre3"/>
        <w:rPr>
          <w:rFonts w:asciiTheme="minorHAnsi" w:hAnsiTheme="minorHAnsi" w:cstheme="minorHAnsi"/>
        </w:rPr>
      </w:pPr>
      <w:bookmarkStart w:id="25" w:name="_Toc126220511"/>
      <w:r w:rsidRPr="00B00331">
        <w:rPr>
          <w:rFonts w:asciiTheme="minorHAnsi" w:hAnsiTheme="minorHAnsi" w:cstheme="minorHAnsi"/>
        </w:rPr>
        <w:t>Proclamation des résultats</w:t>
      </w:r>
      <w:bookmarkEnd w:id="25"/>
    </w:p>
    <w:p w14:paraId="4782596E" w14:textId="5EC61C99" w:rsidR="00CB1C70" w:rsidRPr="00B00331" w:rsidRDefault="00BE19B5" w:rsidP="00100AD3">
      <w:pPr>
        <w:spacing w:line="360" w:lineRule="auto"/>
        <w:jc w:val="both"/>
        <w:rPr>
          <w:rFonts w:asciiTheme="minorHAnsi" w:hAnsiTheme="minorHAnsi" w:cstheme="minorHAnsi"/>
        </w:rPr>
      </w:pPr>
      <w:r w:rsidRPr="00B00331">
        <w:rPr>
          <w:rFonts w:asciiTheme="minorHAnsi" w:hAnsiTheme="minorHAnsi" w:cstheme="minorHAnsi"/>
        </w:rPr>
        <w:t>À la suite du</w:t>
      </w:r>
      <w:r w:rsidR="00CB1C70" w:rsidRPr="00B00331">
        <w:rPr>
          <w:rFonts w:asciiTheme="minorHAnsi" w:hAnsiTheme="minorHAnsi" w:cstheme="minorHAnsi"/>
        </w:rPr>
        <w:t xml:space="preserve"> dépouillement dans le bureau de vote, les résultats sont proclamés par le président du Bureau de Vote. Les résultats provisoires sont proclamés à 3 niveaux : </w:t>
      </w:r>
    </w:p>
    <w:p w14:paraId="6B23CFB2" w14:textId="1D09AB25" w:rsidR="00CB1C70" w:rsidRPr="00B00331" w:rsidRDefault="00CB1C70" w:rsidP="00100AD3">
      <w:pPr>
        <w:pStyle w:val="Paragraphedeliste"/>
        <w:numPr>
          <w:ilvl w:val="0"/>
          <w:numId w:val="11"/>
        </w:numPr>
        <w:spacing w:line="360" w:lineRule="auto"/>
        <w:jc w:val="both"/>
        <w:rPr>
          <w:rFonts w:asciiTheme="minorHAnsi" w:hAnsiTheme="minorHAnsi" w:cstheme="minorHAnsi"/>
        </w:rPr>
      </w:pPr>
      <w:r w:rsidRPr="00B00331">
        <w:rPr>
          <w:rFonts w:asciiTheme="minorHAnsi" w:hAnsiTheme="minorHAnsi" w:cstheme="minorHAnsi"/>
          <w:b/>
          <w:bCs/>
        </w:rPr>
        <w:t>Au niveau du bureau de vote</w:t>
      </w:r>
      <w:r w:rsidRPr="00B00331">
        <w:rPr>
          <w:rFonts w:asciiTheme="minorHAnsi" w:hAnsiTheme="minorHAnsi" w:cstheme="minorHAnsi"/>
        </w:rPr>
        <w:t> : Le président du bureau de vote proclame les résultats provisoires après le dépouillement des bulletins de vote</w:t>
      </w:r>
    </w:p>
    <w:p w14:paraId="18E0771E" w14:textId="19A27DE0" w:rsidR="00CB1C70" w:rsidRPr="00B00331" w:rsidRDefault="00CB1C70" w:rsidP="00100AD3">
      <w:pPr>
        <w:pStyle w:val="Paragraphedeliste"/>
        <w:numPr>
          <w:ilvl w:val="0"/>
          <w:numId w:val="11"/>
        </w:numPr>
        <w:spacing w:line="360" w:lineRule="auto"/>
        <w:jc w:val="both"/>
        <w:rPr>
          <w:rFonts w:asciiTheme="minorHAnsi" w:hAnsiTheme="minorHAnsi" w:cstheme="minorHAnsi"/>
        </w:rPr>
      </w:pPr>
      <w:r w:rsidRPr="00B00331">
        <w:rPr>
          <w:rFonts w:asciiTheme="minorHAnsi" w:hAnsiTheme="minorHAnsi" w:cstheme="minorHAnsi"/>
          <w:b/>
          <w:bCs/>
        </w:rPr>
        <w:t>Au niveau de la CEL</w:t>
      </w:r>
      <w:r w:rsidRPr="00B00331">
        <w:rPr>
          <w:rFonts w:asciiTheme="minorHAnsi" w:hAnsiTheme="minorHAnsi" w:cstheme="minorHAnsi"/>
        </w:rPr>
        <w:t xml:space="preserve"> : </w:t>
      </w:r>
      <w:r w:rsidR="00BE19B5" w:rsidRPr="00B00331">
        <w:rPr>
          <w:rFonts w:asciiTheme="minorHAnsi" w:hAnsiTheme="minorHAnsi" w:cstheme="minorHAnsi"/>
        </w:rPr>
        <w:t>À la suite du</w:t>
      </w:r>
      <w:r w:rsidRPr="00B00331">
        <w:rPr>
          <w:rFonts w:asciiTheme="minorHAnsi" w:hAnsiTheme="minorHAnsi" w:cstheme="minorHAnsi"/>
        </w:rPr>
        <w:t xml:space="preserve"> recensement général des votes dans les CEC ou CESP, la CEL proclame les résultats provisoires du scrutin.</w:t>
      </w:r>
    </w:p>
    <w:p w14:paraId="3AFCFF6A" w14:textId="1FC132CE" w:rsidR="00CB1C70" w:rsidRPr="00B00331" w:rsidRDefault="00CB1C70" w:rsidP="00100AD3">
      <w:pPr>
        <w:pStyle w:val="Paragraphedeliste"/>
        <w:numPr>
          <w:ilvl w:val="0"/>
          <w:numId w:val="11"/>
        </w:numPr>
        <w:spacing w:line="360" w:lineRule="auto"/>
        <w:jc w:val="both"/>
        <w:rPr>
          <w:rFonts w:asciiTheme="minorHAnsi" w:hAnsiTheme="minorHAnsi" w:cstheme="minorHAnsi"/>
        </w:rPr>
      </w:pPr>
      <w:r w:rsidRPr="00B00331">
        <w:rPr>
          <w:rFonts w:asciiTheme="minorHAnsi" w:hAnsiTheme="minorHAnsi" w:cstheme="minorHAnsi"/>
          <w:b/>
          <w:bCs/>
        </w:rPr>
        <w:t>Au niveau de la Commission centrale</w:t>
      </w:r>
      <w:r w:rsidRPr="00B00331">
        <w:rPr>
          <w:rFonts w:asciiTheme="minorHAnsi" w:hAnsiTheme="minorHAnsi" w:cstheme="minorHAnsi"/>
        </w:rPr>
        <w:t xml:space="preserve"> : La Commission Centrale procède à la collecte des procès-verbaux de recensement général des votes et à la proclamation provisoire des </w:t>
      </w:r>
      <w:r w:rsidRPr="00B00331">
        <w:rPr>
          <w:rFonts w:asciiTheme="minorHAnsi" w:hAnsiTheme="minorHAnsi" w:cstheme="minorHAnsi"/>
        </w:rPr>
        <w:lastRenderedPageBreak/>
        <w:t>résultats par département. Cette proclamation est l’œuvre de son porte-</w:t>
      </w:r>
      <w:r w:rsidR="00BE19B5" w:rsidRPr="00B00331">
        <w:rPr>
          <w:rFonts w:asciiTheme="minorHAnsi" w:hAnsiTheme="minorHAnsi" w:cstheme="minorHAnsi"/>
        </w:rPr>
        <w:t>parole ou</w:t>
      </w:r>
      <w:r w:rsidRPr="00B00331">
        <w:rPr>
          <w:rFonts w:asciiTheme="minorHAnsi" w:hAnsiTheme="minorHAnsi" w:cstheme="minorHAnsi"/>
        </w:rPr>
        <w:t xml:space="preserve"> de son adjoint et le cas échant, d’un Commissaire central. </w:t>
      </w:r>
    </w:p>
    <w:p w14:paraId="401DA006" w14:textId="5975E1EA" w:rsidR="00C91C33" w:rsidRDefault="00BE19B5" w:rsidP="0026789E">
      <w:pPr>
        <w:pStyle w:val="Paragraphedeliste"/>
        <w:numPr>
          <w:ilvl w:val="0"/>
          <w:numId w:val="11"/>
        </w:numPr>
        <w:spacing w:after="200" w:line="360" w:lineRule="auto"/>
        <w:jc w:val="both"/>
        <w:rPr>
          <w:rFonts w:asciiTheme="minorHAnsi" w:hAnsiTheme="minorHAnsi" w:cstheme="minorHAnsi"/>
        </w:rPr>
      </w:pPr>
      <w:r w:rsidRPr="00EF069B">
        <w:rPr>
          <w:rFonts w:asciiTheme="minorHAnsi" w:hAnsiTheme="minorHAnsi" w:cstheme="minorHAnsi"/>
        </w:rPr>
        <w:t>À la suite de</w:t>
      </w:r>
      <w:r w:rsidR="00CB1C70" w:rsidRPr="00EF069B">
        <w:rPr>
          <w:rFonts w:asciiTheme="minorHAnsi" w:hAnsiTheme="minorHAnsi" w:cstheme="minorHAnsi"/>
        </w:rPr>
        <w:t xml:space="preserve"> la consolidation des résultats par les commissaires centraux, la Commission Electorale Indépendante les </w:t>
      </w:r>
      <w:r w:rsidRPr="00EF069B">
        <w:rPr>
          <w:rFonts w:asciiTheme="minorHAnsi" w:hAnsiTheme="minorHAnsi" w:cstheme="minorHAnsi"/>
        </w:rPr>
        <w:t>communique</w:t>
      </w:r>
      <w:r w:rsidR="00CB1C70" w:rsidRPr="00EF069B">
        <w:rPr>
          <w:rFonts w:asciiTheme="minorHAnsi" w:hAnsiTheme="minorHAnsi" w:cstheme="minorHAnsi"/>
        </w:rPr>
        <w:t xml:space="preserve"> officiellement à l’ensemble du pays, par les canaux officiels.</w:t>
      </w:r>
    </w:p>
    <w:p w14:paraId="1A68B20A" w14:textId="77777777" w:rsidR="00C91C33" w:rsidRDefault="00C91C33">
      <w:pPr>
        <w:spacing w:after="200"/>
        <w:rPr>
          <w:rFonts w:asciiTheme="minorHAnsi" w:hAnsiTheme="minorHAnsi" w:cstheme="minorHAnsi"/>
        </w:rPr>
      </w:pPr>
      <w:r>
        <w:rPr>
          <w:rFonts w:asciiTheme="minorHAnsi" w:hAnsiTheme="minorHAnsi" w:cstheme="minorHAnsi"/>
        </w:rPr>
        <w:br w:type="page"/>
      </w:r>
    </w:p>
    <w:p w14:paraId="4F53B5E5" w14:textId="0EF9C409" w:rsidR="00F06DD4" w:rsidRDefault="00C91C33" w:rsidP="00E02B5E">
      <w:pPr>
        <w:pStyle w:val="Titre1"/>
        <w:numPr>
          <w:ilvl w:val="0"/>
          <w:numId w:val="0"/>
        </w:numPr>
        <w:ind w:left="432" w:hanging="432"/>
      </w:pPr>
      <w:bookmarkStart w:id="26" w:name="_Toc126220512"/>
      <w:r>
        <w:lastRenderedPageBreak/>
        <w:t>ANNEXES</w:t>
      </w:r>
      <w:bookmarkEnd w:id="26"/>
    </w:p>
    <w:p w14:paraId="23726CC8" w14:textId="77777777" w:rsidR="006C1A85" w:rsidRDefault="006C1A85" w:rsidP="00C91C33">
      <w:pPr>
        <w:spacing w:after="200" w:line="360" w:lineRule="auto"/>
        <w:jc w:val="both"/>
        <w:rPr>
          <w:rFonts w:asciiTheme="minorHAnsi" w:hAnsiTheme="minorHAnsi" w:cstheme="minorHAnsi"/>
        </w:rPr>
      </w:pPr>
    </w:p>
    <w:p w14:paraId="580141C3" w14:textId="7423FB73" w:rsidR="00C91C33" w:rsidRPr="00C91C33" w:rsidRDefault="00C91C33" w:rsidP="00C91C33">
      <w:pPr>
        <w:spacing w:after="200" w:line="360" w:lineRule="auto"/>
        <w:jc w:val="both"/>
        <w:rPr>
          <w:rFonts w:asciiTheme="minorHAnsi" w:hAnsiTheme="minorHAnsi" w:cstheme="minorHAnsi"/>
        </w:rPr>
      </w:pPr>
      <w:r>
        <w:rPr>
          <w:rFonts w:asciiTheme="minorHAnsi" w:hAnsiTheme="minorHAnsi" w:cstheme="minorHAnsi"/>
        </w:rPr>
        <w:t>Annexe 1 : Le code électoral</w:t>
      </w:r>
    </w:p>
    <w:sectPr w:rsidR="00C91C33" w:rsidRPr="00C91C33" w:rsidSect="00CE72DC">
      <w:headerReference w:type="default" r:id="rId48"/>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4A831" w14:textId="77777777" w:rsidR="006D20C8" w:rsidRDefault="006D20C8">
      <w:r>
        <w:separator/>
      </w:r>
    </w:p>
    <w:p w14:paraId="555550CB" w14:textId="77777777" w:rsidR="006D20C8" w:rsidRDefault="006D20C8"/>
  </w:endnote>
  <w:endnote w:type="continuationSeparator" w:id="0">
    <w:p w14:paraId="11A6B2DC" w14:textId="77777777" w:rsidR="006D20C8" w:rsidRDefault="006D20C8">
      <w:r>
        <w:continuationSeparator/>
      </w:r>
    </w:p>
    <w:p w14:paraId="43284A75" w14:textId="77777777" w:rsidR="006D20C8" w:rsidRDefault="006D20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565056"/>
      <w:docPartObj>
        <w:docPartGallery w:val="Page Numbers (Bottom of Page)"/>
        <w:docPartUnique/>
      </w:docPartObj>
    </w:sdtPr>
    <w:sdtEndPr>
      <w:rPr>
        <w:noProof/>
      </w:rPr>
    </w:sdtEndPr>
    <w:sdtContent>
      <w:p w14:paraId="4A40AA0B" w14:textId="77777777" w:rsidR="002B1C0D" w:rsidRDefault="002B1C0D">
        <w:pPr>
          <w:pStyle w:val="Pieddepage"/>
          <w:jc w:val="center"/>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p>
    </w:sdtContent>
  </w:sdt>
  <w:p w14:paraId="2DC8535F" w14:textId="77777777" w:rsidR="002B1C0D" w:rsidRDefault="002B1C0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F95C8" w14:textId="77777777" w:rsidR="006D20C8" w:rsidRDefault="006D20C8">
      <w:r>
        <w:separator/>
      </w:r>
    </w:p>
    <w:p w14:paraId="1481FBD1" w14:textId="77777777" w:rsidR="006D20C8" w:rsidRDefault="006D20C8"/>
  </w:footnote>
  <w:footnote w:type="continuationSeparator" w:id="0">
    <w:p w14:paraId="57EA6873" w14:textId="77777777" w:rsidR="006D20C8" w:rsidRDefault="006D20C8">
      <w:r>
        <w:continuationSeparator/>
      </w:r>
    </w:p>
    <w:p w14:paraId="56B5FB96" w14:textId="77777777" w:rsidR="006D20C8" w:rsidRDefault="006D20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7" w:type="dxa"/>
      <w:tblBorders>
        <w:top w:val="single" w:sz="36" w:space="0" w:color="39302A" w:themeColor="text2"/>
        <w:left w:val="single" w:sz="36" w:space="0" w:color="39302A" w:themeColor="text2"/>
        <w:bottom w:val="single" w:sz="36" w:space="0" w:color="39302A" w:themeColor="text2"/>
        <w:right w:val="single" w:sz="36" w:space="0" w:color="39302A" w:themeColor="text2"/>
        <w:insideH w:val="single" w:sz="36" w:space="0" w:color="39302A" w:themeColor="text2"/>
        <w:insideV w:val="single" w:sz="36" w:space="0" w:color="39302A" w:themeColor="text2"/>
      </w:tblBorders>
      <w:tblLook w:val="0000" w:firstRow="0" w:lastRow="0" w:firstColumn="0" w:lastColumn="0" w:noHBand="0" w:noVBand="0"/>
    </w:tblPr>
    <w:tblGrid>
      <w:gridCol w:w="9987"/>
    </w:tblGrid>
    <w:tr w:rsidR="002B1C0D" w14:paraId="6E2F38C2" w14:textId="77777777" w:rsidTr="00B72A7C">
      <w:trPr>
        <w:trHeight w:val="814"/>
      </w:trPr>
      <w:tc>
        <w:tcPr>
          <w:tcW w:w="9987" w:type="dxa"/>
          <w:tcBorders>
            <w:top w:val="nil"/>
            <w:left w:val="nil"/>
            <w:bottom w:val="single" w:sz="36" w:space="0" w:color="CE8D3E" w:themeColor="accent3"/>
            <w:right w:val="nil"/>
          </w:tcBorders>
        </w:tcPr>
        <w:p w14:paraId="70C91B75" w14:textId="77777777" w:rsidR="002B1C0D" w:rsidRDefault="002B1C0D">
          <w:pPr>
            <w:pStyle w:val="En-tte"/>
          </w:pPr>
        </w:p>
      </w:tc>
    </w:tr>
  </w:tbl>
  <w:p w14:paraId="24A161FD" w14:textId="77777777" w:rsidR="002B1C0D" w:rsidRDefault="002B1C0D" w:rsidP="00D077E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5447" w:type="dxa"/>
      <w:tblBorders>
        <w:top w:val="single" w:sz="36" w:space="0" w:color="39302A" w:themeColor="text2"/>
        <w:left w:val="single" w:sz="36" w:space="0" w:color="39302A" w:themeColor="text2"/>
        <w:bottom w:val="single" w:sz="36" w:space="0" w:color="39302A" w:themeColor="text2"/>
        <w:right w:val="single" w:sz="36" w:space="0" w:color="39302A" w:themeColor="text2"/>
        <w:insideH w:val="single" w:sz="36" w:space="0" w:color="39302A" w:themeColor="text2"/>
        <w:insideV w:val="single" w:sz="36" w:space="0" w:color="39302A" w:themeColor="text2"/>
      </w:tblBorders>
      <w:tblLook w:val="0000" w:firstRow="0" w:lastRow="0" w:firstColumn="0" w:lastColumn="0" w:noHBand="0" w:noVBand="0"/>
    </w:tblPr>
    <w:tblGrid>
      <w:gridCol w:w="15447"/>
    </w:tblGrid>
    <w:tr w:rsidR="00B72A7C" w14:paraId="514A2C79" w14:textId="77777777" w:rsidTr="00CE72DC">
      <w:trPr>
        <w:trHeight w:val="1029"/>
      </w:trPr>
      <w:tc>
        <w:tcPr>
          <w:tcW w:w="15447" w:type="dxa"/>
          <w:tcBorders>
            <w:top w:val="nil"/>
            <w:left w:val="nil"/>
            <w:bottom w:val="single" w:sz="36" w:space="0" w:color="CE8D3E" w:themeColor="accent3"/>
            <w:right w:val="nil"/>
          </w:tcBorders>
        </w:tcPr>
        <w:p w14:paraId="48892B2D" w14:textId="77777777" w:rsidR="00B72A7C" w:rsidRDefault="00B72A7C">
          <w:pPr>
            <w:pStyle w:val="En-tte"/>
          </w:pPr>
        </w:p>
      </w:tc>
    </w:tr>
  </w:tbl>
  <w:p w14:paraId="2598F09B" w14:textId="77777777" w:rsidR="00B72A7C" w:rsidRDefault="00B72A7C" w:rsidP="00D077E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13" w:type="dxa"/>
      <w:tblBorders>
        <w:top w:val="single" w:sz="36" w:space="0" w:color="39302A" w:themeColor="text2"/>
        <w:left w:val="single" w:sz="36" w:space="0" w:color="39302A" w:themeColor="text2"/>
        <w:bottom w:val="single" w:sz="36" w:space="0" w:color="39302A" w:themeColor="text2"/>
        <w:right w:val="single" w:sz="36" w:space="0" w:color="39302A" w:themeColor="text2"/>
        <w:insideH w:val="single" w:sz="36" w:space="0" w:color="39302A" w:themeColor="text2"/>
        <w:insideV w:val="single" w:sz="36" w:space="0" w:color="39302A" w:themeColor="text2"/>
      </w:tblBorders>
      <w:tblLook w:val="0000" w:firstRow="0" w:lastRow="0" w:firstColumn="0" w:lastColumn="0" w:noHBand="0" w:noVBand="0"/>
    </w:tblPr>
    <w:tblGrid>
      <w:gridCol w:w="10034"/>
    </w:tblGrid>
    <w:tr w:rsidR="00CE0B57" w14:paraId="4974ADA8" w14:textId="77777777" w:rsidTr="00CE0B57">
      <w:trPr>
        <w:trHeight w:val="963"/>
      </w:trPr>
      <w:tc>
        <w:tcPr>
          <w:tcW w:w="9813" w:type="dxa"/>
          <w:tcBorders>
            <w:top w:val="nil"/>
            <w:left w:val="nil"/>
            <w:bottom w:val="single" w:sz="36" w:space="0" w:color="CE8D3E" w:themeColor="accent3"/>
            <w:right w:val="nil"/>
          </w:tcBorders>
        </w:tcPr>
        <w:p w14:paraId="4B05968E" w14:textId="77777777" w:rsidR="00CE0B57" w:rsidRDefault="00CE0B57">
          <w:pPr>
            <w:pStyle w:val="En-tte"/>
          </w:pPr>
        </w:p>
        <w:p w14:paraId="2CE43291" w14:textId="306DAA84" w:rsidR="00CE0B57" w:rsidRPr="00CE0B57" w:rsidRDefault="00CE0B57" w:rsidP="00CE0B57">
          <w:pPr>
            <w:tabs>
              <w:tab w:val="left" w:pos="10574"/>
            </w:tabs>
          </w:pPr>
          <w:r>
            <w:tab/>
          </w:r>
        </w:p>
      </w:tc>
    </w:tr>
  </w:tbl>
  <w:p w14:paraId="1C36DCBA" w14:textId="77777777" w:rsidR="00CE0B57" w:rsidRDefault="00CE0B57"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10E8"/>
    <w:multiLevelType w:val="multilevel"/>
    <w:tmpl w:val="A3489A5A"/>
    <w:lvl w:ilvl="0">
      <w:start w:val="1"/>
      <w:numFmt w:val="decimal"/>
      <w:lvlText w:val="%1."/>
      <w:lvlJc w:val="left"/>
      <w:pPr>
        <w:ind w:left="630" w:hanging="63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 w15:restartNumberingAfterBreak="0">
    <w:nsid w:val="0A521579"/>
    <w:multiLevelType w:val="hybridMultilevel"/>
    <w:tmpl w:val="ED9CFFD6"/>
    <w:lvl w:ilvl="0" w:tplc="59940556">
      <w:start w:val="1"/>
      <w:numFmt w:val="bullet"/>
      <w:lvlText w:val="▪"/>
      <w:lvlJc w:val="left"/>
      <w:pPr>
        <w:ind w:left="1956"/>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1B144F1C">
      <w:start w:val="1"/>
      <w:numFmt w:val="bullet"/>
      <w:lvlText w:val="o"/>
      <w:lvlJc w:val="left"/>
      <w:pPr>
        <w:ind w:left="269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7ED2CA02">
      <w:start w:val="1"/>
      <w:numFmt w:val="bullet"/>
      <w:lvlText w:val="▪"/>
      <w:lvlJc w:val="left"/>
      <w:pPr>
        <w:ind w:left="341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5C14E44C">
      <w:start w:val="1"/>
      <w:numFmt w:val="bullet"/>
      <w:lvlText w:val="•"/>
      <w:lvlJc w:val="left"/>
      <w:pPr>
        <w:ind w:left="413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F514C394">
      <w:start w:val="1"/>
      <w:numFmt w:val="bullet"/>
      <w:lvlText w:val="o"/>
      <w:lvlJc w:val="left"/>
      <w:pPr>
        <w:ind w:left="485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90742756">
      <w:start w:val="1"/>
      <w:numFmt w:val="bullet"/>
      <w:lvlText w:val="▪"/>
      <w:lvlJc w:val="left"/>
      <w:pPr>
        <w:ind w:left="557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8A8494BE">
      <w:start w:val="1"/>
      <w:numFmt w:val="bullet"/>
      <w:lvlText w:val="•"/>
      <w:lvlJc w:val="left"/>
      <w:pPr>
        <w:ind w:left="629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B42C834A">
      <w:start w:val="1"/>
      <w:numFmt w:val="bullet"/>
      <w:lvlText w:val="o"/>
      <w:lvlJc w:val="left"/>
      <w:pPr>
        <w:ind w:left="701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15C8FF7E">
      <w:start w:val="1"/>
      <w:numFmt w:val="bullet"/>
      <w:lvlText w:val="▪"/>
      <w:lvlJc w:val="left"/>
      <w:pPr>
        <w:ind w:left="7731"/>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2" w15:restartNumberingAfterBreak="0">
    <w:nsid w:val="1B3F03B5"/>
    <w:multiLevelType w:val="hybridMultilevel"/>
    <w:tmpl w:val="D32481E2"/>
    <w:lvl w:ilvl="0" w:tplc="40FA39DA">
      <w:start w:val="5"/>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EF00A9"/>
    <w:multiLevelType w:val="hybridMultilevel"/>
    <w:tmpl w:val="265A9AD4"/>
    <w:lvl w:ilvl="0" w:tplc="4C7EF6AE">
      <w:start w:val="1"/>
      <w:numFmt w:val="bullet"/>
      <w:lvlText w:val="▪"/>
      <w:lvlJc w:val="left"/>
      <w:pPr>
        <w:ind w:left="4238"/>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F1DC33D6">
      <w:start w:val="1"/>
      <w:numFmt w:val="bullet"/>
      <w:lvlText w:val="o"/>
      <w:lvlJc w:val="left"/>
      <w:pPr>
        <w:ind w:left="724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2AC08AE0">
      <w:start w:val="1"/>
      <w:numFmt w:val="bullet"/>
      <w:lvlText w:val="▪"/>
      <w:lvlJc w:val="left"/>
      <w:pPr>
        <w:ind w:left="796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37D2DA4C">
      <w:start w:val="1"/>
      <w:numFmt w:val="bullet"/>
      <w:lvlText w:val="•"/>
      <w:lvlJc w:val="left"/>
      <w:pPr>
        <w:ind w:left="868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508C8F20">
      <w:start w:val="1"/>
      <w:numFmt w:val="bullet"/>
      <w:lvlText w:val="o"/>
      <w:lvlJc w:val="left"/>
      <w:pPr>
        <w:ind w:left="940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41EECD92">
      <w:start w:val="1"/>
      <w:numFmt w:val="bullet"/>
      <w:lvlText w:val="▪"/>
      <w:lvlJc w:val="left"/>
      <w:pPr>
        <w:ind w:left="1012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D55A9170">
      <w:start w:val="1"/>
      <w:numFmt w:val="bullet"/>
      <w:lvlText w:val="•"/>
      <w:lvlJc w:val="left"/>
      <w:pPr>
        <w:ind w:left="1084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10FA86E2">
      <w:start w:val="1"/>
      <w:numFmt w:val="bullet"/>
      <w:lvlText w:val="o"/>
      <w:lvlJc w:val="left"/>
      <w:pPr>
        <w:ind w:left="1156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1C240FB8">
      <w:start w:val="1"/>
      <w:numFmt w:val="bullet"/>
      <w:lvlText w:val="▪"/>
      <w:lvlJc w:val="left"/>
      <w:pPr>
        <w:ind w:left="12284"/>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26B521BF"/>
    <w:multiLevelType w:val="multilevel"/>
    <w:tmpl w:val="886AAB6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B337042"/>
    <w:multiLevelType w:val="multilevel"/>
    <w:tmpl w:val="EBACA44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30A1D09"/>
    <w:multiLevelType w:val="multilevel"/>
    <w:tmpl w:val="13526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32B0C07"/>
    <w:multiLevelType w:val="multilevel"/>
    <w:tmpl w:val="E4A884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93C4629"/>
    <w:multiLevelType w:val="hybridMultilevel"/>
    <w:tmpl w:val="B96CECB0"/>
    <w:lvl w:ilvl="0" w:tplc="21DA3188">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1565CC4"/>
    <w:multiLevelType w:val="hybridMultilevel"/>
    <w:tmpl w:val="068A38DC"/>
    <w:lvl w:ilvl="0" w:tplc="300C0001">
      <w:start w:val="1"/>
      <w:numFmt w:val="bullet"/>
      <w:lvlText w:val=""/>
      <w:lvlJc w:val="left"/>
      <w:pPr>
        <w:ind w:left="3600" w:hanging="360"/>
      </w:pPr>
      <w:rPr>
        <w:rFonts w:ascii="Symbol" w:hAnsi="Symbol" w:hint="default"/>
      </w:rPr>
    </w:lvl>
    <w:lvl w:ilvl="1" w:tplc="300C0003" w:tentative="1">
      <w:start w:val="1"/>
      <w:numFmt w:val="bullet"/>
      <w:lvlText w:val="o"/>
      <w:lvlJc w:val="left"/>
      <w:pPr>
        <w:ind w:left="4320" w:hanging="360"/>
      </w:pPr>
      <w:rPr>
        <w:rFonts w:ascii="Courier New" w:hAnsi="Courier New" w:cs="Courier New" w:hint="default"/>
      </w:rPr>
    </w:lvl>
    <w:lvl w:ilvl="2" w:tplc="300C0005" w:tentative="1">
      <w:start w:val="1"/>
      <w:numFmt w:val="bullet"/>
      <w:lvlText w:val=""/>
      <w:lvlJc w:val="left"/>
      <w:pPr>
        <w:ind w:left="5040" w:hanging="360"/>
      </w:pPr>
      <w:rPr>
        <w:rFonts w:ascii="Wingdings" w:hAnsi="Wingdings" w:hint="default"/>
      </w:rPr>
    </w:lvl>
    <w:lvl w:ilvl="3" w:tplc="300C0001" w:tentative="1">
      <w:start w:val="1"/>
      <w:numFmt w:val="bullet"/>
      <w:lvlText w:val=""/>
      <w:lvlJc w:val="left"/>
      <w:pPr>
        <w:ind w:left="5760" w:hanging="360"/>
      </w:pPr>
      <w:rPr>
        <w:rFonts w:ascii="Symbol" w:hAnsi="Symbol" w:hint="default"/>
      </w:rPr>
    </w:lvl>
    <w:lvl w:ilvl="4" w:tplc="300C0003" w:tentative="1">
      <w:start w:val="1"/>
      <w:numFmt w:val="bullet"/>
      <w:lvlText w:val="o"/>
      <w:lvlJc w:val="left"/>
      <w:pPr>
        <w:ind w:left="6480" w:hanging="360"/>
      </w:pPr>
      <w:rPr>
        <w:rFonts w:ascii="Courier New" w:hAnsi="Courier New" w:cs="Courier New" w:hint="default"/>
      </w:rPr>
    </w:lvl>
    <w:lvl w:ilvl="5" w:tplc="300C0005" w:tentative="1">
      <w:start w:val="1"/>
      <w:numFmt w:val="bullet"/>
      <w:lvlText w:val=""/>
      <w:lvlJc w:val="left"/>
      <w:pPr>
        <w:ind w:left="7200" w:hanging="360"/>
      </w:pPr>
      <w:rPr>
        <w:rFonts w:ascii="Wingdings" w:hAnsi="Wingdings" w:hint="default"/>
      </w:rPr>
    </w:lvl>
    <w:lvl w:ilvl="6" w:tplc="300C0001" w:tentative="1">
      <w:start w:val="1"/>
      <w:numFmt w:val="bullet"/>
      <w:lvlText w:val=""/>
      <w:lvlJc w:val="left"/>
      <w:pPr>
        <w:ind w:left="7920" w:hanging="360"/>
      </w:pPr>
      <w:rPr>
        <w:rFonts w:ascii="Symbol" w:hAnsi="Symbol" w:hint="default"/>
      </w:rPr>
    </w:lvl>
    <w:lvl w:ilvl="7" w:tplc="300C0003" w:tentative="1">
      <w:start w:val="1"/>
      <w:numFmt w:val="bullet"/>
      <w:lvlText w:val="o"/>
      <w:lvlJc w:val="left"/>
      <w:pPr>
        <w:ind w:left="8640" w:hanging="360"/>
      </w:pPr>
      <w:rPr>
        <w:rFonts w:ascii="Courier New" w:hAnsi="Courier New" w:cs="Courier New" w:hint="default"/>
      </w:rPr>
    </w:lvl>
    <w:lvl w:ilvl="8" w:tplc="300C0005" w:tentative="1">
      <w:start w:val="1"/>
      <w:numFmt w:val="bullet"/>
      <w:lvlText w:val=""/>
      <w:lvlJc w:val="left"/>
      <w:pPr>
        <w:ind w:left="9360" w:hanging="360"/>
      </w:pPr>
      <w:rPr>
        <w:rFonts w:ascii="Wingdings" w:hAnsi="Wingdings" w:hint="default"/>
      </w:rPr>
    </w:lvl>
  </w:abstractNum>
  <w:abstractNum w:abstractNumId="10" w15:restartNumberingAfterBreak="0">
    <w:nsid w:val="62C90270"/>
    <w:multiLevelType w:val="hybridMultilevel"/>
    <w:tmpl w:val="8050F646"/>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11" w15:restartNumberingAfterBreak="0">
    <w:nsid w:val="65DB5A2F"/>
    <w:multiLevelType w:val="hybridMultilevel"/>
    <w:tmpl w:val="FF2833F4"/>
    <w:lvl w:ilvl="0" w:tplc="4B6E2906">
      <w:start w:val="13"/>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902295"/>
    <w:multiLevelType w:val="multilevel"/>
    <w:tmpl w:val="DB46A23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DA943F5"/>
    <w:multiLevelType w:val="hybridMultilevel"/>
    <w:tmpl w:val="3D94DF7A"/>
    <w:lvl w:ilvl="0" w:tplc="4B6E2906">
      <w:start w:val="13"/>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241749A"/>
    <w:multiLevelType w:val="multilevel"/>
    <w:tmpl w:val="EE444EFE"/>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37C1F33"/>
    <w:multiLevelType w:val="hybridMultilevel"/>
    <w:tmpl w:val="A17E0FFC"/>
    <w:lvl w:ilvl="0" w:tplc="40FA39DA">
      <w:start w:val="5"/>
      <w:numFmt w:val="bullet"/>
      <w:lvlText w:val="-"/>
      <w:lvlJc w:val="left"/>
      <w:pPr>
        <w:ind w:left="720" w:hanging="360"/>
      </w:pPr>
      <w:rPr>
        <w:rFonts w:ascii="Tahoma" w:eastAsia="Times New Roman"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62D6801"/>
    <w:multiLevelType w:val="hybridMultilevel"/>
    <w:tmpl w:val="5FBAD7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3A7629"/>
    <w:multiLevelType w:val="multilevel"/>
    <w:tmpl w:val="8F6215C0"/>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D771553"/>
    <w:multiLevelType w:val="hybridMultilevel"/>
    <w:tmpl w:val="7D84A0EA"/>
    <w:lvl w:ilvl="0" w:tplc="E094398C">
      <w:start w:val="1"/>
      <w:numFmt w:val="bullet"/>
      <w:lvlText w:val="▪"/>
      <w:lvlJc w:val="left"/>
      <w:pPr>
        <w:ind w:left="1095"/>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1" w:tplc="1AEC4950">
      <w:start w:val="1"/>
      <w:numFmt w:val="bullet"/>
      <w:lvlText w:val="o"/>
      <w:lvlJc w:val="left"/>
      <w:pPr>
        <w:ind w:left="254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2" w:tplc="E416E256">
      <w:start w:val="1"/>
      <w:numFmt w:val="bullet"/>
      <w:lvlText w:val="▪"/>
      <w:lvlJc w:val="left"/>
      <w:pPr>
        <w:ind w:left="326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3" w:tplc="B2DE605E">
      <w:start w:val="1"/>
      <w:numFmt w:val="bullet"/>
      <w:lvlText w:val="•"/>
      <w:lvlJc w:val="left"/>
      <w:pPr>
        <w:ind w:left="398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4" w:tplc="93D85890">
      <w:start w:val="1"/>
      <w:numFmt w:val="bullet"/>
      <w:lvlText w:val="o"/>
      <w:lvlJc w:val="left"/>
      <w:pPr>
        <w:ind w:left="470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5" w:tplc="E4C854A6">
      <w:start w:val="1"/>
      <w:numFmt w:val="bullet"/>
      <w:lvlText w:val="▪"/>
      <w:lvlJc w:val="left"/>
      <w:pPr>
        <w:ind w:left="542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6" w:tplc="C02AAB48">
      <w:start w:val="1"/>
      <w:numFmt w:val="bullet"/>
      <w:lvlText w:val="•"/>
      <w:lvlJc w:val="left"/>
      <w:pPr>
        <w:ind w:left="614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7" w:tplc="91EC6FEE">
      <w:start w:val="1"/>
      <w:numFmt w:val="bullet"/>
      <w:lvlText w:val="o"/>
      <w:lvlJc w:val="left"/>
      <w:pPr>
        <w:ind w:left="686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lvl w:ilvl="8" w:tplc="76506C2E">
      <w:start w:val="1"/>
      <w:numFmt w:val="bullet"/>
      <w:lvlText w:val="▪"/>
      <w:lvlJc w:val="left"/>
      <w:pPr>
        <w:ind w:left="7589"/>
      </w:pPr>
      <w:rPr>
        <w:rFonts w:ascii="Wingdings" w:eastAsia="Wingdings" w:hAnsi="Wingdings" w:cs="Wingdings"/>
        <w:b w:val="0"/>
        <w:i w:val="0"/>
        <w:strike w:val="0"/>
        <w:dstrike w:val="0"/>
        <w:color w:val="000000"/>
        <w:sz w:val="25"/>
        <w:szCs w:val="25"/>
        <w:u w:val="none" w:color="000000"/>
        <w:bdr w:val="none" w:sz="0" w:space="0" w:color="auto"/>
        <w:shd w:val="clear" w:color="auto" w:fill="auto"/>
        <w:vertAlign w:val="baseline"/>
      </w:rPr>
    </w:lvl>
  </w:abstractNum>
  <w:abstractNum w:abstractNumId="19" w15:restartNumberingAfterBreak="0">
    <w:nsid w:val="7E901EB9"/>
    <w:multiLevelType w:val="hybridMultilevel"/>
    <w:tmpl w:val="BF36263A"/>
    <w:lvl w:ilvl="0" w:tplc="300C0001">
      <w:start w:val="1"/>
      <w:numFmt w:val="bullet"/>
      <w:lvlText w:val=""/>
      <w:lvlJc w:val="left"/>
      <w:pPr>
        <w:ind w:left="720" w:hanging="360"/>
      </w:pPr>
      <w:rPr>
        <w:rFonts w:ascii="Symbol" w:hAnsi="Symbol"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num w:numId="1" w16cid:durableId="406267565">
    <w:abstractNumId w:val="7"/>
  </w:num>
  <w:num w:numId="2" w16cid:durableId="247154887">
    <w:abstractNumId w:val="4"/>
  </w:num>
  <w:num w:numId="3" w16cid:durableId="1692687925">
    <w:abstractNumId w:val="5"/>
  </w:num>
  <w:num w:numId="4" w16cid:durableId="1977182774">
    <w:abstractNumId w:val="17"/>
  </w:num>
  <w:num w:numId="5" w16cid:durableId="1239752109">
    <w:abstractNumId w:val="6"/>
  </w:num>
  <w:num w:numId="6" w16cid:durableId="1544555810">
    <w:abstractNumId w:val="14"/>
  </w:num>
  <w:num w:numId="7" w16cid:durableId="1792163250">
    <w:abstractNumId w:val="0"/>
  </w:num>
  <w:num w:numId="8" w16cid:durableId="1406760910">
    <w:abstractNumId w:val="9"/>
  </w:num>
  <w:num w:numId="9" w16cid:durableId="766390624">
    <w:abstractNumId w:val="10"/>
  </w:num>
  <w:num w:numId="10" w16cid:durableId="705103598">
    <w:abstractNumId w:val="19"/>
  </w:num>
  <w:num w:numId="11" w16cid:durableId="353846211">
    <w:abstractNumId w:val="15"/>
  </w:num>
  <w:num w:numId="12" w16cid:durableId="822502375">
    <w:abstractNumId w:val="12"/>
  </w:num>
  <w:num w:numId="13" w16cid:durableId="134026014">
    <w:abstractNumId w:val="13"/>
  </w:num>
  <w:num w:numId="14" w16cid:durableId="792483341">
    <w:abstractNumId w:val="2"/>
  </w:num>
  <w:num w:numId="15" w16cid:durableId="1795172477">
    <w:abstractNumId w:val="8"/>
  </w:num>
  <w:num w:numId="16" w16cid:durableId="1635595699">
    <w:abstractNumId w:val="1"/>
  </w:num>
  <w:num w:numId="17" w16cid:durableId="1354653077">
    <w:abstractNumId w:val="18"/>
  </w:num>
  <w:num w:numId="18" w16cid:durableId="1439904930">
    <w:abstractNumId w:val="3"/>
  </w:num>
  <w:num w:numId="19" w16cid:durableId="1753312926">
    <w:abstractNumId w:val="16"/>
  </w:num>
  <w:num w:numId="20" w16cid:durableId="17618272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8F5"/>
    <w:rsid w:val="00007281"/>
    <w:rsid w:val="00014711"/>
    <w:rsid w:val="000162A9"/>
    <w:rsid w:val="00016F00"/>
    <w:rsid w:val="000170D9"/>
    <w:rsid w:val="0002482E"/>
    <w:rsid w:val="000248BC"/>
    <w:rsid w:val="0002686E"/>
    <w:rsid w:val="00026A22"/>
    <w:rsid w:val="00040A3B"/>
    <w:rsid w:val="00040F6B"/>
    <w:rsid w:val="000435AF"/>
    <w:rsid w:val="000455F8"/>
    <w:rsid w:val="00050324"/>
    <w:rsid w:val="00050AA0"/>
    <w:rsid w:val="0006284F"/>
    <w:rsid w:val="00062ECA"/>
    <w:rsid w:val="00071AAB"/>
    <w:rsid w:val="0007796D"/>
    <w:rsid w:val="000804E3"/>
    <w:rsid w:val="00082371"/>
    <w:rsid w:val="000A0150"/>
    <w:rsid w:val="000A58C7"/>
    <w:rsid w:val="000A71D7"/>
    <w:rsid w:val="000B17F5"/>
    <w:rsid w:val="000C1590"/>
    <w:rsid w:val="000C40F5"/>
    <w:rsid w:val="000C661B"/>
    <w:rsid w:val="000D0B05"/>
    <w:rsid w:val="000E5E62"/>
    <w:rsid w:val="000E63C9"/>
    <w:rsid w:val="000F4E76"/>
    <w:rsid w:val="000F60D4"/>
    <w:rsid w:val="00100AD3"/>
    <w:rsid w:val="001064CA"/>
    <w:rsid w:val="001066D4"/>
    <w:rsid w:val="00112790"/>
    <w:rsid w:val="001224B7"/>
    <w:rsid w:val="00122A0A"/>
    <w:rsid w:val="00130E9D"/>
    <w:rsid w:val="00133715"/>
    <w:rsid w:val="001359AB"/>
    <w:rsid w:val="001377E6"/>
    <w:rsid w:val="00140CD0"/>
    <w:rsid w:val="00150A6D"/>
    <w:rsid w:val="00160320"/>
    <w:rsid w:val="00163412"/>
    <w:rsid w:val="001648B4"/>
    <w:rsid w:val="00167B9D"/>
    <w:rsid w:val="00174EE8"/>
    <w:rsid w:val="00183375"/>
    <w:rsid w:val="00185B35"/>
    <w:rsid w:val="00190094"/>
    <w:rsid w:val="001909F0"/>
    <w:rsid w:val="00195369"/>
    <w:rsid w:val="001B428B"/>
    <w:rsid w:val="001B4C62"/>
    <w:rsid w:val="001B56C9"/>
    <w:rsid w:val="001C2DB5"/>
    <w:rsid w:val="001C640B"/>
    <w:rsid w:val="001D097B"/>
    <w:rsid w:val="001E6BC7"/>
    <w:rsid w:val="001F2BC8"/>
    <w:rsid w:val="001F5F6B"/>
    <w:rsid w:val="00202469"/>
    <w:rsid w:val="00205AC5"/>
    <w:rsid w:val="00220E6D"/>
    <w:rsid w:val="00223258"/>
    <w:rsid w:val="00231280"/>
    <w:rsid w:val="002313FC"/>
    <w:rsid w:val="002321F8"/>
    <w:rsid w:val="00234939"/>
    <w:rsid w:val="00243EBC"/>
    <w:rsid w:val="00246A35"/>
    <w:rsid w:val="0024774F"/>
    <w:rsid w:val="0025555D"/>
    <w:rsid w:val="002632B5"/>
    <w:rsid w:val="002644AE"/>
    <w:rsid w:val="00267D69"/>
    <w:rsid w:val="00267F6F"/>
    <w:rsid w:val="00270C80"/>
    <w:rsid w:val="0027143B"/>
    <w:rsid w:val="00274C79"/>
    <w:rsid w:val="00275BCF"/>
    <w:rsid w:val="00277272"/>
    <w:rsid w:val="002831BD"/>
    <w:rsid w:val="00284348"/>
    <w:rsid w:val="00294E73"/>
    <w:rsid w:val="002956AC"/>
    <w:rsid w:val="00297640"/>
    <w:rsid w:val="002A3EBE"/>
    <w:rsid w:val="002A50A1"/>
    <w:rsid w:val="002B1C0D"/>
    <w:rsid w:val="002C077C"/>
    <w:rsid w:val="002C11ED"/>
    <w:rsid w:val="002C4407"/>
    <w:rsid w:val="002D18F5"/>
    <w:rsid w:val="002D5456"/>
    <w:rsid w:val="002D70C4"/>
    <w:rsid w:val="002E09FB"/>
    <w:rsid w:val="002E6E21"/>
    <w:rsid w:val="002F0A55"/>
    <w:rsid w:val="002F51F5"/>
    <w:rsid w:val="0030731E"/>
    <w:rsid w:val="00312137"/>
    <w:rsid w:val="00315439"/>
    <w:rsid w:val="003166FB"/>
    <w:rsid w:val="00317C35"/>
    <w:rsid w:val="003229F3"/>
    <w:rsid w:val="00327DA5"/>
    <w:rsid w:val="00330359"/>
    <w:rsid w:val="0033289F"/>
    <w:rsid w:val="0033762F"/>
    <w:rsid w:val="00342CF1"/>
    <w:rsid w:val="00353857"/>
    <w:rsid w:val="00355085"/>
    <w:rsid w:val="00360494"/>
    <w:rsid w:val="00365926"/>
    <w:rsid w:val="00366C7E"/>
    <w:rsid w:val="0036703E"/>
    <w:rsid w:val="00370697"/>
    <w:rsid w:val="00372EAF"/>
    <w:rsid w:val="0037350F"/>
    <w:rsid w:val="00383FC6"/>
    <w:rsid w:val="00384EA3"/>
    <w:rsid w:val="003A39A1"/>
    <w:rsid w:val="003A593E"/>
    <w:rsid w:val="003A7C68"/>
    <w:rsid w:val="003B0C4D"/>
    <w:rsid w:val="003B0D85"/>
    <w:rsid w:val="003C1C78"/>
    <w:rsid w:val="003C2191"/>
    <w:rsid w:val="003D3863"/>
    <w:rsid w:val="003D3AB4"/>
    <w:rsid w:val="003D7068"/>
    <w:rsid w:val="003E7BE7"/>
    <w:rsid w:val="003F2839"/>
    <w:rsid w:val="003F3299"/>
    <w:rsid w:val="003F5A17"/>
    <w:rsid w:val="004110DE"/>
    <w:rsid w:val="004260B4"/>
    <w:rsid w:val="004336AE"/>
    <w:rsid w:val="00433DB7"/>
    <w:rsid w:val="00433DFD"/>
    <w:rsid w:val="00436EC8"/>
    <w:rsid w:val="0044085A"/>
    <w:rsid w:val="004530F9"/>
    <w:rsid w:val="0045797D"/>
    <w:rsid w:val="0046120B"/>
    <w:rsid w:val="00464ADB"/>
    <w:rsid w:val="00481768"/>
    <w:rsid w:val="00484081"/>
    <w:rsid w:val="00484F49"/>
    <w:rsid w:val="004B21A5"/>
    <w:rsid w:val="004B3499"/>
    <w:rsid w:val="004B4229"/>
    <w:rsid w:val="004C57D2"/>
    <w:rsid w:val="004C67DA"/>
    <w:rsid w:val="004D7651"/>
    <w:rsid w:val="004E13BD"/>
    <w:rsid w:val="004F04A5"/>
    <w:rsid w:val="004F6CAC"/>
    <w:rsid w:val="005018BE"/>
    <w:rsid w:val="005037F0"/>
    <w:rsid w:val="00512C0C"/>
    <w:rsid w:val="00516A86"/>
    <w:rsid w:val="00521C92"/>
    <w:rsid w:val="00523ED5"/>
    <w:rsid w:val="005275F6"/>
    <w:rsid w:val="00532541"/>
    <w:rsid w:val="005328B2"/>
    <w:rsid w:val="0053551A"/>
    <w:rsid w:val="00536154"/>
    <w:rsid w:val="00543BAF"/>
    <w:rsid w:val="00544615"/>
    <w:rsid w:val="00550823"/>
    <w:rsid w:val="00566CEE"/>
    <w:rsid w:val="005678A7"/>
    <w:rsid w:val="00572102"/>
    <w:rsid w:val="00584DF9"/>
    <w:rsid w:val="005878E1"/>
    <w:rsid w:val="00590316"/>
    <w:rsid w:val="00590C20"/>
    <w:rsid w:val="00591A29"/>
    <w:rsid w:val="00596027"/>
    <w:rsid w:val="005A0AC9"/>
    <w:rsid w:val="005B3F41"/>
    <w:rsid w:val="005C5FA7"/>
    <w:rsid w:val="005C73B0"/>
    <w:rsid w:val="005D1DDE"/>
    <w:rsid w:val="005E034F"/>
    <w:rsid w:val="005E0B1A"/>
    <w:rsid w:val="005E0C4C"/>
    <w:rsid w:val="005F0A58"/>
    <w:rsid w:val="005F1BB0"/>
    <w:rsid w:val="00603A73"/>
    <w:rsid w:val="006059BB"/>
    <w:rsid w:val="00610A64"/>
    <w:rsid w:val="0062316C"/>
    <w:rsid w:val="00623F3B"/>
    <w:rsid w:val="006245F4"/>
    <w:rsid w:val="0062631C"/>
    <w:rsid w:val="0062788D"/>
    <w:rsid w:val="00627D89"/>
    <w:rsid w:val="006467E1"/>
    <w:rsid w:val="006516F0"/>
    <w:rsid w:val="00652470"/>
    <w:rsid w:val="006538A3"/>
    <w:rsid w:val="006548A2"/>
    <w:rsid w:val="00655FE0"/>
    <w:rsid w:val="00656C4D"/>
    <w:rsid w:val="00662263"/>
    <w:rsid w:val="00666D46"/>
    <w:rsid w:val="0067306D"/>
    <w:rsid w:val="00677DDF"/>
    <w:rsid w:val="006857A5"/>
    <w:rsid w:val="00685CC0"/>
    <w:rsid w:val="006963C0"/>
    <w:rsid w:val="006A1E95"/>
    <w:rsid w:val="006A3FF3"/>
    <w:rsid w:val="006C1A85"/>
    <w:rsid w:val="006C7ACD"/>
    <w:rsid w:val="006D20C8"/>
    <w:rsid w:val="006D2C61"/>
    <w:rsid w:val="006E0D33"/>
    <w:rsid w:val="006E2763"/>
    <w:rsid w:val="006E5716"/>
    <w:rsid w:val="006F1D3B"/>
    <w:rsid w:val="006F766B"/>
    <w:rsid w:val="0070608F"/>
    <w:rsid w:val="007130DC"/>
    <w:rsid w:val="0071330E"/>
    <w:rsid w:val="007302B3"/>
    <w:rsid w:val="00730733"/>
    <w:rsid w:val="007307E4"/>
    <w:rsid w:val="00730E3A"/>
    <w:rsid w:val="00736AAF"/>
    <w:rsid w:val="00737E7A"/>
    <w:rsid w:val="00746BF3"/>
    <w:rsid w:val="007608A6"/>
    <w:rsid w:val="00765B2A"/>
    <w:rsid w:val="007677A7"/>
    <w:rsid w:val="0077089F"/>
    <w:rsid w:val="00783A34"/>
    <w:rsid w:val="00790375"/>
    <w:rsid w:val="00790E6F"/>
    <w:rsid w:val="00791806"/>
    <w:rsid w:val="00793B7C"/>
    <w:rsid w:val="00795DBF"/>
    <w:rsid w:val="007A38FD"/>
    <w:rsid w:val="007A55D1"/>
    <w:rsid w:val="007A57CD"/>
    <w:rsid w:val="007B1838"/>
    <w:rsid w:val="007B5A24"/>
    <w:rsid w:val="007C6AB8"/>
    <w:rsid w:val="007C6B52"/>
    <w:rsid w:val="007D16C5"/>
    <w:rsid w:val="007D39DE"/>
    <w:rsid w:val="007D41D3"/>
    <w:rsid w:val="007D7339"/>
    <w:rsid w:val="007E2F58"/>
    <w:rsid w:val="007E39B3"/>
    <w:rsid w:val="007F120F"/>
    <w:rsid w:val="007F507E"/>
    <w:rsid w:val="008105BD"/>
    <w:rsid w:val="00811427"/>
    <w:rsid w:val="0082169C"/>
    <w:rsid w:val="008233C9"/>
    <w:rsid w:val="00826356"/>
    <w:rsid w:val="00835878"/>
    <w:rsid w:val="008405BF"/>
    <w:rsid w:val="008438B1"/>
    <w:rsid w:val="00850A62"/>
    <w:rsid w:val="00862FE4"/>
    <w:rsid w:val="008633AF"/>
    <w:rsid w:val="00863627"/>
    <w:rsid w:val="0086389A"/>
    <w:rsid w:val="008649FD"/>
    <w:rsid w:val="00867F3A"/>
    <w:rsid w:val="00873734"/>
    <w:rsid w:val="0087605E"/>
    <w:rsid w:val="008769F6"/>
    <w:rsid w:val="008777CE"/>
    <w:rsid w:val="008804B4"/>
    <w:rsid w:val="00883BFD"/>
    <w:rsid w:val="008901BE"/>
    <w:rsid w:val="00896BAB"/>
    <w:rsid w:val="008A292A"/>
    <w:rsid w:val="008A6947"/>
    <w:rsid w:val="008A75CD"/>
    <w:rsid w:val="008A7939"/>
    <w:rsid w:val="008B07CD"/>
    <w:rsid w:val="008B1FEE"/>
    <w:rsid w:val="008C529F"/>
    <w:rsid w:val="008E64AB"/>
    <w:rsid w:val="008E6A53"/>
    <w:rsid w:val="00900212"/>
    <w:rsid w:val="0090026E"/>
    <w:rsid w:val="00903C32"/>
    <w:rsid w:val="0090419D"/>
    <w:rsid w:val="00904BEA"/>
    <w:rsid w:val="00907D89"/>
    <w:rsid w:val="00912636"/>
    <w:rsid w:val="0091275B"/>
    <w:rsid w:val="00912ABC"/>
    <w:rsid w:val="00916B16"/>
    <w:rsid w:val="009173B9"/>
    <w:rsid w:val="0092749E"/>
    <w:rsid w:val="0093335D"/>
    <w:rsid w:val="00933C7C"/>
    <w:rsid w:val="0093613E"/>
    <w:rsid w:val="00937CD8"/>
    <w:rsid w:val="00942672"/>
    <w:rsid w:val="00943026"/>
    <w:rsid w:val="00943AB6"/>
    <w:rsid w:val="0094644C"/>
    <w:rsid w:val="00946730"/>
    <w:rsid w:val="009512FA"/>
    <w:rsid w:val="009536ED"/>
    <w:rsid w:val="00960BC1"/>
    <w:rsid w:val="00965994"/>
    <w:rsid w:val="00966B81"/>
    <w:rsid w:val="009A1E21"/>
    <w:rsid w:val="009A69D4"/>
    <w:rsid w:val="009A6D0D"/>
    <w:rsid w:val="009B124E"/>
    <w:rsid w:val="009C328B"/>
    <w:rsid w:val="009C335C"/>
    <w:rsid w:val="009C7720"/>
    <w:rsid w:val="009F0C74"/>
    <w:rsid w:val="009F3D77"/>
    <w:rsid w:val="00A12CA6"/>
    <w:rsid w:val="00A17DF2"/>
    <w:rsid w:val="00A23AFA"/>
    <w:rsid w:val="00A241F5"/>
    <w:rsid w:val="00A260A9"/>
    <w:rsid w:val="00A272B6"/>
    <w:rsid w:val="00A31B3E"/>
    <w:rsid w:val="00A31F26"/>
    <w:rsid w:val="00A424A5"/>
    <w:rsid w:val="00A43C51"/>
    <w:rsid w:val="00A45EA5"/>
    <w:rsid w:val="00A51176"/>
    <w:rsid w:val="00A532F3"/>
    <w:rsid w:val="00A60375"/>
    <w:rsid w:val="00A612A0"/>
    <w:rsid w:val="00A61747"/>
    <w:rsid w:val="00A66F57"/>
    <w:rsid w:val="00A83D68"/>
    <w:rsid w:val="00A8447E"/>
    <w:rsid w:val="00A8489E"/>
    <w:rsid w:val="00A85EFC"/>
    <w:rsid w:val="00A97A2B"/>
    <w:rsid w:val="00AA456B"/>
    <w:rsid w:val="00AA5BE3"/>
    <w:rsid w:val="00AB02A7"/>
    <w:rsid w:val="00AB4246"/>
    <w:rsid w:val="00AC29F3"/>
    <w:rsid w:val="00AC3139"/>
    <w:rsid w:val="00AC3F1A"/>
    <w:rsid w:val="00AC5132"/>
    <w:rsid w:val="00AD2E6F"/>
    <w:rsid w:val="00AD3F5F"/>
    <w:rsid w:val="00AE3A54"/>
    <w:rsid w:val="00AE4BD0"/>
    <w:rsid w:val="00AE4C09"/>
    <w:rsid w:val="00AE6B4F"/>
    <w:rsid w:val="00AE78D4"/>
    <w:rsid w:val="00B00331"/>
    <w:rsid w:val="00B07940"/>
    <w:rsid w:val="00B13FB9"/>
    <w:rsid w:val="00B16BFC"/>
    <w:rsid w:val="00B231E5"/>
    <w:rsid w:val="00B23E79"/>
    <w:rsid w:val="00B258D3"/>
    <w:rsid w:val="00B26886"/>
    <w:rsid w:val="00B5599B"/>
    <w:rsid w:val="00B568B2"/>
    <w:rsid w:val="00B60BAC"/>
    <w:rsid w:val="00B61C38"/>
    <w:rsid w:val="00B629AF"/>
    <w:rsid w:val="00B62A66"/>
    <w:rsid w:val="00B724B6"/>
    <w:rsid w:val="00B72A7C"/>
    <w:rsid w:val="00B9275D"/>
    <w:rsid w:val="00B93F0E"/>
    <w:rsid w:val="00B96093"/>
    <w:rsid w:val="00B963F5"/>
    <w:rsid w:val="00BA3968"/>
    <w:rsid w:val="00BA4479"/>
    <w:rsid w:val="00BB03A1"/>
    <w:rsid w:val="00BB2A59"/>
    <w:rsid w:val="00BB36C5"/>
    <w:rsid w:val="00BC676D"/>
    <w:rsid w:val="00BD0599"/>
    <w:rsid w:val="00BD132A"/>
    <w:rsid w:val="00BD529C"/>
    <w:rsid w:val="00BE19B5"/>
    <w:rsid w:val="00BE5AE9"/>
    <w:rsid w:val="00BE7436"/>
    <w:rsid w:val="00C02B87"/>
    <w:rsid w:val="00C11DEE"/>
    <w:rsid w:val="00C15D6D"/>
    <w:rsid w:val="00C16EB9"/>
    <w:rsid w:val="00C20021"/>
    <w:rsid w:val="00C23B59"/>
    <w:rsid w:val="00C30485"/>
    <w:rsid w:val="00C32480"/>
    <w:rsid w:val="00C4086D"/>
    <w:rsid w:val="00C44BFF"/>
    <w:rsid w:val="00C47F0F"/>
    <w:rsid w:val="00C5090D"/>
    <w:rsid w:val="00C53220"/>
    <w:rsid w:val="00C566EB"/>
    <w:rsid w:val="00C623CC"/>
    <w:rsid w:val="00C83A2D"/>
    <w:rsid w:val="00C84918"/>
    <w:rsid w:val="00C85137"/>
    <w:rsid w:val="00C91C33"/>
    <w:rsid w:val="00C95B97"/>
    <w:rsid w:val="00C97BF1"/>
    <w:rsid w:val="00C97DD2"/>
    <w:rsid w:val="00CA0F39"/>
    <w:rsid w:val="00CA1896"/>
    <w:rsid w:val="00CA2682"/>
    <w:rsid w:val="00CA4825"/>
    <w:rsid w:val="00CB1C70"/>
    <w:rsid w:val="00CB57E8"/>
    <w:rsid w:val="00CB5B28"/>
    <w:rsid w:val="00CC2907"/>
    <w:rsid w:val="00CC52BC"/>
    <w:rsid w:val="00CD1635"/>
    <w:rsid w:val="00CD24B6"/>
    <w:rsid w:val="00CE0B57"/>
    <w:rsid w:val="00CE6FA3"/>
    <w:rsid w:val="00CE72DC"/>
    <w:rsid w:val="00CF1AB2"/>
    <w:rsid w:val="00CF5371"/>
    <w:rsid w:val="00D0323A"/>
    <w:rsid w:val="00D0559F"/>
    <w:rsid w:val="00D077E9"/>
    <w:rsid w:val="00D14983"/>
    <w:rsid w:val="00D16114"/>
    <w:rsid w:val="00D20256"/>
    <w:rsid w:val="00D42CB7"/>
    <w:rsid w:val="00D5225E"/>
    <w:rsid w:val="00D5413D"/>
    <w:rsid w:val="00D570A9"/>
    <w:rsid w:val="00D5795B"/>
    <w:rsid w:val="00D706C6"/>
    <w:rsid w:val="00D70D02"/>
    <w:rsid w:val="00D762A5"/>
    <w:rsid w:val="00D770C7"/>
    <w:rsid w:val="00D77F1F"/>
    <w:rsid w:val="00D85A9A"/>
    <w:rsid w:val="00D86945"/>
    <w:rsid w:val="00D90290"/>
    <w:rsid w:val="00D9217A"/>
    <w:rsid w:val="00DA1A39"/>
    <w:rsid w:val="00DA1E4C"/>
    <w:rsid w:val="00DA7704"/>
    <w:rsid w:val="00DC31D0"/>
    <w:rsid w:val="00DC72BA"/>
    <w:rsid w:val="00DD152F"/>
    <w:rsid w:val="00DD2EE4"/>
    <w:rsid w:val="00DD3208"/>
    <w:rsid w:val="00DD394B"/>
    <w:rsid w:val="00DD7580"/>
    <w:rsid w:val="00DE1112"/>
    <w:rsid w:val="00DE213F"/>
    <w:rsid w:val="00DE4A5F"/>
    <w:rsid w:val="00DF027C"/>
    <w:rsid w:val="00DF3907"/>
    <w:rsid w:val="00DF681D"/>
    <w:rsid w:val="00E00A32"/>
    <w:rsid w:val="00E0279F"/>
    <w:rsid w:val="00E02B5E"/>
    <w:rsid w:val="00E04C3A"/>
    <w:rsid w:val="00E07CD2"/>
    <w:rsid w:val="00E102E7"/>
    <w:rsid w:val="00E16849"/>
    <w:rsid w:val="00E22ACD"/>
    <w:rsid w:val="00E2552A"/>
    <w:rsid w:val="00E309D6"/>
    <w:rsid w:val="00E50B42"/>
    <w:rsid w:val="00E620B0"/>
    <w:rsid w:val="00E650CF"/>
    <w:rsid w:val="00E75FA9"/>
    <w:rsid w:val="00E81B40"/>
    <w:rsid w:val="00E8228A"/>
    <w:rsid w:val="00E833A3"/>
    <w:rsid w:val="00E841ED"/>
    <w:rsid w:val="00E86D70"/>
    <w:rsid w:val="00E86E4A"/>
    <w:rsid w:val="00E9074C"/>
    <w:rsid w:val="00E90FBE"/>
    <w:rsid w:val="00E914C9"/>
    <w:rsid w:val="00E9433C"/>
    <w:rsid w:val="00EA3209"/>
    <w:rsid w:val="00EB6BE0"/>
    <w:rsid w:val="00EB7FBA"/>
    <w:rsid w:val="00EC1D33"/>
    <w:rsid w:val="00ED2A1F"/>
    <w:rsid w:val="00ED50B8"/>
    <w:rsid w:val="00ED5E49"/>
    <w:rsid w:val="00EE00E8"/>
    <w:rsid w:val="00EE307E"/>
    <w:rsid w:val="00EE61C0"/>
    <w:rsid w:val="00EF069B"/>
    <w:rsid w:val="00EF3377"/>
    <w:rsid w:val="00EF555B"/>
    <w:rsid w:val="00F027BB"/>
    <w:rsid w:val="00F04541"/>
    <w:rsid w:val="00F05446"/>
    <w:rsid w:val="00F06B00"/>
    <w:rsid w:val="00F06DD4"/>
    <w:rsid w:val="00F11DCF"/>
    <w:rsid w:val="00F11EE0"/>
    <w:rsid w:val="00F157AE"/>
    <w:rsid w:val="00F161D7"/>
    <w:rsid w:val="00F162EA"/>
    <w:rsid w:val="00F23794"/>
    <w:rsid w:val="00F321D3"/>
    <w:rsid w:val="00F3398D"/>
    <w:rsid w:val="00F3474E"/>
    <w:rsid w:val="00F369FD"/>
    <w:rsid w:val="00F3709E"/>
    <w:rsid w:val="00F40340"/>
    <w:rsid w:val="00F52D27"/>
    <w:rsid w:val="00F65E5D"/>
    <w:rsid w:val="00F74FB3"/>
    <w:rsid w:val="00F80E52"/>
    <w:rsid w:val="00F83527"/>
    <w:rsid w:val="00F838B6"/>
    <w:rsid w:val="00F866FB"/>
    <w:rsid w:val="00FA1B06"/>
    <w:rsid w:val="00FA4953"/>
    <w:rsid w:val="00FB26E1"/>
    <w:rsid w:val="00FC122D"/>
    <w:rsid w:val="00FC237E"/>
    <w:rsid w:val="00FC3BFC"/>
    <w:rsid w:val="00FC6771"/>
    <w:rsid w:val="00FC76DE"/>
    <w:rsid w:val="00FD0079"/>
    <w:rsid w:val="00FD583F"/>
    <w:rsid w:val="00FD6678"/>
    <w:rsid w:val="00FD7488"/>
    <w:rsid w:val="00FE4582"/>
    <w:rsid w:val="00FE507F"/>
    <w:rsid w:val="00FE63ED"/>
    <w:rsid w:val="00FF16B4"/>
    <w:rsid w:val="00FF309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E8508"/>
  <w15:docId w15:val="{BC84B3B2-36B1-4803-B2E9-811D2382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479"/>
    <w:pPr>
      <w:spacing w:after="0"/>
    </w:pPr>
    <w:rPr>
      <w:rFonts w:ascii="Arial" w:eastAsiaTheme="minorEastAsia" w:hAnsi="Arial"/>
      <w:color w:val="39302A" w:themeColor="text2"/>
      <w:sz w:val="26"/>
      <w:szCs w:val="22"/>
    </w:rPr>
  </w:style>
  <w:style w:type="paragraph" w:styleId="Titre1">
    <w:name w:val="heading 1"/>
    <w:basedOn w:val="Normal"/>
    <w:link w:val="Titre1Car"/>
    <w:uiPriority w:val="4"/>
    <w:qFormat/>
    <w:rsid w:val="003B0D85"/>
    <w:pPr>
      <w:keepNext/>
      <w:numPr>
        <w:numId w:val="12"/>
      </w:numPr>
      <w:spacing w:before="240" w:after="60"/>
      <w:outlineLvl w:val="0"/>
    </w:pPr>
    <w:rPr>
      <w:rFonts w:asciiTheme="majorHAnsi" w:eastAsiaTheme="majorEastAsia" w:hAnsiTheme="majorHAnsi" w:cstheme="majorBidi"/>
      <w:color w:val="C96E06" w:themeColor="accent2" w:themeShade="BF"/>
      <w:kern w:val="28"/>
      <w:sz w:val="52"/>
      <w:szCs w:val="32"/>
    </w:rPr>
  </w:style>
  <w:style w:type="paragraph" w:styleId="Titre2">
    <w:name w:val="heading 2"/>
    <w:basedOn w:val="Titre1"/>
    <w:next w:val="Titre1"/>
    <w:link w:val="Titre2Car"/>
    <w:uiPriority w:val="4"/>
    <w:qFormat/>
    <w:rsid w:val="00AA456B"/>
    <w:pPr>
      <w:numPr>
        <w:ilvl w:val="1"/>
      </w:numPr>
      <w:spacing w:after="240" w:line="240" w:lineRule="auto"/>
      <w:outlineLvl w:val="1"/>
    </w:pPr>
    <w:rPr>
      <w:sz w:val="36"/>
      <w:szCs w:val="26"/>
    </w:rPr>
  </w:style>
  <w:style w:type="paragraph" w:styleId="Titre3">
    <w:name w:val="heading 3"/>
    <w:basedOn w:val="Normal"/>
    <w:next w:val="Titre2"/>
    <w:link w:val="Titre3Car"/>
    <w:uiPriority w:val="5"/>
    <w:unhideWhenUsed/>
    <w:qFormat/>
    <w:rsid w:val="00C23B59"/>
    <w:pPr>
      <w:keepNext/>
      <w:keepLines/>
      <w:numPr>
        <w:ilvl w:val="2"/>
        <w:numId w:val="12"/>
      </w:numPr>
      <w:spacing w:before="40"/>
      <w:outlineLvl w:val="2"/>
    </w:pPr>
    <w:rPr>
      <w:rFonts w:asciiTheme="majorHAnsi" w:eastAsiaTheme="majorEastAsia" w:hAnsiTheme="majorHAnsi" w:cstheme="majorBidi"/>
      <w:b/>
      <w:color w:val="826600" w:themeColor="accent1" w:themeShade="7F"/>
      <w:szCs w:val="24"/>
    </w:rPr>
  </w:style>
  <w:style w:type="paragraph" w:styleId="Titre4">
    <w:name w:val="heading 4"/>
    <w:basedOn w:val="Normal"/>
    <w:next w:val="Titre3"/>
    <w:link w:val="Titre4Car"/>
    <w:uiPriority w:val="1"/>
    <w:unhideWhenUsed/>
    <w:qFormat/>
    <w:rsid w:val="00C23B59"/>
    <w:pPr>
      <w:keepNext/>
      <w:keepLines/>
      <w:numPr>
        <w:ilvl w:val="3"/>
        <w:numId w:val="12"/>
      </w:numPr>
      <w:spacing w:before="40"/>
      <w:outlineLvl w:val="3"/>
    </w:pPr>
    <w:rPr>
      <w:rFonts w:asciiTheme="majorHAnsi" w:eastAsiaTheme="majorEastAsia" w:hAnsiTheme="majorHAnsi" w:cstheme="majorBidi"/>
      <w:iCs/>
      <w:color w:val="846700" w:themeColor="accent1" w:themeShade="80"/>
    </w:rPr>
  </w:style>
  <w:style w:type="paragraph" w:styleId="Titre5">
    <w:name w:val="heading 5"/>
    <w:basedOn w:val="Normal"/>
    <w:next w:val="Normal"/>
    <w:link w:val="Titre5Car"/>
    <w:uiPriority w:val="1"/>
    <w:unhideWhenUsed/>
    <w:qFormat/>
    <w:rsid w:val="004260B4"/>
    <w:pPr>
      <w:keepNext/>
      <w:keepLines/>
      <w:numPr>
        <w:ilvl w:val="4"/>
        <w:numId w:val="12"/>
      </w:numPr>
      <w:spacing w:before="40"/>
      <w:outlineLvl w:val="4"/>
    </w:pPr>
    <w:rPr>
      <w:rFonts w:asciiTheme="majorHAnsi" w:eastAsiaTheme="majorEastAsia" w:hAnsiTheme="majorHAnsi" w:cstheme="majorBidi"/>
      <w:color w:val="C49A00" w:themeColor="accent1" w:themeShade="BF"/>
    </w:rPr>
  </w:style>
  <w:style w:type="paragraph" w:styleId="Titre6">
    <w:name w:val="heading 6"/>
    <w:basedOn w:val="Normal"/>
    <w:next w:val="Normal"/>
    <w:link w:val="Titre6Car"/>
    <w:uiPriority w:val="1"/>
    <w:semiHidden/>
    <w:unhideWhenUsed/>
    <w:qFormat/>
    <w:rsid w:val="004260B4"/>
    <w:pPr>
      <w:keepNext/>
      <w:keepLines/>
      <w:numPr>
        <w:ilvl w:val="5"/>
        <w:numId w:val="12"/>
      </w:numPr>
      <w:spacing w:before="40"/>
      <w:outlineLvl w:val="5"/>
    </w:pPr>
    <w:rPr>
      <w:rFonts w:asciiTheme="majorHAnsi" w:eastAsiaTheme="majorEastAsia" w:hAnsiTheme="majorHAnsi" w:cstheme="majorBidi"/>
      <w:color w:val="826600" w:themeColor="accent1" w:themeShade="7F"/>
    </w:rPr>
  </w:style>
  <w:style w:type="paragraph" w:styleId="Titre7">
    <w:name w:val="heading 7"/>
    <w:basedOn w:val="Normal"/>
    <w:next w:val="Normal"/>
    <w:link w:val="Titre7Car"/>
    <w:uiPriority w:val="1"/>
    <w:semiHidden/>
    <w:unhideWhenUsed/>
    <w:qFormat/>
    <w:rsid w:val="004260B4"/>
    <w:pPr>
      <w:keepNext/>
      <w:keepLines/>
      <w:numPr>
        <w:ilvl w:val="6"/>
        <w:numId w:val="12"/>
      </w:numPr>
      <w:spacing w:before="40"/>
      <w:outlineLvl w:val="6"/>
    </w:pPr>
    <w:rPr>
      <w:rFonts w:asciiTheme="majorHAnsi" w:eastAsiaTheme="majorEastAsia" w:hAnsiTheme="majorHAnsi" w:cstheme="majorBidi"/>
      <w:i/>
      <w:iCs/>
      <w:color w:val="826600" w:themeColor="accent1" w:themeShade="7F"/>
    </w:rPr>
  </w:style>
  <w:style w:type="paragraph" w:styleId="Titre8">
    <w:name w:val="heading 8"/>
    <w:basedOn w:val="Normal"/>
    <w:next w:val="Normal"/>
    <w:link w:val="Titre8Car"/>
    <w:uiPriority w:val="1"/>
    <w:semiHidden/>
    <w:unhideWhenUsed/>
    <w:qFormat/>
    <w:rsid w:val="004260B4"/>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1"/>
    <w:semiHidden/>
    <w:unhideWhenUsed/>
    <w:qFormat/>
    <w:rsid w:val="004260B4"/>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3B0D85"/>
    <w:pPr>
      <w:spacing w:after="200" w:line="240" w:lineRule="auto"/>
    </w:pPr>
    <w:rPr>
      <w:rFonts w:asciiTheme="majorHAnsi" w:eastAsiaTheme="majorEastAsia" w:hAnsiTheme="majorHAnsi" w:cstheme="majorBidi"/>
      <w:bCs/>
      <w:color w:val="C96E06" w:themeColor="accent2" w:themeShade="BF"/>
      <w:sz w:val="72"/>
      <w:szCs w:val="52"/>
    </w:rPr>
  </w:style>
  <w:style w:type="character" w:customStyle="1" w:styleId="TitreCar">
    <w:name w:val="Titre Car"/>
    <w:basedOn w:val="Policepardfaut"/>
    <w:link w:val="Titre"/>
    <w:uiPriority w:val="1"/>
    <w:rsid w:val="003B0D85"/>
    <w:rPr>
      <w:rFonts w:asciiTheme="majorHAnsi" w:eastAsiaTheme="majorEastAsia" w:hAnsiTheme="majorHAnsi" w:cstheme="majorBidi"/>
      <w:b/>
      <w:bCs/>
      <w:color w:val="C96E06" w:themeColor="accent2" w:themeShade="BF"/>
      <w:sz w:val="72"/>
      <w:szCs w:val="52"/>
    </w:rPr>
  </w:style>
  <w:style w:type="paragraph" w:styleId="Sous-titre">
    <w:name w:val="Subtitle"/>
    <w:basedOn w:val="Normal"/>
    <w:link w:val="Sous-titreCar"/>
    <w:uiPriority w:val="2"/>
    <w:qFormat/>
    <w:rsid w:val="00D86945"/>
    <w:pPr>
      <w:framePr w:hSpace="180" w:wrap="around" w:vAnchor="text" w:hAnchor="margin" w:y="1167"/>
    </w:pPr>
    <w:rPr>
      <w:b/>
      <w:caps/>
      <w:spacing w:val="20"/>
      <w:sz w:val="32"/>
    </w:rPr>
  </w:style>
  <w:style w:type="character" w:customStyle="1" w:styleId="Sous-titreCar">
    <w:name w:val="Sous-titre Car"/>
    <w:basedOn w:val="Policepardfaut"/>
    <w:link w:val="Sous-titre"/>
    <w:uiPriority w:val="2"/>
    <w:rsid w:val="00D86945"/>
    <w:rPr>
      <w:rFonts w:eastAsiaTheme="minorEastAsia"/>
      <w:caps/>
      <w:color w:val="39302A" w:themeColor="text2"/>
      <w:spacing w:val="20"/>
      <w:sz w:val="32"/>
      <w:szCs w:val="22"/>
    </w:rPr>
  </w:style>
  <w:style w:type="character" w:customStyle="1" w:styleId="Titre1Car">
    <w:name w:val="Titre 1 Car"/>
    <w:basedOn w:val="Policepardfaut"/>
    <w:link w:val="Titre1"/>
    <w:uiPriority w:val="4"/>
    <w:rsid w:val="003B0D85"/>
    <w:rPr>
      <w:rFonts w:asciiTheme="majorHAnsi" w:eastAsiaTheme="majorEastAsia" w:hAnsiTheme="majorHAnsi" w:cstheme="majorBidi"/>
      <w:b/>
      <w:color w:val="C96E06" w:themeColor="accen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1C2DB5"/>
    <w:rPr>
      <w:rFonts w:asciiTheme="majorHAnsi" w:eastAsiaTheme="majorEastAsia" w:hAnsiTheme="majorHAnsi" w:cstheme="majorBidi"/>
      <w:color w:val="C96E06" w:themeColor="accent2" w:themeShade="BF"/>
      <w:kern w:val="28"/>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39302A"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39302A" w:themeColor="text2"/>
      <w:sz w:val="28"/>
      <w:szCs w:val="22"/>
    </w:rPr>
  </w:style>
  <w:style w:type="character" w:customStyle="1" w:styleId="Titre3Car">
    <w:name w:val="Titre 3 Car"/>
    <w:basedOn w:val="Policepardfaut"/>
    <w:link w:val="Titre3"/>
    <w:uiPriority w:val="5"/>
    <w:rsid w:val="00C23B59"/>
    <w:rPr>
      <w:rFonts w:asciiTheme="majorHAnsi" w:eastAsiaTheme="majorEastAsia" w:hAnsiTheme="majorHAnsi" w:cstheme="majorBidi"/>
      <w:b/>
      <w:color w:val="826600" w:themeColor="accent1" w:themeShade="7F"/>
      <w:sz w:val="26"/>
    </w:rPr>
  </w:style>
  <w:style w:type="character" w:customStyle="1" w:styleId="Titre4Car">
    <w:name w:val="Titre 4 Car"/>
    <w:basedOn w:val="Policepardfaut"/>
    <w:link w:val="Titre4"/>
    <w:uiPriority w:val="1"/>
    <w:rsid w:val="00C23B59"/>
    <w:rPr>
      <w:rFonts w:asciiTheme="majorHAnsi" w:eastAsiaTheme="majorEastAsia" w:hAnsiTheme="majorHAnsi" w:cstheme="majorBidi"/>
      <w:iCs/>
      <w:color w:val="846700" w:themeColor="accent1" w:themeShade="80"/>
      <w:sz w:val="26"/>
      <w:szCs w:val="22"/>
    </w:rPr>
  </w:style>
  <w:style w:type="paragraph" w:styleId="Paragraphedeliste">
    <w:name w:val="List Paragraph"/>
    <w:basedOn w:val="Normal"/>
    <w:uiPriority w:val="34"/>
    <w:unhideWhenUsed/>
    <w:qFormat/>
    <w:rsid w:val="00791806"/>
    <w:pPr>
      <w:ind w:left="720"/>
      <w:contextualSpacing/>
    </w:pPr>
  </w:style>
  <w:style w:type="paragraph" w:styleId="En-ttedetabledesmatires">
    <w:name w:val="TOC Heading"/>
    <w:basedOn w:val="Titre1"/>
    <w:next w:val="Normal"/>
    <w:uiPriority w:val="39"/>
    <w:unhideWhenUsed/>
    <w:qFormat/>
    <w:rsid w:val="00F369FD"/>
    <w:pPr>
      <w:keepLines/>
      <w:spacing w:after="0" w:line="259" w:lineRule="auto"/>
      <w:outlineLvl w:val="9"/>
    </w:pPr>
    <w:rPr>
      <w:color w:val="C49A00" w:themeColor="accent1" w:themeShade="BF"/>
      <w:kern w:val="0"/>
      <w:sz w:val="32"/>
      <w:lang w:val="fr-CI" w:eastAsia="fr-CI"/>
    </w:rPr>
  </w:style>
  <w:style w:type="paragraph" w:styleId="TM2">
    <w:name w:val="toc 2"/>
    <w:basedOn w:val="Normal"/>
    <w:next w:val="Normal"/>
    <w:autoRedefine/>
    <w:uiPriority w:val="39"/>
    <w:unhideWhenUsed/>
    <w:rsid w:val="00D5225E"/>
    <w:pPr>
      <w:tabs>
        <w:tab w:val="left" w:pos="660"/>
        <w:tab w:val="right" w:leader="dot" w:pos="10024"/>
      </w:tabs>
      <w:spacing w:after="100" w:line="259" w:lineRule="auto"/>
      <w:ind w:left="220"/>
    </w:pPr>
    <w:rPr>
      <w:rFonts w:asciiTheme="majorHAnsi" w:hAnsiTheme="majorHAnsi" w:cstheme="majorHAnsi"/>
      <w:b/>
      <w:bCs/>
      <w:noProof/>
      <w:color w:val="auto"/>
      <w:szCs w:val="26"/>
      <w:lang w:val="fr-CI" w:eastAsia="fr-CI"/>
    </w:rPr>
  </w:style>
  <w:style w:type="paragraph" w:styleId="TM1">
    <w:name w:val="toc 1"/>
    <w:basedOn w:val="Normal"/>
    <w:next w:val="Normal"/>
    <w:autoRedefine/>
    <w:uiPriority w:val="39"/>
    <w:unhideWhenUsed/>
    <w:rsid w:val="0030731E"/>
    <w:pPr>
      <w:tabs>
        <w:tab w:val="left" w:pos="440"/>
        <w:tab w:val="right" w:leader="dot" w:pos="10024"/>
      </w:tabs>
      <w:spacing w:after="100" w:line="259" w:lineRule="auto"/>
    </w:pPr>
    <w:rPr>
      <w:rFonts w:asciiTheme="minorHAnsi" w:hAnsiTheme="minorHAnsi" w:cstheme="minorHAnsi"/>
      <w:b/>
      <w:bCs/>
      <w:noProof/>
      <w:color w:val="auto"/>
      <w:sz w:val="24"/>
      <w:szCs w:val="24"/>
      <w:lang w:val="fr-CI" w:eastAsia="fr-CI"/>
    </w:rPr>
  </w:style>
  <w:style w:type="paragraph" w:styleId="TM3">
    <w:name w:val="toc 3"/>
    <w:basedOn w:val="Normal"/>
    <w:next w:val="Normal"/>
    <w:autoRedefine/>
    <w:uiPriority w:val="39"/>
    <w:unhideWhenUsed/>
    <w:rsid w:val="00F369FD"/>
    <w:pPr>
      <w:spacing w:after="100" w:line="259" w:lineRule="auto"/>
      <w:ind w:left="440"/>
    </w:pPr>
    <w:rPr>
      <w:rFonts w:asciiTheme="minorHAnsi" w:hAnsiTheme="minorHAnsi" w:cs="Times New Roman"/>
      <w:color w:val="auto"/>
      <w:sz w:val="22"/>
      <w:lang w:val="fr-CI" w:eastAsia="fr-CI"/>
    </w:rPr>
  </w:style>
  <w:style w:type="character" w:styleId="Lienhypertexte">
    <w:name w:val="Hyperlink"/>
    <w:basedOn w:val="Policepardfaut"/>
    <w:uiPriority w:val="99"/>
    <w:unhideWhenUsed/>
    <w:rsid w:val="001C2DB5"/>
    <w:rPr>
      <w:color w:val="2998E3" w:themeColor="hyperlink"/>
      <w:u w:val="single"/>
    </w:rPr>
  </w:style>
  <w:style w:type="paragraph" w:styleId="Rvision">
    <w:name w:val="Revision"/>
    <w:hidden/>
    <w:uiPriority w:val="99"/>
    <w:semiHidden/>
    <w:rsid w:val="00B724B6"/>
    <w:pPr>
      <w:spacing w:after="0" w:line="240" w:lineRule="auto"/>
    </w:pPr>
    <w:rPr>
      <w:rFonts w:ascii="Arial" w:eastAsiaTheme="minorEastAsia" w:hAnsi="Arial"/>
      <w:color w:val="39302A" w:themeColor="text2"/>
      <w:sz w:val="26"/>
      <w:szCs w:val="22"/>
    </w:rPr>
  </w:style>
  <w:style w:type="character" w:customStyle="1" w:styleId="Titre5Car">
    <w:name w:val="Titre 5 Car"/>
    <w:basedOn w:val="Policepardfaut"/>
    <w:link w:val="Titre5"/>
    <w:uiPriority w:val="1"/>
    <w:rsid w:val="004260B4"/>
    <w:rPr>
      <w:rFonts w:asciiTheme="majorHAnsi" w:eastAsiaTheme="majorEastAsia" w:hAnsiTheme="majorHAnsi" w:cstheme="majorBidi"/>
      <w:color w:val="C49A00" w:themeColor="accent1" w:themeShade="BF"/>
      <w:sz w:val="26"/>
      <w:szCs w:val="22"/>
    </w:rPr>
  </w:style>
  <w:style w:type="character" w:customStyle="1" w:styleId="Titre6Car">
    <w:name w:val="Titre 6 Car"/>
    <w:basedOn w:val="Policepardfaut"/>
    <w:link w:val="Titre6"/>
    <w:uiPriority w:val="1"/>
    <w:semiHidden/>
    <w:rsid w:val="004260B4"/>
    <w:rPr>
      <w:rFonts w:asciiTheme="majorHAnsi" w:eastAsiaTheme="majorEastAsia" w:hAnsiTheme="majorHAnsi" w:cstheme="majorBidi"/>
      <w:color w:val="826600" w:themeColor="accent1" w:themeShade="7F"/>
      <w:sz w:val="26"/>
      <w:szCs w:val="22"/>
    </w:rPr>
  </w:style>
  <w:style w:type="character" w:customStyle="1" w:styleId="Titre7Car">
    <w:name w:val="Titre 7 Car"/>
    <w:basedOn w:val="Policepardfaut"/>
    <w:link w:val="Titre7"/>
    <w:uiPriority w:val="1"/>
    <w:semiHidden/>
    <w:rsid w:val="004260B4"/>
    <w:rPr>
      <w:rFonts w:asciiTheme="majorHAnsi" w:eastAsiaTheme="majorEastAsia" w:hAnsiTheme="majorHAnsi" w:cstheme="majorBidi"/>
      <w:i/>
      <w:iCs/>
      <w:color w:val="826600" w:themeColor="accent1" w:themeShade="7F"/>
      <w:sz w:val="26"/>
      <w:szCs w:val="22"/>
    </w:rPr>
  </w:style>
  <w:style w:type="character" w:customStyle="1" w:styleId="Titre8Car">
    <w:name w:val="Titre 8 Car"/>
    <w:basedOn w:val="Policepardfaut"/>
    <w:link w:val="Titre8"/>
    <w:uiPriority w:val="1"/>
    <w:semiHidden/>
    <w:rsid w:val="004260B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1"/>
    <w:semiHidden/>
    <w:rsid w:val="004260B4"/>
    <w:rPr>
      <w:rFonts w:asciiTheme="majorHAnsi" w:eastAsiaTheme="majorEastAsia" w:hAnsiTheme="majorHAnsi" w:cstheme="majorBidi"/>
      <w:i/>
      <w:iCs/>
      <w:color w:val="272727" w:themeColor="text1" w:themeTint="D8"/>
      <w:sz w:val="21"/>
      <w:szCs w:val="21"/>
    </w:rPr>
  </w:style>
  <w:style w:type="table" w:styleId="TableauGrille5Fonc-Accentuation2">
    <w:name w:val="Grid Table 5 Dark Accent 2"/>
    <w:basedOn w:val="TableauNormal"/>
    <w:uiPriority w:val="50"/>
    <w:rsid w:val="00327DA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8931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8931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8931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8931D" w:themeFill="accent2"/>
      </w:tcPr>
    </w:tblStylePr>
    <w:tblStylePr w:type="band1Vert">
      <w:tblPr/>
      <w:tcPr>
        <w:shd w:val="clear" w:color="auto" w:fill="FCD3A4" w:themeFill="accent2" w:themeFillTint="66"/>
      </w:tcPr>
    </w:tblStylePr>
    <w:tblStylePr w:type="band1Horz">
      <w:tblPr/>
      <w:tcPr>
        <w:shd w:val="clear" w:color="auto" w:fill="FCD3A4"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043796">
      <w:bodyDiv w:val="1"/>
      <w:marLeft w:val="0"/>
      <w:marRight w:val="0"/>
      <w:marTop w:val="0"/>
      <w:marBottom w:val="0"/>
      <w:divBdr>
        <w:top w:val="none" w:sz="0" w:space="0" w:color="auto"/>
        <w:left w:val="none" w:sz="0" w:space="0" w:color="auto"/>
        <w:bottom w:val="none" w:sz="0" w:space="0" w:color="auto"/>
        <w:right w:val="none" w:sz="0" w:space="0" w:color="auto"/>
      </w:divBdr>
    </w:div>
    <w:div w:id="931930993">
      <w:bodyDiv w:val="1"/>
      <w:marLeft w:val="0"/>
      <w:marRight w:val="0"/>
      <w:marTop w:val="0"/>
      <w:marBottom w:val="0"/>
      <w:divBdr>
        <w:top w:val="none" w:sz="0" w:space="0" w:color="auto"/>
        <w:left w:val="none" w:sz="0" w:space="0" w:color="auto"/>
        <w:bottom w:val="none" w:sz="0" w:space="0" w:color="auto"/>
        <w:right w:val="none" w:sz="0" w:space="0" w:color="auto"/>
      </w:divBdr>
    </w:div>
    <w:div w:id="1114011180">
      <w:bodyDiv w:val="1"/>
      <w:marLeft w:val="0"/>
      <w:marRight w:val="0"/>
      <w:marTop w:val="0"/>
      <w:marBottom w:val="0"/>
      <w:divBdr>
        <w:top w:val="none" w:sz="0" w:space="0" w:color="auto"/>
        <w:left w:val="none" w:sz="0" w:space="0" w:color="auto"/>
        <w:bottom w:val="none" w:sz="0" w:space="0" w:color="auto"/>
        <w:right w:val="none" w:sz="0" w:space="0" w:color="auto"/>
      </w:divBdr>
    </w:div>
    <w:div w:id="1975744817">
      <w:bodyDiv w:val="1"/>
      <w:marLeft w:val="0"/>
      <w:marRight w:val="0"/>
      <w:marTop w:val="0"/>
      <w:marBottom w:val="0"/>
      <w:divBdr>
        <w:top w:val="none" w:sz="0" w:space="0" w:color="auto"/>
        <w:left w:val="none" w:sz="0" w:space="0" w:color="auto"/>
        <w:bottom w:val="none" w:sz="0" w:space="0" w:color="auto"/>
        <w:right w:val="none" w:sz="0" w:space="0" w:color="auto"/>
      </w:divBdr>
    </w:div>
    <w:div w:id="203365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header" Target="header2.xml"/><Relationship Id="rId39" Type="http://schemas.openxmlformats.org/officeDocument/2006/relationships/image" Target="media/image18.png"/><Relationship Id="rId21" Type="http://schemas.microsoft.com/office/2007/relationships/diagramDrawing" Target="diagrams/drawing2.xml"/><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8.jpeg"/><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header" Target="header1.xml"/><Relationship Id="rId28" Type="http://schemas.openxmlformats.org/officeDocument/2006/relationships/image" Target="media/image7.jpg"/><Relationship Id="rId36" Type="http://schemas.openxmlformats.org/officeDocument/2006/relationships/image" Target="media/image15.jp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diagramQuickStyle" Target="diagrams/quickStyle2.xml"/><Relationship Id="rId31" Type="http://schemas.openxmlformats.org/officeDocument/2006/relationships/image" Target="media/image10.jpeg"/><Relationship Id="rId44"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diagramQuickStyle" Target="diagrams/quickStyle1.xml"/><Relationship Id="rId22" Type="http://schemas.openxmlformats.org/officeDocument/2006/relationships/image" Target="media/image4.pn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43" Type="http://schemas.openxmlformats.org/officeDocument/2006/relationships/image" Target="media/image22.png"/><Relationship Id="rId48"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5.png"/><Relationship Id="rId33" Type="http://schemas.openxmlformats.org/officeDocument/2006/relationships/image" Target="media/image12.jpg"/><Relationship Id="rId38" Type="http://schemas.openxmlformats.org/officeDocument/2006/relationships/image" Target="media/image17.jpeg"/><Relationship Id="rId46" Type="http://schemas.openxmlformats.org/officeDocument/2006/relationships/image" Target="media/image25.png"/><Relationship Id="rId20" Type="http://schemas.openxmlformats.org/officeDocument/2006/relationships/diagramColors" Target="diagrams/colors2.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Rapport%20.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F7B97C-CF29-4C3F-8F95-FA40AD75287D}" type="doc">
      <dgm:prSet loTypeId="urn:microsoft.com/office/officeart/2005/8/layout/hierarchy2" loCatId="hierarchy" qsTypeId="urn:microsoft.com/office/officeart/2005/8/quickstyle/simple1" qsCatId="simple" csTypeId="urn:microsoft.com/office/officeart/2005/8/colors/colorful2" csCatId="colorful" phldr="1"/>
      <dgm:spPr/>
      <dgm:t>
        <a:bodyPr/>
        <a:lstStyle/>
        <a:p>
          <a:endParaRPr lang="fr-CI"/>
        </a:p>
      </dgm:t>
    </dgm:pt>
    <dgm:pt modelId="{79EC033E-4A06-4F9D-BA5F-FFDE500A574D}">
      <dgm:prSet phldrT="[Texte]"/>
      <dgm:spPr>
        <a:solidFill>
          <a:schemeClr val="accent2"/>
        </a:solidFill>
      </dgm:spPr>
      <dgm:t>
        <a:bodyPr/>
        <a:lstStyle/>
        <a:p>
          <a:r>
            <a:rPr lang="fr-CI"/>
            <a:t>Commission Electorale Centrale</a:t>
          </a:r>
        </a:p>
      </dgm:t>
    </dgm:pt>
    <dgm:pt modelId="{6FF121D4-F3DC-460C-B5A0-51F94D43FDB9}" type="parTrans" cxnId="{15893377-F4D7-4322-9D65-AE4B471820B2}">
      <dgm:prSet/>
      <dgm:spPr/>
      <dgm:t>
        <a:bodyPr/>
        <a:lstStyle/>
        <a:p>
          <a:endParaRPr lang="fr-CI"/>
        </a:p>
      </dgm:t>
    </dgm:pt>
    <dgm:pt modelId="{C69C588F-43A2-49BA-979B-CF664723234F}" type="sibTrans" cxnId="{15893377-F4D7-4322-9D65-AE4B471820B2}">
      <dgm:prSet/>
      <dgm:spPr/>
      <dgm:t>
        <a:bodyPr/>
        <a:lstStyle/>
        <a:p>
          <a:endParaRPr lang="fr-CI"/>
        </a:p>
      </dgm:t>
    </dgm:pt>
    <dgm:pt modelId="{154ED17B-3B9F-4CC0-89FF-BB4362E3FC87}">
      <dgm:prSet phldrT="[Texte]"/>
      <dgm:spPr/>
      <dgm:t>
        <a:bodyPr/>
        <a:lstStyle/>
        <a:p>
          <a:r>
            <a:rPr lang="fr-CI"/>
            <a:t>Commission Electorale Régionale</a:t>
          </a:r>
        </a:p>
      </dgm:t>
    </dgm:pt>
    <dgm:pt modelId="{E1CB0634-B614-49A4-AB58-F4A20BD16E02}" type="parTrans" cxnId="{18626B13-EDF0-4257-9586-FD8401CBB8E2}">
      <dgm:prSet/>
      <dgm:spPr/>
      <dgm:t>
        <a:bodyPr/>
        <a:lstStyle/>
        <a:p>
          <a:endParaRPr lang="fr-CI"/>
        </a:p>
      </dgm:t>
    </dgm:pt>
    <dgm:pt modelId="{292457CB-C526-4248-903B-F00C1A5656C0}" type="sibTrans" cxnId="{18626B13-EDF0-4257-9586-FD8401CBB8E2}">
      <dgm:prSet/>
      <dgm:spPr/>
      <dgm:t>
        <a:bodyPr/>
        <a:lstStyle/>
        <a:p>
          <a:endParaRPr lang="fr-CI"/>
        </a:p>
      </dgm:t>
    </dgm:pt>
    <dgm:pt modelId="{C3BEBB00-DE72-4A53-9802-FC27BF273D3E}">
      <dgm:prSet phldrT="[Texte]"/>
      <dgm:spPr/>
      <dgm:t>
        <a:bodyPr/>
        <a:lstStyle/>
        <a:p>
          <a:r>
            <a:rPr lang="fr-CI"/>
            <a:t>Commission Electorale Départementale</a:t>
          </a:r>
        </a:p>
      </dgm:t>
    </dgm:pt>
    <dgm:pt modelId="{D6380135-84FD-4F43-AC3C-39A16DDDE5A1}" type="parTrans" cxnId="{02646333-6AEE-4D19-95DE-3F69051DF160}">
      <dgm:prSet/>
      <dgm:spPr/>
      <dgm:t>
        <a:bodyPr/>
        <a:lstStyle/>
        <a:p>
          <a:endParaRPr lang="fr-CI"/>
        </a:p>
      </dgm:t>
    </dgm:pt>
    <dgm:pt modelId="{6670208B-97B1-4326-AD91-B8D22067E2C6}" type="sibTrans" cxnId="{02646333-6AEE-4D19-95DE-3F69051DF160}">
      <dgm:prSet/>
      <dgm:spPr/>
      <dgm:t>
        <a:bodyPr/>
        <a:lstStyle/>
        <a:p>
          <a:endParaRPr lang="fr-CI"/>
        </a:p>
      </dgm:t>
    </dgm:pt>
    <dgm:pt modelId="{0385F3A5-CC5C-4B50-B20A-41C494A71AA1}">
      <dgm:prSet phldrT="[Texte]"/>
      <dgm:spPr/>
      <dgm:t>
        <a:bodyPr/>
        <a:lstStyle/>
        <a:p>
          <a:r>
            <a:rPr lang="fr-CI"/>
            <a:t>Commission Electorale Départementale</a:t>
          </a:r>
        </a:p>
      </dgm:t>
    </dgm:pt>
    <dgm:pt modelId="{5626F521-C652-485A-8522-BC7F5790BA3A}" type="parTrans" cxnId="{4D45F5DE-C38D-477D-9ABB-FCF48FB6652F}">
      <dgm:prSet/>
      <dgm:spPr/>
      <dgm:t>
        <a:bodyPr/>
        <a:lstStyle/>
        <a:p>
          <a:endParaRPr lang="fr-CI"/>
        </a:p>
      </dgm:t>
    </dgm:pt>
    <dgm:pt modelId="{035DC367-F8CB-485C-904E-7EE01515A85D}" type="sibTrans" cxnId="{4D45F5DE-C38D-477D-9ABB-FCF48FB6652F}">
      <dgm:prSet/>
      <dgm:spPr/>
      <dgm:t>
        <a:bodyPr/>
        <a:lstStyle/>
        <a:p>
          <a:endParaRPr lang="fr-CI"/>
        </a:p>
      </dgm:t>
    </dgm:pt>
    <dgm:pt modelId="{E6A0DEA5-E2B1-45E0-A43A-DB50931782FD}">
      <dgm:prSet phldrT="[Texte]"/>
      <dgm:spPr/>
      <dgm:t>
        <a:bodyPr/>
        <a:lstStyle/>
        <a:p>
          <a:r>
            <a:rPr lang="fr-CI"/>
            <a:t>Commission Electorale Régionale</a:t>
          </a:r>
        </a:p>
      </dgm:t>
    </dgm:pt>
    <dgm:pt modelId="{A478DF85-0A6C-4516-A770-2532FB07A078}" type="parTrans" cxnId="{FA9697A5-8777-433B-AB0A-27BD688576FA}">
      <dgm:prSet/>
      <dgm:spPr/>
      <dgm:t>
        <a:bodyPr/>
        <a:lstStyle/>
        <a:p>
          <a:endParaRPr lang="fr-CI"/>
        </a:p>
      </dgm:t>
    </dgm:pt>
    <dgm:pt modelId="{F5A2FFAD-EE3B-4AB1-B3BD-52F457ACADF0}" type="sibTrans" cxnId="{FA9697A5-8777-433B-AB0A-27BD688576FA}">
      <dgm:prSet/>
      <dgm:spPr/>
      <dgm:t>
        <a:bodyPr/>
        <a:lstStyle/>
        <a:p>
          <a:endParaRPr lang="fr-CI"/>
        </a:p>
      </dgm:t>
    </dgm:pt>
    <dgm:pt modelId="{ED3786FF-3CC3-42CE-A3B4-26D3F0B549C9}">
      <dgm:prSet phldrT="[Texte]"/>
      <dgm:spPr/>
      <dgm:t>
        <a:bodyPr/>
        <a:lstStyle/>
        <a:p>
          <a:r>
            <a:rPr lang="fr-CI"/>
            <a:t>Commission Electorale Départementale</a:t>
          </a:r>
        </a:p>
      </dgm:t>
    </dgm:pt>
    <dgm:pt modelId="{D9070D18-9864-4EF9-8B5F-46C01CD6D82F}" type="parTrans" cxnId="{A6114494-A052-4C5C-AEFC-BD4D91A7B719}">
      <dgm:prSet/>
      <dgm:spPr/>
      <dgm:t>
        <a:bodyPr/>
        <a:lstStyle/>
        <a:p>
          <a:endParaRPr lang="fr-CI"/>
        </a:p>
      </dgm:t>
    </dgm:pt>
    <dgm:pt modelId="{16B50E24-80C3-4817-9B43-2E5C6188CD39}" type="sibTrans" cxnId="{A6114494-A052-4C5C-AEFC-BD4D91A7B719}">
      <dgm:prSet/>
      <dgm:spPr/>
      <dgm:t>
        <a:bodyPr/>
        <a:lstStyle/>
        <a:p>
          <a:endParaRPr lang="fr-CI"/>
        </a:p>
      </dgm:t>
    </dgm:pt>
    <dgm:pt modelId="{21987D0F-3129-4A95-8FA5-3B1411050BA9}">
      <dgm:prSet phldrT="[Texte]"/>
      <dgm:spPr/>
      <dgm:t>
        <a:bodyPr/>
        <a:lstStyle/>
        <a:p>
          <a:r>
            <a:rPr lang="fr-CI"/>
            <a:t>Commission Electorale Sous-Préfectorale</a:t>
          </a:r>
        </a:p>
      </dgm:t>
    </dgm:pt>
    <dgm:pt modelId="{8ED831A7-7D9C-469F-BF7F-EA4DCEF6AC09}" type="parTrans" cxnId="{BA9BA05D-361D-4B93-9F09-A22C832504F7}">
      <dgm:prSet/>
      <dgm:spPr/>
      <dgm:t>
        <a:bodyPr/>
        <a:lstStyle/>
        <a:p>
          <a:endParaRPr lang="fr-CI"/>
        </a:p>
      </dgm:t>
    </dgm:pt>
    <dgm:pt modelId="{94E64EF0-BC6A-410F-BE69-C44007E22339}" type="sibTrans" cxnId="{BA9BA05D-361D-4B93-9F09-A22C832504F7}">
      <dgm:prSet/>
      <dgm:spPr/>
      <dgm:t>
        <a:bodyPr/>
        <a:lstStyle/>
        <a:p>
          <a:endParaRPr lang="fr-CI"/>
        </a:p>
      </dgm:t>
    </dgm:pt>
    <dgm:pt modelId="{B096C559-0E5E-433D-AC31-D6D0475C0B06}">
      <dgm:prSet phldrT="[Texte]"/>
      <dgm:spPr/>
      <dgm:t>
        <a:bodyPr/>
        <a:lstStyle/>
        <a:p>
          <a:r>
            <a:rPr lang="fr-CI"/>
            <a:t>Commission Electorale Sous-Prefectorale</a:t>
          </a:r>
        </a:p>
      </dgm:t>
    </dgm:pt>
    <dgm:pt modelId="{A675695A-4892-442A-9E5D-0CBA9BBD953E}" type="parTrans" cxnId="{DD925C2B-4B7B-4557-A73F-A7F764EA4265}">
      <dgm:prSet/>
      <dgm:spPr/>
      <dgm:t>
        <a:bodyPr/>
        <a:lstStyle/>
        <a:p>
          <a:endParaRPr lang="fr-CI"/>
        </a:p>
      </dgm:t>
    </dgm:pt>
    <dgm:pt modelId="{34B8FEB1-01C3-453B-89AD-7AAB040C90D8}" type="sibTrans" cxnId="{DD925C2B-4B7B-4557-A73F-A7F764EA4265}">
      <dgm:prSet/>
      <dgm:spPr/>
      <dgm:t>
        <a:bodyPr/>
        <a:lstStyle/>
        <a:p>
          <a:endParaRPr lang="fr-CI"/>
        </a:p>
      </dgm:t>
    </dgm:pt>
    <dgm:pt modelId="{8D190204-7F2E-4D64-9F94-EB00C0103D05}">
      <dgm:prSet phldrT="[Texte]"/>
      <dgm:spPr/>
      <dgm:t>
        <a:bodyPr/>
        <a:lstStyle/>
        <a:p>
          <a:r>
            <a:rPr lang="fr-CI"/>
            <a:t>Commission Electorale Communale</a:t>
          </a:r>
        </a:p>
      </dgm:t>
    </dgm:pt>
    <dgm:pt modelId="{FD0DD686-F6B7-4F5B-A8EF-C953F20CC558}" type="parTrans" cxnId="{4298E80D-E2DE-43B4-A2A6-11289119CF88}">
      <dgm:prSet/>
      <dgm:spPr/>
      <dgm:t>
        <a:bodyPr/>
        <a:lstStyle/>
        <a:p>
          <a:endParaRPr lang="fr-CI"/>
        </a:p>
      </dgm:t>
    </dgm:pt>
    <dgm:pt modelId="{853379FB-5877-424A-8224-FFCE48329884}" type="sibTrans" cxnId="{4298E80D-E2DE-43B4-A2A6-11289119CF88}">
      <dgm:prSet/>
      <dgm:spPr/>
      <dgm:t>
        <a:bodyPr/>
        <a:lstStyle/>
        <a:p>
          <a:endParaRPr lang="fr-CI"/>
        </a:p>
      </dgm:t>
    </dgm:pt>
    <dgm:pt modelId="{D67CA3BD-6E66-4DB6-8FA2-DFF06A48BE60}">
      <dgm:prSet phldrT="[Texte]"/>
      <dgm:spPr/>
      <dgm:t>
        <a:bodyPr/>
        <a:lstStyle/>
        <a:p>
          <a:r>
            <a:rPr lang="fr-CI"/>
            <a:t>Commission Electorale Comunale</a:t>
          </a:r>
        </a:p>
      </dgm:t>
    </dgm:pt>
    <dgm:pt modelId="{5D1C5F53-43B0-4EB1-AB6D-ABD4DB060CCA}" type="parTrans" cxnId="{6E668C0A-4612-4F1E-B8E1-2EE7832A4AAF}">
      <dgm:prSet/>
      <dgm:spPr/>
      <dgm:t>
        <a:bodyPr/>
        <a:lstStyle/>
        <a:p>
          <a:endParaRPr lang="fr-CI"/>
        </a:p>
      </dgm:t>
    </dgm:pt>
    <dgm:pt modelId="{1E24CC0A-5FB7-4483-B1EF-900546E9AC71}" type="sibTrans" cxnId="{6E668C0A-4612-4F1E-B8E1-2EE7832A4AAF}">
      <dgm:prSet/>
      <dgm:spPr/>
      <dgm:t>
        <a:bodyPr/>
        <a:lstStyle/>
        <a:p>
          <a:endParaRPr lang="fr-CI"/>
        </a:p>
      </dgm:t>
    </dgm:pt>
    <dgm:pt modelId="{ED52B744-CD80-4137-AD5C-37C68F81E2BB}">
      <dgm:prSet phldrT="[Texte]"/>
      <dgm:spPr/>
      <dgm:t>
        <a:bodyPr/>
        <a:lstStyle/>
        <a:p>
          <a:r>
            <a:rPr lang="fr-CI"/>
            <a:t>Bureau de vote</a:t>
          </a:r>
        </a:p>
      </dgm:t>
    </dgm:pt>
    <dgm:pt modelId="{E5A37404-1121-4C78-814D-2D02FE22F9DF}" type="parTrans" cxnId="{1BC8C5DC-714C-4075-BC64-CCF581B643E5}">
      <dgm:prSet/>
      <dgm:spPr/>
      <dgm:t>
        <a:bodyPr/>
        <a:lstStyle/>
        <a:p>
          <a:endParaRPr lang="fr-CI"/>
        </a:p>
      </dgm:t>
    </dgm:pt>
    <dgm:pt modelId="{CEFC020D-33C2-4D2F-9239-AD03C0216228}" type="sibTrans" cxnId="{1BC8C5DC-714C-4075-BC64-CCF581B643E5}">
      <dgm:prSet/>
      <dgm:spPr/>
      <dgm:t>
        <a:bodyPr/>
        <a:lstStyle/>
        <a:p>
          <a:endParaRPr lang="fr-CI"/>
        </a:p>
      </dgm:t>
    </dgm:pt>
    <dgm:pt modelId="{F93D9581-B432-455F-A4AE-2400C4EF76BF}">
      <dgm:prSet phldrT="[Texte]"/>
      <dgm:spPr/>
      <dgm:t>
        <a:bodyPr/>
        <a:lstStyle/>
        <a:p>
          <a:r>
            <a:rPr lang="fr-CI"/>
            <a:t>Bureau de vote</a:t>
          </a:r>
        </a:p>
      </dgm:t>
    </dgm:pt>
    <dgm:pt modelId="{8B6CDB94-26F3-4ED1-A4BE-714178FA6221}" type="parTrans" cxnId="{F3B5BFFC-DEEA-4DC1-85DC-9D81CEE4A998}">
      <dgm:prSet/>
      <dgm:spPr/>
      <dgm:t>
        <a:bodyPr/>
        <a:lstStyle/>
        <a:p>
          <a:endParaRPr lang="fr-CI"/>
        </a:p>
      </dgm:t>
    </dgm:pt>
    <dgm:pt modelId="{27A743F7-2273-4617-AE5E-B1AD7423EB16}" type="sibTrans" cxnId="{F3B5BFFC-DEEA-4DC1-85DC-9D81CEE4A998}">
      <dgm:prSet/>
      <dgm:spPr/>
      <dgm:t>
        <a:bodyPr/>
        <a:lstStyle/>
        <a:p>
          <a:endParaRPr lang="fr-CI"/>
        </a:p>
      </dgm:t>
    </dgm:pt>
    <dgm:pt modelId="{7F0B0557-DAE7-4622-A08B-627B5B8D9409}">
      <dgm:prSet phldrT="[Texte]"/>
      <dgm:spPr/>
      <dgm:t>
        <a:bodyPr/>
        <a:lstStyle/>
        <a:p>
          <a:r>
            <a:rPr lang="fr-CI"/>
            <a:t>Bureau de vote</a:t>
          </a:r>
        </a:p>
      </dgm:t>
    </dgm:pt>
    <dgm:pt modelId="{3B20C499-A37D-4919-B7A4-63FEE84B29B4}" type="parTrans" cxnId="{29CEB08E-BD49-4B55-A8CF-C2E30496F614}">
      <dgm:prSet/>
      <dgm:spPr/>
      <dgm:t>
        <a:bodyPr/>
        <a:lstStyle/>
        <a:p>
          <a:endParaRPr lang="fr-CI"/>
        </a:p>
      </dgm:t>
    </dgm:pt>
    <dgm:pt modelId="{65271C94-6742-4A81-82DF-957237F844F6}" type="sibTrans" cxnId="{29CEB08E-BD49-4B55-A8CF-C2E30496F614}">
      <dgm:prSet/>
      <dgm:spPr/>
      <dgm:t>
        <a:bodyPr/>
        <a:lstStyle/>
        <a:p>
          <a:endParaRPr lang="fr-CI"/>
        </a:p>
      </dgm:t>
    </dgm:pt>
    <dgm:pt modelId="{784F8B4D-ED69-43F0-AF5F-7E361F5B3F23}">
      <dgm:prSet phldrT="[Texte]"/>
      <dgm:spPr/>
      <dgm:t>
        <a:bodyPr/>
        <a:lstStyle/>
        <a:p>
          <a:r>
            <a:rPr lang="fr-CI"/>
            <a:t>Bureau de vote</a:t>
          </a:r>
        </a:p>
      </dgm:t>
    </dgm:pt>
    <dgm:pt modelId="{D51243D8-C6ED-4B98-9051-E9BBC6DFC0FC}" type="parTrans" cxnId="{F938ADD7-F992-4B1A-8671-EAA21DA473F4}">
      <dgm:prSet/>
      <dgm:spPr/>
      <dgm:t>
        <a:bodyPr/>
        <a:lstStyle/>
        <a:p>
          <a:endParaRPr lang="fr-CI"/>
        </a:p>
      </dgm:t>
    </dgm:pt>
    <dgm:pt modelId="{DB91C534-983F-446B-A8B1-C261EDEC6114}" type="sibTrans" cxnId="{F938ADD7-F992-4B1A-8671-EAA21DA473F4}">
      <dgm:prSet/>
      <dgm:spPr/>
      <dgm:t>
        <a:bodyPr/>
        <a:lstStyle/>
        <a:p>
          <a:endParaRPr lang="fr-CI"/>
        </a:p>
      </dgm:t>
    </dgm:pt>
    <dgm:pt modelId="{72590868-53F5-44D6-B886-F29699011E94}">
      <dgm:prSet phldrT="[Texte]"/>
      <dgm:spPr/>
      <dgm:t>
        <a:bodyPr/>
        <a:lstStyle/>
        <a:p>
          <a:r>
            <a:rPr lang="fr-CI"/>
            <a:t>Bureau de vote</a:t>
          </a:r>
        </a:p>
      </dgm:t>
    </dgm:pt>
    <dgm:pt modelId="{DDA87554-EA22-40E2-8334-C5659B790BDC}" type="parTrans" cxnId="{F49121C6-7C44-47B5-9D34-3B00E8D1D863}">
      <dgm:prSet/>
      <dgm:spPr/>
      <dgm:t>
        <a:bodyPr/>
        <a:lstStyle/>
        <a:p>
          <a:endParaRPr lang="fr-CI"/>
        </a:p>
      </dgm:t>
    </dgm:pt>
    <dgm:pt modelId="{48FFF6AD-A9BE-4456-9A11-C1AA528A82E9}" type="sibTrans" cxnId="{F49121C6-7C44-47B5-9D34-3B00E8D1D863}">
      <dgm:prSet/>
      <dgm:spPr/>
      <dgm:t>
        <a:bodyPr/>
        <a:lstStyle/>
        <a:p>
          <a:endParaRPr lang="fr-CI"/>
        </a:p>
      </dgm:t>
    </dgm:pt>
    <dgm:pt modelId="{13A663F8-794F-490E-BF43-9AF03E5B39F9}">
      <dgm:prSet phldrT="[Texte]"/>
      <dgm:spPr/>
      <dgm:t>
        <a:bodyPr/>
        <a:lstStyle/>
        <a:p>
          <a:r>
            <a:rPr lang="fr-CI"/>
            <a:t>Bureau de vote</a:t>
          </a:r>
        </a:p>
      </dgm:t>
    </dgm:pt>
    <dgm:pt modelId="{C01D7834-E87C-4050-BF4C-8CE5BDD35636}" type="parTrans" cxnId="{A2659662-BEC8-4F1D-8630-67B06560CA76}">
      <dgm:prSet/>
      <dgm:spPr/>
      <dgm:t>
        <a:bodyPr/>
        <a:lstStyle/>
        <a:p>
          <a:endParaRPr lang="fr-CI"/>
        </a:p>
      </dgm:t>
    </dgm:pt>
    <dgm:pt modelId="{ACF09762-86AE-4BE4-A379-E42660B57529}" type="sibTrans" cxnId="{A2659662-BEC8-4F1D-8630-67B06560CA76}">
      <dgm:prSet/>
      <dgm:spPr/>
      <dgm:t>
        <a:bodyPr/>
        <a:lstStyle/>
        <a:p>
          <a:endParaRPr lang="fr-CI"/>
        </a:p>
      </dgm:t>
    </dgm:pt>
    <dgm:pt modelId="{6E7B47F4-3990-44BF-B5B2-6E7F4F62F25A}" type="pres">
      <dgm:prSet presAssocID="{32F7B97C-CF29-4C3F-8F95-FA40AD75287D}" presName="diagram" presStyleCnt="0">
        <dgm:presLayoutVars>
          <dgm:chPref val="1"/>
          <dgm:dir/>
          <dgm:animOne val="branch"/>
          <dgm:animLvl val="lvl"/>
          <dgm:resizeHandles val="exact"/>
        </dgm:presLayoutVars>
      </dgm:prSet>
      <dgm:spPr/>
    </dgm:pt>
    <dgm:pt modelId="{25352CBF-97D5-4209-9740-4F6AD53FE4C9}" type="pres">
      <dgm:prSet presAssocID="{79EC033E-4A06-4F9D-BA5F-FFDE500A574D}" presName="root1" presStyleCnt="0"/>
      <dgm:spPr/>
    </dgm:pt>
    <dgm:pt modelId="{5B2A74EA-7935-49CF-8610-DA34D0D18195}" type="pres">
      <dgm:prSet presAssocID="{79EC033E-4A06-4F9D-BA5F-FFDE500A574D}" presName="LevelOneTextNode" presStyleLbl="node0" presStyleIdx="0" presStyleCnt="1">
        <dgm:presLayoutVars>
          <dgm:chPref val="3"/>
        </dgm:presLayoutVars>
      </dgm:prSet>
      <dgm:spPr/>
    </dgm:pt>
    <dgm:pt modelId="{843A130F-E225-4319-8362-1D98B58B0D45}" type="pres">
      <dgm:prSet presAssocID="{79EC033E-4A06-4F9D-BA5F-FFDE500A574D}" presName="level2hierChild" presStyleCnt="0"/>
      <dgm:spPr/>
    </dgm:pt>
    <dgm:pt modelId="{B777D912-51DA-40A0-862D-56045F5E934C}" type="pres">
      <dgm:prSet presAssocID="{E1CB0634-B614-49A4-AB58-F4A20BD16E02}" presName="conn2-1" presStyleLbl="parChTrans1D2" presStyleIdx="0" presStyleCnt="2"/>
      <dgm:spPr/>
    </dgm:pt>
    <dgm:pt modelId="{A587A093-A31D-4A5B-9648-9D706D9B9F41}" type="pres">
      <dgm:prSet presAssocID="{E1CB0634-B614-49A4-AB58-F4A20BD16E02}" presName="connTx" presStyleLbl="parChTrans1D2" presStyleIdx="0" presStyleCnt="2"/>
      <dgm:spPr/>
    </dgm:pt>
    <dgm:pt modelId="{60A1BFC1-B68C-455D-B0EA-1E8F69F5249D}" type="pres">
      <dgm:prSet presAssocID="{154ED17B-3B9F-4CC0-89FF-BB4362E3FC87}" presName="root2" presStyleCnt="0"/>
      <dgm:spPr/>
    </dgm:pt>
    <dgm:pt modelId="{DF79CE37-F30F-47C5-A55C-FD52A72BCDDB}" type="pres">
      <dgm:prSet presAssocID="{154ED17B-3B9F-4CC0-89FF-BB4362E3FC87}" presName="LevelTwoTextNode" presStyleLbl="node2" presStyleIdx="0" presStyleCnt="2">
        <dgm:presLayoutVars>
          <dgm:chPref val="3"/>
        </dgm:presLayoutVars>
      </dgm:prSet>
      <dgm:spPr/>
    </dgm:pt>
    <dgm:pt modelId="{71AEA1AC-5C59-4B5E-B2DF-EA8088442D68}" type="pres">
      <dgm:prSet presAssocID="{154ED17B-3B9F-4CC0-89FF-BB4362E3FC87}" presName="level3hierChild" presStyleCnt="0"/>
      <dgm:spPr/>
    </dgm:pt>
    <dgm:pt modelId="{742154FC-0535-411E-8E94-DECB56BDEA02}" type="pres">
      <dgm:prSet presAssocID="{D6380135-84FD-4F43-AC3C-39A16DDDE5A1}" presName="conn2-1" presStyleLbl="parChTrans1D3" presStyleIdx="0" presStyleCnt="3"/>
      <dgm:spPr/>
    </dgm:pt>
    <dgm:pt modelId="{EDA8A6CD-EE87-4B95-9781-DECEB1D95927}" type="pres">
      <dgm:prSet presAssocID="{D6380135-84FD-4F43-AC3C-39A16DDDE5A1}" presName="connTx" presStyleLbl="parChTrans1D3" presStyleIdx="0" presStyleCnt="3"/>
      <dgm:spPr/>
    </dgm:pt>
    <dgm:pt modelId="{64F0CAE6-D209-449A-A63D-916F6AE4D7EF}" type="pres">
      <dgm:prSet presAssocID="{C3BEBB00-DE72-4A53-9802-FC27BF273D3E}" presName="root2" presStyleCnt="0"/>
      <dgm:spPr/>
    </dgm:pt>
    <dgm:pt modelId="{C143DA3D-17BA-498B-B48E-0603E3664458}" type="pres">
      <dgm:prSet presAssocID="{C3BEBB00-DE72-4A53-9802-FC27BF273D3E}" presName="LevelTwoTextNode" presStyleLbl="node3" presStyleIdx="0" presStyleCnt="3">
        <dgm:presLayoutVars>
          <dgm:chPref val="3"/>
        </dgm:presLayoutVars>
      </dgm:prSet>
      <dgm:spPr/>
    </dgm:pt>
    <dgm:pt modelId="{328D1033-9647-46C9-8C17-6361EEFF949D}" type="pres">
      <dgm:prSet presAssocID="{C3BEBB00-DE72-4A53-9802-FC27BF273D3E}" presName="level3hierChild" presStyleCnt="0"/>
      <dgm:spPr/>
    </dgm:pt>
    <dgm:pt modelId="{EB4653DF-8ADE-4612-B215-40D62C726B1D}" type="pres">
      <dgm:prSet presAssocID="{5D1C5F53-43B0-4EB1-AB6D-ABD4DB060CCA}" presName="conn2-1" presStyleLbl="parChTrans1D4" presStyleIdx="0" presStyleCnt="10"/>
      <dgm:spPr/>
    </dgm:pt>
    <dgm:pt modelId="{A2AE7AC2-DB84-4521-89CF-BD1BC949A4B7}" type="pres">
      <dgm:prSet presAssocID="{5D1C5F53-43B0-4EB1-AB6D-ABD4DB060CCA}" presName="connTx" presStyleLbl="parChTrans1D4" presStyleIdx="0" presStyleCnt="10"/>
      <dgm:spPr/>
    </dgm:pt>
    <dgm:pt modelId="{96E7D830-69C6-4E45-8E52-686269D0B2E5}" type="pres">
      <dgm:prSet presAssocID="{D67CA3BD-6E66-4DB6-8FA2-DFF06A48BE60}" presName="root2" presStyleCnt="0"/>
      <dgm:spPr/>
    </dgm:pt>
    <dgm:pt modelId="{0C2C7294-021C-4395-800A-D28430205CBA}" type="pres">
      <dgm:prSet presAssocID="{D67CA3BD-6E66-4DB6-8FA2-DFF06A48BE60}" presName="LevelTwoTextNode" presStyleLbl="node4" presStyleIdx="0" presStyleCnt="10">
        <dgm:presLayoutVars>
          <dgm:chPref val="3"/>
        </dgm:presLayoutVars>
      </dgm:prSet>
      <dgm:spPr/>
    </dgm:pt>
    <dgm:pt modelId="{B6625A99-EADF-45DF-83AF-803969994C34}" type="pres">
      <dgm:prSet presAssocID="{D67CA3BD-6E66-4DB6-8FA2-DFF06A48BE60}" presName="level3hierChild" presStyleCnt="0"/>
      <dgm:spPr/>
    </dgm:pt>
    <dgm:pt modelId="{9D2CCECF-46BA-412A-B98E-B7B1EEF9303B}" type="pres">
      <dgm:prSet presAssocID="{E5A37404-1121-4C78-814D-2D02FE22F9DF}" presName="conn2-1" presStyleLbl="parChTrans1D4" presStyleIdx="1" presStyleCnt="10"/>
      <dgm:spPr/>
    </dgm:pt>
    <dgm:pt modelId="{83ADB174-3750-4B9C-884D-8F847639DA29}" type="pres">
      <dgm:prSet presAssocID="{E5A37404-1121-4C78-814D-2D02FE22F9DF}" presName="connTx" presStyleLbl="parChTrans1D4" presStyleIdx="1" presStyleCnt="10"/>
      <dgm:spPr/>
    </dgm:pt>
    <dgm:pt modelId="{95CA31AF-3B8E-48F3-B96D-610F246932FC}" type="pres">
      <dgm:prSet presAssocID="{ED52B744-CD80-4137-AD5C-37C68F81E2BB}" presName="root2" presStyleCnt="0"/>
      <dgm:spPr/>
    </dgm:pt>
    <dgm:pt modelId="{7DF74C68-C1AE-455D-8372-B788D3EDA67C}" type="pres">
      <dgm:prSet presAssocID="{ED52B744-CD80-4137-AD5C-37C68F81E2BB}" presName="LevelTwoTextNode" presStyleLbl="node4" presStyleIdx="1" presStyleCnt="10">
        <dgm:presLayoutVars>
          <dgm:chPref val="3"/>
        </dgm:presLayoutVars>
      </dgm:prSet>
      <dgm:spPr/>
    </dgm:pt>
    <dgm:pt modelId="{E34DB693-F143-4942-B0FA-6456B828409F}" type="pres">
      <dgm:prSet presAssocID="{ED52B744-CD80-4137-AD5C-37C68F81E2BB}" presName="level3hierChild" presStyleCnt="0"/>
      <dgm:spPr/>
    </dgm:pt>
    <dgm:pt modelId="{2DB457FD-49F7-4D00-8FCB-591736A91706}" type="pres">
      <dgm:prSet presAssocID="{8B6CDB94-26F3-4ED1-A4BE-714178FA6221}" presName="conn2-1" presStyleLbl="parChTrans1D4" presStyleIdx="2" presStyleCnt="10"/>
      <dgm:spPr/>
    </dgm:pt>
    <dgm:pt modelId="{63E04474-8275-40A0-B86B-2026AC711B8F}" type="pres">
      <dgm:prSet presAssocID="{8B6CDB94-26F3-4ED1-A4BE-714178FA6221}" presName="connTx" presStyleLbl="parChTrans1D4" presStyleIdx="2" presStyleCnt="10"/>
      <dgm:spPr/>
    </dgm:pt>
    <dgm:pt modelId="{FC2D932B-0011-47A3-8468-932D33670AAF}" type="pres">
      <dgm:prSet presAssocID="{F93D9581-B432-455F-A4AE-2400C4EF76BF}" presName="root2" presStyleCnt="0"/>
      <dgm:spPr/>
    </dgm:pt>
    <dgm:pt modelId="{D67D9EA7-D133-4427-AEC5-6E42CCA03E88}" type="pres">
      <dgm:prSet presAssocID="{F93D9581-B432-455F-A4AE-2400C4EF76BF}" presName="LevelTwoTextNode" presStyleLbl="node4" presStyleIdx="2" presStyleCnt="10">
        <dgm:presLayoutVars>
          <dgm:chPref val="3"/>
        </dgm:presLayoutVars>
      </dgm:prSet>
      <dgm:spPr/>
    </dgm:pt>
    <dgm:pt modelId="{ADC12295-D9CB-4679-B2E3-49BD4062C50B}" type="pres">
      <dgm:prSet presAssocID="{F93D9581-B432-455F-A4AE-2400C4EF76BF}" presName="level3hierChild" presStyleCnt="0"/>
      <dgm:spPr/>
    </dgm:pt>
    <dgm:pt modelId="{23A963A5-56A2-47B2-964C-3F056BF5DFD0}" type="pres">
      <dgm:prSet presAssocID="{5626F521-C652-485A-8522-BC7F5790BA3A}" presName="conn2-1" presStyleLbl="parChTrans1D3" presStyleIdx="1" presStyleCnt="3"/>
      <dgm:spPr/>
    </dgm:pt>
    <dgm:pt modelId="{A6710E05-6E10-46C7-B1CF-75C35BE387B2}" type="pres">
      <dgm:prSet presAssocID="{5626F521-C652-485A-8522-BC7F5790BA3A}" presName="connTx" presStyleLbl="parChTrans1D3" presStyleIdx="1" presStyleCnt="3"/>
      <dgm:spPr/>
    </dgm:pt>
    <dgm:pt modelId="{B74F99C4-E44E-4816-B809-E5D1EA242D87}" type="pres">
      <dgm:prSet presAssocID="{0385F3A5-CC5C-4B50-B20A-41C494A71AA1}" presName="root2" presStyleCnt="0"/>
      <dgm:spPr/>
    </dgm:pt>
    <dgm:pt modelId="{9239A0F1-35C0-425B-A197-C742B00AD09B}" type="pres">
      <dgm:prSet presAssocID="{0385F3A5-CC5C-4B50-B20A-41C494A71AA1}" presName="LevelTwoTextNode" presStyleLbl="node3" presStyleIdx="1" presStyleCnt="3">
        <dgm:presLayoutVars>
          <dgm:chPref val="3"/>
        </dgm:presLayoutVars>
      </dgm:prSet>
      <dgm:spPr/>
    </dgm:pt>
    <dgm:pt modelId="{3041F8C2-B8AB-4CC7-B0E0-89A56C0C784C}" type="pres">
      <dgm:prSet presAssocID="{0385F3A5-CC5C-4B50-B20A-41C494A71AA1}" presName="level3hierChild" presStyleCnt="0"/>
      <dgm:spPr/>
    </dgm:pt>
    <dgm:pt modelId="{762ACF77-362B-440D-88EC-5D62FF539E93}" type="pres">
      <dgm:prSet presAssocID="{A675695A-4892-442A-9E5D-0CBA9BBD953E}" presName="conn2-1" presStyleLbl="parChTrans1D4" presStyleIdx="3" presStyleCnt="10"/>
      <dgm:spPr/>
    </dgm:pt>
    <dgm:pt modelId="{9A1E043C-0320-4E33-B5B4-B0358BAB89B3}" type="pres">
      <dgm:prSet presAssocID="{A675695A-4892-442A-9E5D-0CBA9BBD953E}" presName="connTx" presStyleLbl="parChTrans1D4" presStyleIdx="3" presStyleCnt="10"/>
      <dgm:spPr/>
    </dgm:pt>
    <dgm:pt modelId="{457D7F20-D17B-497D-9BA9-FCAC29DC1872}" type="pres">
      <dgm:prSet presAssocID="{B096C559-0E5E-433D-AC31-D6D0475C0B06}" presName="root2" presStyleCnt="0"/>
      <dgm:spPr/>
    </dgm:pt>
    <dgm:pt modelId="{18F2BC28-CB99-486A-8B05-5B07C3A7D1C3}" type="pres">
      <dgm:prSet presAssocID="{B096C559-0E5E-433D-AC31-D6D0475C0B06}" presName="LevelTwoTextNode" presStyleLbl="node4" presStyleIdx="3" presStyleCnt="10">
        <dgm:presLayoutVars>
          <dgm:chPref val="3"/>
        </dgm:presLayoutVars>
      </dgm:prSet>
      <dgm:spPr/>
    </dgm:pt>
    <dgm:pt modelId="{3C1410D0-35FA-46C6-A6AA-617DAAB2E936}" type="pres">
      <dgm:prSet presAssocID="{B096C559-0E5E-433D-AC31-D6D0475C0B06}" presName="level3hierChild" presStyleCnt="0"/>
      <dgm:spPr/>
    </dgm:pt>
    <dgm:pt modelId="{D6466AF7-6440-4F85-A3EE-A5F3911DB907}" type="pres">
      <dgm:prSet presAssocID="{3B20C499-A37D-4919-B7A4-63FEE84B29B4}" presName="conn2-1" presStyleLbl="parChTrans1D4" presStyleIdx="4" presStyleCnt="10"/>
      <dgm:spPr/>
    </dgm:pt>
    <dgm:pt modelId="{7C4DCD01-1ABE-4CFF-BBB5-FFA59F2CDE39}" type="pres">
      <dgm:prSet presAssocID="{3B20C499-A37D-4919-B7A4-63FEE84B29B4}" presName="connTx" presStyleLbl="parChTrans1D4" presStyleIdx="4" presStyleCnt="10"/>
      <dgm:spPr/>
    </dgm:pt>
    <dgm:pt modelId="{B28CC324-2E87-430F-A192-D89668EA9B80}" type="pres">
      <dgm:prSet presAssocID="{7F0B0557-DAE7-4622-A08B-627B5B8D9409}" presName="root2" presStyleCnt="0"/>
      <dgm:spPr/>
    </dgm:pt>
    <dgm:pt modelId="{6BD655BF-A353-402C-B0E8-5704E83C84C9}" type="pres">
      <dgm:prSet presAssocID="{7F0B0557-DAE7-4622-A08B-627B5B8D9409}" presName="LevelTwoTextNode" presStyleLbl="node4" presStyleIdx="4" presStyleCnt="10">
        <dgm:presLayoutVars>
          <dgm:chPref val="3"/>
        </dgm:presLayoutVars>
      </dgm:prSet>
      <dgm:spPr/>
    </dgm:pt>
    <dgm:pt modelId="{5E8C9B0B-CC3E-4E53-A06E-CB92E4F7BD87}" type="pres">
      <dgm:prSet presAssocID="{7F0B0557-DAE7-4622-A08B-627B5B8D9409}" presName="level3hierChild" presStyleCnt="0"/>
      <dgm:spPr/>
    </dgm:pt>
    <dgm:pt modelId="{B1FF0CB5-8C34-490E-8046-9184692A148E}" type="pres">
      <dgm:prSet presAssocID="{FD0DD686-F6B7-4F5B-A8EF-C953F20CC558}" presName="conn2-1" presStyleLbl="parChTrans1D4" presStyleIdx="5" presStyleCnt="10"/>
      <dgm:spPr/>
    </dgm:pt>
    <dgm:pt modelId="{6C76C17A-13E0-4763-86D5-F1C656162FF8}" type="pres">
      <dgm:prSet presAssocID="{FD0DD686-F6B7-4F5B-A8EF-C953F20CC558}" presName="connTx" presStyleLbl="parChTrans1D4" presStyleIdx="5" presStyleCnt="10"/>
      <dgm:spPr/>
    </dgm:pt>
    <dgm:pt modelId="{612812CB-AF78-4D5F-A24C-3A7A32CD1EA4}" type="pres">
      <dgm:prSet presAssocID="{8D190204-7F2E-4D64-9F94-EB00C0103D05}" presName="root2" presStyleCnt="0"/>
      <dgm:spPr/>
    </dgm:pt>
    <dgm:pt modelId="{F144F44C-EE23-4B68-B8D6-764886770E48}" type="pres">
      <dgm:prSet presAssocID="{8D190204-7F2E-4D64-9F94-EB00C0103D05}" presName="LevelTwoTextNode" presStyleLbl="node4" presStyleIdx="5" presStyleCnt="10">
        <dgm:presLayoutVars>
          <dgm:chPref val="3"/>
        </dgm:presLayoutVars>
      </dgm:prSet>
      <dgm:spPr/>
    </dgm:pt>
    <dgm:pt modelId="{1BF1D483-C69D-4504-A312-9998C1AA3191}" type="pres">
      <dgm:prSet presAssocID="{8D190204-7F2E-4D64-9F94-EB00C0103D05}" presName="level3hierChild" presStyleCnt="0"/>
      <dgm:spPr/>
    </dgm:pt>
    <dgm:pt modelId="{E8ED08CB-8F67-406A-909C-02BD3C6B8995}" type="pres">
      <dgm:prSet presAssocID="{D51243D8-C6ED-4B98-9051-E9BBC6DFC0FC}" presName="conn2-1" presStyleLbl="parChTrans1D4" presStyleIdx="6" presStyleCnt="10"/>
      <dgm:spPr/>
    </dgm:pt>
    <dgm:pt modelId="{D1EB91FB-B549-4162-BFB0-DFADDEEF4FBF}" type="pres">
      <dgm:prSet presAssocID="{D51243D8-C6ED-4B98-9051-E9BBC6DFC0FC}" presName="connTx" presStyleLbl="parChTrans1D4" presStyleIdx="6" presStyleCnt="10"/>
      <dgm:spPr/>
    </dgm:pt>
    <dgm:pt modelId="{0F0C008D-5430-4AC0-96EB-40CEB631C160}" type="pres">
      <dgm:prSet presAssocID="{784F8B4D-ED69-43F0-AF5F-7E361F5B3F23}" presName="root2" presStyleCnt="0"/>
      <dgm:spPr/>
    </dgm:pt>
    <dgm:pt modelId="{1F17F4C1-2609-4C9F-96FB-7E56CA5069B1}" type="pres">
      <dgm:prSet presAssocID="{784F8B4D-ED69-43F0-AF5F-7E361F5B3F23}" presName="LevelTwoTextNode" presStyleLbl="node4" presStyleIdx="6" presStyleCnt="10">
        <dgm:presLayoutVars>
          <dgm:chPref val="3"/>
        </dgm:presLayoutVars>
      </dgm:prSet>
      <dgm:spPr/>
    </dgm:pt>
    <dgm:pt modelId="{80926317-2482-47C7-B13E-8EE6471470C1}" type="pres">
      <dgm:prSet presAssocID="{784F8B4D-ED69-43F0-AF5F-7E361F5B3F23}" presName="level3hierChild" presStyleCnt="0"/>
      <dgm:spPr/>
    </dgm:pt>
    <dgm:pt modelId="{3323534D-91A8-4313-AE0A-0FD8E8040ACD}" type="pres">
      <dgm:prSet presAssocID="{A478DF85-0A6C-4516-A770-2532FB07A078}" presName="conn2-1" presStyleLbl="parChTrans1D2" presStyleIdx="1" presStyleCnt="2"/>
      <dgm:spPr/>
    </dgm:pt>
    <dgm:pt modelId="{F6120509-2675-400C-89E2-CC2258EDDC14}" type="pres">
      <dgm:prSet presAssocID="{A478DF85-0A6C-4516-A770-2532FB07A078}" presName="connTx" presStyleLbl="parChTrans1D2" presStyleIdx="1" presStyleCnt="2"/>
      <dgm:spPr/>
    </dgm:pt>
    <dgm:pt modelId="{A9D0DD81-740E-43AB-9634-621F5EC649C4}" type="pres">
      <dgm:prSet presAssocID="{E6A0DEA5-E2B1-45E0-A43A-DB50931782FD}" presName="root2" presStyleCnt="0"/>
      <dgm:spPr/>
    </dgm:pt>
    <dgm:pt modelId="{29FAB15B-84A1-46D3-B352-DBDB5A29F253}" type="pres">
      <dgm:prSet presAssocID="{E6A0DEA5-E2B1-45E0-A43A-DB50931782FD}" presName="LevelTwoTextNode" presStyleLbl="node2" presStyleIdx="1" presStyleCnt="2">
        <dgm:presLayoutVars>
          <dgm:chPref val="3"/>
        </dgm:presLayoutVars>
      </dgm:prSet>
      <dgm:spPr/>
    </dgm:pt>
    <dgm:pt modelId="{29867035-65B6-42FC-8E38-B7DBF8FFD0D0}" type="pres">
      <dgm:prSet presAssocID="{E6A0DEA5-E2B1-45E0-A43A-DB50931782FD}" presName="level3hierChild" presStyleCnt="0"/>
      <dgm:spPr/>
    </dgm:pt>
    <dgm:pt modelId="{024B9BDC-C347-4322-9916-04D85FDE1D2C}" type="pres">
      <dgm:prSet presAssocID="{D9070D18-9864-4EF9-8B5F-46C01CD6D82F}" presName="conn2-1" presStyleLbl="parChTrans1D3" presStyleIdx="2" presStyleCnt="3"/>
      <dgm:spPr/>
    </dgm:pt>
    <dgm:pt modelId="{0BDDE6BA-B5B7-4BEA-AF71-C510E6317FD2}" type="pres">
      <dgm:prSet presAssocID="{D9070D18-9864-4EF9-8B5F-46C01CD6D82F}" presName="connTx" presStyleLbl="parChTrans1D3" presStyleIdx="2" presStyleCnt="3"/>
      <dgm:spPr/>
    </dgm:pt>
    <dgm:pt modelId="{08DDD446-AF8F-4959-8036-ABF9681CF2C0}" type="pres">
      <dgm:prSet presAssocID="{ED3786FF-3CC3-42CE-A3B4-26D3F0B549C9}" presName="root2" presStyleCnt="0"/>
      <dgm:spPr/>
    </dgm:pt>
    <dgm:pt modelId="{01AC0B37-3392-42A7-B20A-743F530A6B02}" type="pres">
      <dgm:prSet presAssocID="{ED3786FF-3CC3-42CE-A3B4-26D3F0B549C9}" presName="LevelTwoTextNode" presStyleLbl="node3" presStyleIdx="2" presStyleCnt="3">
        <dgm:presLayoutVars>
          <dgm:chPref val="3"/>
        </dgm:presLayoutVars>
      </dgm:prSet>
      <dgm:spPr/>
    </dgm:pt>
    <dgm:pt modelId="{53FB4D20-54B8-4198-B1CC-D8807F7D1D66}" type="pres">
      <dgm:prSet presAssocID="{ED3786FF-3CC3-42CE-A3B4-26D3F0B549C9}" presName="level3hierChild" presStyleCnt="0"/>
      <dgm:spPr/>
    </dgm:pt>
    <dgm:pt modelId="{60596048-5993-404D-895E-CC85D04AA960}" type="pres">
      <dgm:prSet presAssocID="{8ED831A7-7D9C-469F-BF7F-EA4DCEF6AC09}" presName="conn2-1" presStyleLbl="parChTrans1D4" presStyleIdx="7" presStyleCnt="10"/>
      <dgm:spPr/>
    </dgm:pt>
    <dgm:pt modelId="{6AEDFFDC-21EC-47B2-A327-34839BF34B12}" type="pres">
      <dgm:prSet presAssocID="{8ED831A7-7D9C-469F-BF7F-EA4DCEF6AC09}" presName="connTx" presStyleLbl="parChTrans1D4" presStyleIdx="7" presStyleCnt="10"/>
      <dgm:spPr/>
    </dgm:pt>
    <dgm:pt modelId="{22C78FA5-C9DD-41CC-B115-500E5454FA80}" type="pres">
      <dgm:prSet presAssocID="{21987D0F-3129-4A95-8FA5-3B1411050BA9}" presName="root2" presStyleCnt="0"/>
      <dgm:spPr/>
    </dgm:pt>
    <dgm:pt modelId="{FE3D83D0-23A0-4706-B15D-2CEEC537472A}" type="pres">
      <dgm:prSet presAssocID="{21987D0F-3129-4A95-8FA5-3B1411050BA9}" presName="LevelTwoTextNode" presStyleLbl="node4" presStyleIdx="7" presStyleCnt="10">
        <dgm:presLayoutVars>
          <dgm:chPref val="3"/>
        </dgm:presLayoutVars>
      </dgm:prSet>
      <dgm:spPr/>
    </dgm:pt>
    <dgm:pt modelId="{78D00D11-C4BA-4998-B0A2-B139F52E677B}" type="pres">
      <dgm:prSet presAssocID="{21987D0F-3129-4A95-8FA5-3B1411050BA9}" presName="level3hierChild" presStyleCnt="0"/>
      <dgm:spPr/>
    </dgm:pt>
    <dgm:pt modelId="{32F18F6D-2FC6-4367-B8D2-0136D6EF914F}" type="pres">
      <dgm:prSet presAssocID="{DDA87554-EA22-40E2-8334-C5659B790BDC}" presName="conn2-1" presStyleLbl="parChTrans1D4" presStyleIdx="8" presStyleCnt="10"/>
      <dgm:spPr/>
    </dgm:pt>
    <dgm:pt modelId="{6E4A3E3F-DB94-4CC0-AD5D-07BAA154F7DD}" type="pres">
      <dgm:prSet presAssocID="{DDA87554-EA22-40E2-8334-C5659B790BDC}" presName="connTx" presStyleLbl="parChTrans1D4" presStyleIdx="8" presStyleCnt="10"/>
      <dgm:spPr/>
    </dgm:pt>
    <dgm:pt modelId="{CD7D7AF7-4ED6-49A8-983E-F8B598902F6A}" type="pres">
      <dgm:prSet presAssocID="{72590868-53F5-44D6-B886-F29699011E94}" presName="root2" presStyleCnt="0"/>
      <dgm:spPr/>
    </dgm:pt>
    <dgm:pt modelId="{CF6AAA60-9504-47CA-BA20-4CB5B3E0D4DF}" type="pres">
      <dgm:prSet presAssocID="{72590868-53F5-44D6-B886-F29699011E94}" presName="LevelTwoTextNode" presStyleLbl="node4" presStyleIdx="8" presStyleCnt="10">
        <dgm:presLayoutVars>
          <dgm:chPref val="3"/>
        </dgm:presLayoutVars>
      </dgm:prSet>
      <dgm:spPr/>
    </dgm:pt>
    <dgm:pt modelId="{47D0F48A-01D8-4159-9C6A-6C09F910CA51}" type="pres">
      <dgm:prSet presAssocID="{72590868-53F5-44D6-B886-F29699011E94}" presName="level3hierChild" presStyleCnt="0"/>
      <dgm:spPr/>
    </dgm:pt>
    <dgm:pt modelId="{3F3520D8-DD36-4017-9F1F-A64D343F87A6}" type="pres">
      <dgm:prSet presAssocID="{C01D7834-E87C-4050-BF4C-8CE5BDD35636}" presName="conn2-1" presStyleLbl="parChTrans1D4" presStyleIdx="9" presStyleCnt="10"/>
      <dgm:spPr/>
    </dgm:pt>
    <dgm:pt modelId="{03C694FD-7FA7-459C-A5B6-E0C072A3B04D}" type="pres">
      <dgm:prSet presAssocID="{C01D7834-E87C-4050-BF4C-8CE5BDD35636}" presName="connTx" presStyleLbl="parChTrans1D4" presStyleIdx="9" presStyleCnt="10"/>
      <dgm:spPr/>
    </dgm:pt>
    <dgm:pt modelId="{215BEA9F-66F5-46E8-A0BC-564D1C6C92CD}" type="pres">
      <dgm:prSet presAssocID="{13A663F8-794F-490E-BF43-9AF03E5B39F9}" presName="root2" presStyleCnt="0"/>
      <dgm:spPr/>
    </dgm:pt>
    <dgm:pt modelId="{E29F653E-A57F-4CC8-AF10-7D5A3340A37F}" type="pres">
      <dgm:prSet presAssocID="{13A663F8-794F-490E-BF43-9AF03E5B39F9}" presName="LevelTwoTextNode" presStyleLbl="node4" presStyleIdx="9" presStyleCnt="10">
        <dgm:presLayoutVars>
          <dgm:chPref val="3"/>
        </dgm:presLayoutVars>
      </dgm:prSet>
      <dgm:spPr/>
    </dgm:pt>
    <dgm:pt modelId="{81854409-3AA2-443E-8C7D-31649F27289E}" type="pres">
      <dgm:prSet presAssocID="{13A663F8-794F-490E-BF43-9AF03E5B39F9}" presName="level3hierChild" presStyleCnt="0"/>
      <dgm:spPr/>
    </dgm:pt>
  </dgm:ptLst>
  <dgm:cxnLst>
    <dgm:cxn modelId="{6E668C0A-4612-4F1E-B8E1-2EE7832A4AAF}" srcId="{C3BEBB00-DE72-4A53-9802-FC27BF273D3E}" destId="{D67CA3BD-6E66-4DB6-8FA2-DFF06A48BE60}" srcOrd="0" destOrd="0" parTransId="{5D1C5F53-43B0-4EB1-AB6D-ABD4DB060CCA}" sibTransId="{1E24CC0A-5FB7-4483-B1EF-900546E9AC71}"/>
    <dgm:cxn modelId="{4298E80D-E2DE-43B4-A2A6-11289119CF88}" srcId="{0385F3A5-CC5C-4B50-B20A-41C494A71AA1}" destId="{8D190204-7F2E-4D64-9F94-EB00C0103D05}" srcOrd="1" destOrd="0" parTransId="{FD0DD686-F6B7-4F5B-A8EF-C953F20CC558}" sibTransId="{853379FB-5877-424A-8224-FFCE48329884}"/>
    <dgm:cxn modelId="{7FBD250F-08A9-41E2-9370-094CEC36DA7E}" type="presOf" srcId="{E1CB0634-B614-49A4-AB58-F4A20BD16E02}" destId="{B777D912-51DA-40A0-862D-56045F5E934C}" srcOrd="0" destOrd="0" presId="urn:microsoft.com/office/officeart/2005/8/layout/hierarchy2"/>
    <dgm:cxn modelId="{F2E98F10-2309-4738-BFCB-D7F3135C2BBD}" type="presOf" srcId="{C01D7834-E87C-4050-BF4C-8CE5BDD35636}" destId="{3F3520D8-DD36-4017-9F1F-A64D343F87A6}" srcOrd="0" destOrd="0" presId="urn:microsoft.com/office/officeart/2005/8/layout/hierarchy2"/>
    <dgm:cxn modelId="{18626B13-EDF0-4257-9586-FD8401CBB8E2}" srcId="{79EC033E-4A06-4F9D-BA5F-FFDE500A574D}" destId="{154ED17B-3B9F-4CC0-89FF-BB4362E3FC87}" srcOrd="0" destOrd="0" parTransId="{E1CB0634-B614-49A4-AB58-F4A20BD16E02}" sibTransId="{292457CB-C526-4248-903B-F00C1A5656C0}"/>
    <dgm:cxn modelId="{DD10FF13-3EA2-44AA-9745-769AF309AD56}" type="presOf" srcId="{79EC033E-4A06-4F9D-BA5F-FFDE500A574D}" destId="{5B2A74EA-7935-49CF-8610-DA34D0D18195}" srcOrd="0" destOrd="0" presId="urn:microsoft.com/office/officeart/2005/8/layout/hierarchy2"/>
    <dgm:cxn modelId="{BDE6BC14-6C80-4C71-810C-11A2827D213F}" type="presOf" srcId="{5626F521-C652-485A-8522-BC7F5790BA3A}" destId="{A6710E05-6E10-46C7-B1CF-75C35BE387B2}" srcOrd="1" destOrd="0" presId="urn:microsoft.com/office/officeart/2005/8/layout/hierarchy2"/>
    <dgm:cxn modelId="{EBC5CD14-B7EC-453B-87F6-EC4E351975F3}" type="presOf" srcId="{3B20C499-A37D-4919-B7A4-63FEE84B29B4}" destId="{7C4DCD01-1ABE-4CFF-BBB5-FFA59F2CDE39}" srcOrd="1" destOrd="0" presId="urn:microsoft.com/office/officeart/2005/8/layout/hierarchy2"/>
    <dgm:cxn modelId="{DD925C2B-4B7B-4557-A73F-A7F764EA4265}" srcId="{0385F3A5-CC5C-4B50-B20A-41C494A71AA1}" destId="{B096C559-0E5E-433D-AC31-D6D0475C0B06}" srcOrd="0" destOrd="0" parTransId="{A675695A-4892-442A-9E5D-0CBA9BBD953E}" sibTransId="{34B8FEB1-01C3-453B-89AD-7AAB040C90D8}"/>
    <dgm:cxn modelId="{FFF0132D-B10F-407D-A93A-AEF55B245AC5}" type="presOf" srcId="{DDA87554-EA22-40E2-8334-C5659B790BDC}" destId="{32F18F6D-2FC6-4367-B8D2-0136D6EF914F}" srcOrd="0" destOrd="0" presId="urn:microsoft.com/office/officeart/2005/8/layout/hierarchy2"/>
    <dgm:cxn modelId="{871B5830-DCE3-453C-AD24-378CCAEA20A1}" type="presOf" srcId="{D51243D8-C6ED-4B98-9051-E9BBC6DFC0FC}" destId="{D1EB91FB-B549-4162-BFB0-DFADDEEF4FBF}" srcOrd="1" destOrd="0" presId="urn:microsoft.com/office/officeart/2005/8/layout/hierarchy2"/>
    <dgm:cxn modelId="{02646333-6AEE-4D19-95DE-3F69051DF160}" srcId="{154ED17B-3B9F-4CC0-89FF-BB4362E3FC87}" destId="{C3BEBB00-DE72-4A53-9802-FC27BF273D3E}" srcOrd="0" destOrd="0" parTransId="{D6380135-84FD-4F43-AC3C-39A16DDDE5A1}" sibTransId="{6670208B-97B1-4326-AD91-B8D22067E2C6}"/>
    <dgm:cxn modelId="{BBA11F37-273E-4E71-9F95-8906580AFF0B}" type="presOf" srcId="{8ED831A7-7D9C-469F-BF7F-EA4DCEF6AC09}" destId="{60596048-5993-404D-895E-CC85D04AA960}" srcOrd="0" destOrd="0" presId="urn:microsoft.com/office/officeart/2005/8/layout/hierarchy2"/>
    <dgm:cxn modelId="{FEDDDB3B-70E4-47ED-9C9B-689F1C0AFFEF}" type="presOf" srcId="{E6A0DEA5-E2B1-45E0-A43A-DB50931782FD}" destId="{29FAB15B-84A1-46D3-B352-DBDB5A29F253}" srcOrd="0" destOrd="0" presId="urn:microsoft.com/office/officeart/2005/8/layout/hierarchy2"/>
    <dgm:cxn modelId="{7A969F3C-C316-4219-B52E-A3181876D5DE}" type="presOf" srcId="{F93D9581-B432-455F-A4AE-2400C4EF76BF}" destId="{D67D9EA7-D133-4427-AEC5-6E42CCA03E88}" srcOrd="0" destOrd="0" presId="urn:microsoft.com/office/officeart/2005/8/layout/hierarchy2"/>
    <dgm:cxn modelId="{D728C13E-6C2F-42E3-8D03-8478BBC9F911}" type="presOf" srcId="{72590868-53F5-44D6-B886-F29699011E94}" destId="{CF6AAA60-9504-47CA-BA20-4CB5B3E0D4DF}" srcOrd="0" destOrd="0" presId="urn:microsoft.com/office/officeart/2005/8/layout/hierarchy2"/>
    <dgm:cxn modelId="{6C34413F-F9D9-4E06-A550-D574DA73BC50}" type="presOf" srcId="{8B6CDB94-26F3-4ED1-A4BE-714178FA6221}" destId="{63E04474-8275-40A0-B86B-2026AC711B8F}" srcOrd="1" destOrd="0" presId="urn:microsoft.com/office/officeart/2005/8/layout/hierarchy2"/>
    <dgm:cxn modelId="{2734CB3F-14C7-4B52-942A-3E5558CE35E1}" type="presOf" srcId="{21987D0F-3129-4A95-8FA5-3B1411050BA9}" destId="{FE3D83D0-23A0-4706-B15D-2CEEC537472A}" srcOrd="0" destOrd="0" presId="urn:microsoft.com/office/officeart/2005/8/layout/hierarchy2"/>
    <dgm:cxn modelId="{4AEAC05B-055F-4EB4-99A8-56F1F8FB5C16}" type="presOf" srcId="{FD0DD686-F6B7-4F5B-A8EF-C953F20CC558}" destId="{6C76C17A-13E0-4763-86D5-F1C656162FF8}" srcOrd="1" destOrd="0" presId="urn:microsoft.com/office/officeart/2005/8/layout/hierarchy2"/>
    <dgm:cxn modelId="{E6E18F5C-9D03-4C47-B733-626598CFDDA2}" type="presOf" srcId="{8B6CDB94-26F3-4ED1-A4BE-714178FA6221}" destId="{2DB457FD-49F7-4D00-8FCB-591736A91706}" srcOrd="0" destOrd="0" presId="urn:microsoft.com/office/officeart/2005/8/layout/hierarchy2"/>
    <dgm:cxn modelId="{BA9BA05D-361D-4B93-9F09-A22C832504F7}" srcId="{ED3786FF-3CC3-42CE-A3B4-26D3F0B549C9}" destId="{21987D0F-3129-4A95-8FA5-3B1411050BA9}" srcOrd="0" destOrd="0" parTransId="{8ED831A7-7D9C-469F-BF7F-EA4DCEF6AC09}" sibTransId="{94E64EF0-BC6A-410F-BE69-C44007E22339}"/>
    <dgm:cxn modelId="{FE5DFF60-3D3E-499C-B00B-57996F754301}" type="presOf" srcId="{D9070D18-9864-4EF9-8B5F-46C01CD6D82F}" destId="{024B9BDC-C347-4322-9916-04D85FDE1D2C}" srcOrd="0" destOrd="0" presId="urn:microsoft.com/office/officeart/2005/8/layout/hierarchy2"/>
    <dgm:cxn modelId="{A2659662-BEC8-4F1D-8630-67B06560CA76}" srcId="{21987D0F-3129-4A95-8FA5-3B1411050BA9}" destId="{13A663F8-794F-490E-BF43-9AF03E5B39F9}" srcOrd="1" destOrd="0" parTransId="{C01D7834-E87C-4050-BF4C-8CE5BDD35636}" sibTransId="{ACF09762-86AE-4BE4-A379-E42660B57529}"/>
    <dgm:cxn modelId="{37F34463-3080-4497-8E50-123916A17A78}" type="presOf" srcId="{8ED831A7-7D9C-469F-BF7F-EA4DCEF6AC09}" destId="{6AEDFFDC-21EC-47B2-A327-34839BF34B12}" srcOrd="1" destOrd="0" presId="urn:microsoft.com/office/officeart/2005/8/layout/hierarchy2"/>
    <dgm:cxn modelId="{B5182845-1253-48CB-BB11-9FFD6477B921}" type="presOf" srcId="{3B20C499-A37D-4919-B7A4-63FEE84B29B4}" destId="{D6466AF7-6440-4F85-A3EE-A5F3911DB907}" srcOrd="0" destOrd="0" presId="urn:microsoft.com/office/officeart/2005/8/layout/hierarchy2"/>
    <dgm:cxn modelId="{66C8A268-4D66-4418-AFC9-EA18F6131B1A}" type="presOf" srcId="{A478DF85-0A6C-4516-A770-2532FB07A078}" destId="{3323534D-91A8-4313-AE0A-0FD8E8040ACD}" srcOrd="0" destOrd="0" presId="urn:microsoft.com/office/officeart/2005/8/layout/hierarchy2"/>
    <dgm:cxn modelId="{E34A3F6D-A602-424B-9D18-80013F60FC33}" type="presOf" srcId="{E5A37404-1121-4C78-814D-2D02FE22F9DF}" destId="{9D2CCECF-46BA-412A-B98E-B7B1EEF9303B}" srcOrd="0" destOrd="0" presId="urn:microsoft.com/office/officeart/2005/8/layout/hierarchy2"/>
    <dgm:cxn modelId="{C624B14D-DF2F-4A4D-B5A6-5E0D845EAA11}" type="presOf" srcId="{784F8B4D-ED69-43F0-AF5F-7E361F5B3F23}" destId="{1F17F4C1-2609-4C9F-96FB-7E56CA5069B1}" srcOrd="0" destOrd="0" presId="urn:microsoft.com/office/officeart/2005/8/layout/hierarchy2"/>
    <dgm:cxn modelId="{75ACE451-8430-4138-A9D4-6DB0423290B8}" type="presOf" srcId="{B096C559-0E5E-433D-AC31-D6D0475C0B06}" destId="{18F2BC28-CB99-486A-8B05-5B07C3A7D1C3}" srcOrd="0" destOrd="0" presId="urn:microsoft.com/office/officeart/2005/8/layout/hierarchy2"/>
    <dgm:cxn modelId="{49E21E74-1CDB-4869-B572-709A8C4303D4}" type="presOf" srcId="{0385F3A5-CC5C-4B50-B20A-41C494A71AA1}" destId="{9239A0F1-35C0-425B-A197-C742B00AD09B}" srcOrd="0" destOrd="0" presId="urn:microsoft.com/office/officeart/2005/8/layout/hierarchy2"/>
    <dgm:cxn modelId="{15893377-F4D7-4322-9D65-AE4B471820B2}" srcId="{32F7B97C-CF29-4C3F-8F95-FA40AD75287D}" destId="{79EC033E-4A06-4F9D-BA5F-FFDE500A574D}" srcOrd="0" destOrd="0" parTransId="{6FF121D4-F3DC-460C-B5A0-51F94D43FDB9}" sibTransId="{C69C588F-43A2-49BA-979B-CF664723234F}"/>
    <dgm:cxn modelId="{6BE90378-0B34-4C77-8C67-8F0EDF5CC478}" type="presOf" srcId="{C01D7834-E87C-4050-BF4C-8CE5BDD35636}" destId="{03C694FD-7FA7-459C-A5B6-E0C072A3B04D}" srcOrd="1" destOrd="0" presId="urn:microsoft.com/office/officeart/2005/8/layout/hierarchy2"/>
    <dgm:cxn modelId="{390FAD58-C5BD-47F5-85EF-C6F9EAD97B12}" type="presOf" srcId="{A675695A-4892-442A-9E5D-0CBA9BBD953E}" destId="{9A1E043C-0320-4E33-B5B4-B0358BAB89B3}" srcOrd="1" destOrd="0" presId="urn:microsoft.com/office/officeart/2005/8/layout/hierarchy2"/>
    <dgm:cxn modelId="{AB3A0879-973B-4C47-BDEE-C5F35B7B7F61}" type="presOf" srcId="{A675695A-4892-442A-9E5D-0CBA9BBD953E}" destId="{762ACF77-362B-440D-88EC-5D62FF539E93}" srcOrd="0" destOrd="0" presId="urn:microsoft.com/office/officeart/2005/8/layout/hierarchy2"/>
    <dgm:cxn modelId="{9568B981-5FF9-4A1C-8959-5C9CDAC3DF94}" type="presOf" srcId="{D6380135-84FD-4F43-AC3C-39A16DDDE5A1}" destId="{EDA8A6CD-EE87-4B95-9781-DECEB1D95927}" srcOrd="1" destOrd="0" presId="urn:microsoft.com/office/officeart/2005/8/layout/hierarchy2"/>
    <dgm:cxn modelId="{A2554484-A360-4639-AB62-04248185B516}" type="presOf" srcId="{8D190204-7F2E-4D64-9F94-EB00C0103D05}" destId="{F144F44C-EE23-4B68-B8D6-764886770E48}" srcOrd="0" destOrd="0" presId="urn:microsoft.com/office/officeart/2005/8/layout/hierarchy2"/>
    <dgm:cxn modelId="{29CEB08E-BD49-4B55-A8CF-C2E30496F614}" srcId="{B096C559-0E5E-433D-AC31-D6D0475C0B06}" destId="{7F0B0557-DAE7-4622-A08B-627B5B8D9409}" srcOrd="0" destOrd="0" parTransId="{3B20C499-A37D-4919-B7A4-63FEE84B29B4}" sibTransId="{65271C94-6742-4A81-82DF-957237F844F6}"/>
    <dgm:cxn modelId="{A6114494-A052-4C5C-AEFC-BD4D91A7B719}" srcId="{E6A0DEA5-E2B1-45E0-A43A-DB50931782FD}" destId="{ED3786FF-3CC3-42CE-A3B4-26D3F0B549C9}" srcOrd="0" destOrd="0" parTransId="{D9070D18-9864-4EF9-8B5F-46C01CD6D82F}" sibTransId="{16B50E24-80C3-4817-9B43-2E5C6188CD39}"/>
    <dgm:cxn modelId="{7A1C0F99-E9C0-489C-90B2-8EA16A8CC9B1}" type="presOf" srcId="{5D1C5F53-43B0-4EB1-AB6D-ABD4DB060CCA}" destId="{EB4653DF-8ADE-4612-B215-40D62C726B1D}" srcOrd="0" destOrd="0" presId="urn:microsoft.com/office/officeart/2005/8/layout/hierarchy2"/>
    <dgm:cxn modelId="{1F62F3A4-BB0D-4EBF-A957-489C00A3A4BB}" type="presOf" srcId="{ED3786FF-3CC3-42CE-A3B4-26D3F0B549C9}" destId="{01AC0B37-3392-42A7-B20A-743F530A6B02}" srcOrd="0" destOrd="0" presId="urn:microsoft.com/office/officeart/2005/8/layout/hierarchy2"/>
    <dgm:cxn modelId="{FA9697A5-8777-433B-AB0A-27BD688576FA}" srcId="{79EC033E-4A06-4F9D-BA5F-FFDE500A574D}" destId="{E6A0DEA5-E2B1-45E0-A43A-DB50931782FD}" srcOrd="1" destOrd="0" parTransId="{A478DF85-0A6C-4516-A770-2532FB07A078}" sibTransId="{F5A2FFAD-EE3B-4AB1-B3BD-52F457ACADF0}"/>
    <dgm:cxn modelId="{DE94DAA5-B03C-49FB-9E99-52E16700630F}" type="presOf" srcId="{D6380135-84FD-4F43-AC3C-39A16DDDE5A1}" destId="{742154FC-0535-411E-8E94-DECB56BDEA02}" srcOrd="0" destOrd="0" presId="urn:microsoft.com/office/officeart/2005/8/layout/hierarchy2"/>
    <dgm:cxn modelId="{19BC75AB-2DA9-45EC-9EB5-8E4B5E5F3522}" type="presOf" srcId="{5D1C5F53-43B0-4EB1-AB6D-ABD4DB060CCA}" destId="{A2AE7AC2-DB84-4521-89CF-BD1BC949A4B7}" srcOrd="1" destOrd="0" presId="urn:microsoft.com/office/officeart/2005/8/layout/hierarchy2"/>
    <dgm:cxn modelId="{481240AF-4829-44C3-BA03-61923FCC80E4}" type="presOf" srcId="{FD0DD686-F6B7-4F5B-A8EF-C953F20CC558}" destId="{B1FF0CB5-8C34-490E-8046-9184692A148E}" srcOrd="0" destOrd="0" presId="urn:microsoft.com/office/officeart/2005/8/layout/hierarchy2"/>
    <dgm:cxn modelId="{E8A7D9B5-7DEA-440E-8428-94CAC65A424A}" type="presOf" srcId="{D9070D18-9864-4EF9-8B5F-46C01CD6D82F}" destId="{0BDDE6BA-B5B7-4BEA-AF71-C510E6317FD2}" srcOrd="1" destOrd="0" presId="urn:microsoft.com/office/officeart/2005/8/layout/hierarchy2"/>
    <dgm:cxn modelId="{A198C4B8-DB70-4074-82B9-1D52EFFB0D14}" type="presOf" srcId="{DDA87554-EA22-40E2-8334-C5659B790BDC}" destId="{6E4A3E3F-DB94-4CC0-AD5D-07BAA154F7DD}" srcOrd="1" destOrd="0" presId="urn:microsoft.com/office/officeart/2005/8/layout/hierarchy2"/>
    <dgm:cxn modelId="{58D112BB-72F9-4720-A25C-5E953C13BFEA}" type="presOf" srcId="{E1CB0634-B614-49A4-AB58-F4A20BD16E02}" destId="{A587A093-A31D-4A5B-9648-9D706D9B9F41}" srcOrd="1" destOrd="0" presId="urn:microsoft.com/office/officeart/2005/8/layout/hierarchy2"/>
    <dgm:cxn modelId="{08B4E7BC-4202-4B76-A295-1C7108F466CD}" type="presOf" srcId="{7F0B0557-DAE7-4622-A08B-627B5B8D9409}" destId="{6BD655BF-A353-402C-B0E8-5704E83C84C9}" srcOrd="0" destOrd="0" presId="urn:microsoft.com/office/officeart/2005/8/layout/hierarchy2"/>
    <dgm:cxn modelId="{E2A445BD-4966-4F67-BC10-E6578757A3D8}" type="presOf" srcId="{32F7B97C-CF29-4C3F-8F95-FA40AD75287D}" destId="{6E7B47F4-3990-44BF-B5B2-6E7F4F62F25A}" srcOrd="0" destOrd="0" presId="urn:microsoft.com/office/officeart/2005/8/layout/hierarchy2"/>
    <dgm:cxn modelId="{F49121C6-7C44-47B5-9D34-3B00E8D1D863}" srcId="{21987D0F-3129-4A95-8FA5-3B1411050BA9}" destId="{72590868-53F5-44D6-B886-F29699011E94}" srcOrd="0" destOrd="0" parTransId="{DDA87554-EA22-40E2-8334-C5659B790BDC}" sibTransId="{48FFF6AD-A9BE-4456-9A11-C1AA528A82E9}"/>
    <dgm:cxn modelId="{5671E5C8-2F58-4A81-BF26-06BC0C4B2AA7}" type="presOf" srcId="{D51243D8-C6ED-4B98-9051-E9BBC6DFC0FC}" destId="{E8ED08CB-8F67-406A-909C-02BD3C6B8995}" srcOrd="0" destOrd="0" presId="urn:microsoft.com/office/officeart/2005/8/layout/hierarchy2"/>
    <dgm:cxn modelId="{43E554D6-337A-4770-8EBF-BC1186052B1D}" type="presOf" srcId="{D67CA3BD-6E66-4DB6-8FA2-DFF06A48BE60}" destId="{0C2C7294-021C-4395-800A-D28430205CBA}" srcOrd="0" destOrd="0" presId="urn:microsoft.com/office/officeart/2005/8/layout/hierarchy2"/>
    <dgm:cxn modelId="{F938ADD7-F992-4B1A-8671-EAA21DA473F4}" srcId="{8D190204-7F2E-4D64-9F94-EB00C0103D05}" destId="{784F8B4D-ED69-43F0-AF5F-7E361F5B3F23}" srcOrd="0" destOrd="0" parTransId="{D51243D8-C6ED-4B98-9051-E9BBC6DFC0FC}" sibTransId="{DB91C534-983F-446B-A8B1-C261EDEC6114}"/>
    <dgm:cxn modelId="{66AD15D8-B512-4359-814F-CD3BBFDFA157}" type="presOf" srcId="{C3BEBB00-DE72-4A53-9802-FC27BF273D3E}" destId="{C143DA3D-17BA-498B-B48E-0603E3664458}" srcOrd="0" destOrd="0" presId="urn:microsoft.com/office/officeart/2005/8/layout/hierarchy2"/>
    <dgm:cxn modelId="{1BC8C5DC-714C-4075-BC64-CCF581B643E5}" srcId="{D67CA3BD-6E66-4DB6-8FA2-DFF06A48BE60}" destId="{ED52B744-CD80-4137-AD5C-37C68F81E2BB}" srcOrd="0" destOrd="0" parTransId="{E5A37404-1121-4C78-814D-2D02FE22F9DF}" sibTransId="{CEFC020D-33C2-4D2F-9239-AD03C0216228}"/>
    <dgm:cxn modelId="{D95802DD-B33A-4993-B830-0BC180896BE8}" type="presOf" srcId="{5626F521-C652-485A-8522-BC7F5790BA3A}" destId="{23A963A5-56A2-47B2-964C-3F056BF5DFD0}" srcOrd="0" destOrd="0" presId="urn:microsoft.com/office/officeart/2005/8/layout/hierarchy2"/>
    <dgm:cxn modelId="{3594D7DD-EA47-4197-8B58-72D3DC9A0C46}" type="presOf" srcId="{154ED17B-3B9F-4CC0-89FF-BB4362E3FC87}" destId="{DF79CE37-F30F-47C5-A55C-FD52A72BCDDB}" srcOrd="0" destOrd="0" presId="urn:microsoft.com/office/officeart/2005/8/layout/hierarchy2"/>
    <dgm:cxn modelId="{4D45F5DE-C38D-477D-9ABB-FCF48FB6652F}" srcId="{154ED17B-3B9F-4CC0-89FF-BB4362E3FC87}" destId="{0385F3A5-CC5C-4B50-B20A-41C494A71AA1}" srcOrd="1" destOrd="0" parTransId="{5626F521-C652-485A-8522-BC7F5790BA3A}" sibTransId="{035DC367-F8CB-485C-904E-7EE01515A85D}"/>
    <dgm:cxn modelId="{5D9C18EF-8B64-494D-AEAE-0EBC299A5CDF}" type="presOf" srcId="{A478DF85-0A6C-4516-A770-2532FB07A078}" destId="{F6120509-2675-400C-89E2-CC2258EDDC14}" srcOrd="1" destOrd="0" presId="urn:microsoft.com/office/officeart/2005/8/layout/hierarchy2"/>
    <dgm:cxn modelId="{F2AA29F1-43B9-44C0-86FD-995033D2BFC4}" type="presOf" srcId="{ED52B744-CD80-4137-AD5C-37C68F81E2BB}" destId="{7DF74C68-C1AE-455D-8372-B788D3EDA67C}" srcOrd="0" destOrd="0" presId="urn:microsoft.com/office/officeart/2005/8/layout/hierarchy2"/>
    <dgm:cxn modelId="{EB3B18F9-7BA6-4D35-9041-ACC3CC09D001}" type="presOf" srcId="{E5A37404-1121-4C78-814D-2D02FE22F9DF}" destId="{83ADB174-3750-4B9C-884D-8F847639DA29}" srcOrd="1" destOrd="0" presId="urn:microsoft.com/office/officeart/2005/8/layout/hierarchy2"/>
    <dgm:cxn modelId="{F3B5BFFC-DEEA-4DC1-85DC-9D81CEE4A998}" srcId="{D67CA3BD-6E66-4DB6-8FA2-DFF06A48BE60}" destId="{F93D9581-B432-455F-A4AE-2400C4EF76BF}" srcOrd="1" destOrd="0" parTransId="{8B6CDB94-26F3-4ED1-A4BE-714178FA6221}" sibTransId="{27A743F7-2273-4617-AE5E-B1AD7423EB16}"/>
    <dgm:cxn modelId="{F03DF7FF-C093-43FA-931D-B6C66E3EBEB6}" type="presOf" srcId="{13A663F8-794F-490E-BF43-9AF03E5B39F9}" destId="{E29F653E-A57F-4CC8-AF10-7D5A3340A37F}" srcOrd="0" destOrd="0" presId="urn:microsoft.com/office/officeart/2005/8/layout/hierarchy2"/>
    <dgm:cxn modelId="{EBDC87A6-AC4A-4B0D-B4B8-10EC66D7CA60}" type="presParOf" srcId="{6E7B47F4-3990-44BF-B5B2-6E7F4F62F25A}" destId="{25352CBF-97D5-4209-9740-4F6AD53FE4C9}" srcOrd="0" destOrd="0" presId="urn:microsoft.com/office/officeart/2005/8/layout/hierarchy2"/>
    <dgm:cxn modelId="{D8169D57-007D-40A8-B252-8C5EF0E152DB}" type="presParOf" srcId="{25352CBF-97D5-4209-9740-4F6AD53FE4C9}" destId="{5B2A74EA-7935-49CF-8610-DA34D0D18195}" srcOrd="0" destOrd="0" presId="urn:microsoft.com/office/officeart/2005/8/layout/hierarchy2"/>
    <dgm:cxn modelId="{6321D8B9-1639-44F3-B089-76F77F7C3C9E}" type="presParOf" srcId="{25352CBF-97D5-4209-9740-4F6AD53FE4C9}" destId="{843A130F-E225-4319-8362-1D98B58B0D45}" srcOrd="1" destOrd="0" presId="urn:microsoft.com/office/officeart/2005/8/layout/hierarchy2"/>
    <dgm:cxn modelId="{3461EF1B-2711-4972-A08F-A26A6BAE0EEB}" type="presParOf" srcId="{843A130F-E225-4319-8362-1D98B58B0D45}" destId="{B777D912-51DA-40A0-862D-56045F5E934C}" srcOrd="0" destOrd="0" presId="urn:microsoft.com/office/officeart/2005/8/layout/hierarchy2"/>
    <dgm:cxn modelId="{29EFAF7D-898D-49F9-829E-38EE9D1E32CF}" type="presParOf" srcId="{B777D912-51DA-40A0-862D-56045F5E934C}" destId="{A587A093-A31D-4A5B-9648-9D706D9B9F41}" srcOrd="0" destOrd="0" presId="urn:microsoft.com/office/officeart/2005/8/layout/hierarchy2"/>
    <dgm:cxn modelId="{3992A73C-AC94-4453-AF4C-A81FD157A26E}" type="presParOf" srcId="{843A130F-E225-4319-8362-1D98B58B0D45}" destId="{60A1BFC1-B68C-455D-B0EA-1E8F69F5249D}" srcOrd="1" destOrd="0" presId="urn:microsoft.com/office/officeart/2005/8/layout/hierarchy2"/>
    <dgm:cxn modelId="{BD017F4F-EB82-45DC-81A8-5AAB23621408}" type="presParOf" srcId="{60A1BFC1-B68C-455D-B0EA-1E8F69F5249D}" destId="{DF79CE37-F30F-47C5-A55C-FD52A72BCDDB}" srcOrd="0" destOrd="0" presId="urn:microsoft.com/office/officeart/2005/8/layout/hierarchy2"/>
    <dgm:cxn modelId="{6089BDCC-0A09-4308-8AC5-705970AEDC4F}" type="presParOf" srcId="{60A1BFC1-B68C-455D-B0EA-1E8F69F5249D}" destId="{71AEA1AC-5C59-4B5E-B2DF-EA8088442D68}" srcOrd="1" destOrd="0" presId="urn:microsoft.com/office/officeart/2005/8/layout/hierarchy2"/>
    <dgm:cxn modelId="{6CCFED93-92CE-46F6-833C-8B259C260383}" type="presParOf" srcId="{71AEA1AC-5C59-4B5E-B2DF-EA8088442D68}" destId="{742154FC-0535-411E-8E94-DECB56BDEA02}" srcOrd="0" destOrd="0" presId="urn:microsoft.com/office/officeart/2005/8/layout/hierarchy2"/>
    <dgm:cxn modelId="{1C35C00B-869D-48FA-88B8-07B8C0C86C5E}" type="presParOf" srcId="{742154FC-0535-411E-8E94-DECB56BDEA02}" destId="{EDA8A6CD-EE87-4B95-9781-DECEB1D95927}" srcOrd="0" destOrd="0" presId="urn:microsoft.com/office/officeart/2005/8/layout/hierarchy2"/>
    <dgm:cxn modelId="{A64BE732-07E2-4FD7-A458-65F05B82CEB3}" type="presParOf" srcId="{71AEA1AC-5C59-4B5E-B2DF-EA8088442D68}" destId="{64F0CAE6-D209-449A-A63D-916F6AE4D7EF}" srcOrd="1" destOrd="0" presId="urn:microsoft.com/office/officeart/2005/8/layout/hierarchy2"/>
    <dgm:cxn modelId="{4667DB76-05E8-4539-A260-D580905C45CE}" type="presParOf" srcId="{64F0CAE6-D209-449A-A63D-916F6AE4D7EF}" destId="{C143DA3D-17BA-498B-B48E-0603E3664458}" srcOrd="0" destOrd="0" presId="urn:microsoft.com/office/officeart/2005/8/layout/hierarchy2"/>
    <dgm:cxn modelId="{A56AF32C-3BE4-4484-9A6B-093B6D7DC081}" type="presParOf" srcId="{64F0CAE6-D209-449A-A63D-916F6AE4D7EF}" destId="{328D1033-9647-46C9-8C17-6361EEFF949D}" srcOrd="1" destOrd="0" presId="urn:microsoft.com/office/officeart/2005/8/layout/hierarchy2"/>
    <dgm:cxn modelId="{BF0EBBEE-4A00-4AAD-9ECA-770B77B1C57A}" type="presParOf" srcId="{328D1033-9647-46C9-8C17-6361EEFF949D}" destId="{EB4653DF-8ADE-4612-B215-40D62C726B1D}" srcOrd="0" destOrd="0" presId="urn:microsoft.com/office/officeart/2005/8/layout/hierarchy2"/>
    <dgm:cxn modelId="{8C3EF8AD-C187-4332-8FC3-B4D31BE85D2F}" type="presParOf" srcId="{EB4653DF-8ADE-4612-B215-40D62C726B1D}" destId="{A2AE7AC2-DB84-4521-89CF-BD1BC949A4B7}" srcOrd="0" destOrd="0" presId="urn:microsoft.com/office/officeart/2005/8/layout/hierarchy2"/>
    <dgm:cxn modelId="{DC0DBB8C-D268-4726-BB60-BA726E53A4A4}" type="presParOf" srcId="{328D1033-9647-46C9-8C17-6361EEFF949D}" destId="{96E7D830-69C6-4E45-8E52-686269D0B2E5}" srcOrd="1" destOrd="0" presId="urn:microsoft.com/office/officeart/2005/8/layout/hierarchy2"/>
    <dgm:cxn modelId="{A7958245-663F-4697-86CB-C1A0F4397FAB}" type="presParOf" srcId="{96E7D830-69C6-4E45-8E52-686269D0B2E5}" destId="{0C2C7294-021C-4395-800A-D28430205CBA}" srcOrd="0" destOrd="0" presId="urn:microsoft.com/office/officeart/2005/8/layout/hierarchy2"/>
    <dgm:cxn modelId="{1B339799-B4F7-4303-A52D-F658763C4B81}" type="presParOf" srcId="{96E7D830-69C6-4E45-8E52-686269D0B2E5}" destId="{B6625A99-EADF-45DF-83AF-803969994C34}" srcOrd="1" destOrd="0" presId="urn:microsoft.com/office/officeart/2005/8/layout/hierarchy2"/>
    <dgm:cxn modelId="{816D82D1-3BE1-4E7D-BC7F-4FB640EFEAA3}" type="presParOf" srcId="{B6625A99-EADF-45DF-83AF-803969994C34}" destId="{9D2CCECF-46BA-412A-B98E-B7B1EEF9303B}" srcOrd="0" destOrd="0" presId="urn:microsoft.com/office/officeart/2005/8/layout/hierarchy2"/>
    <dgm:cxn modelId="{A140A863-F0DD-47DD-B604-C5370DE0AA49}" type="presParOf" srcId="{9D2CCECF-46BA-412A-B98E-B7B1EEF9303B}" destId="{83ADB174-3750-4B9C-884D-8F847639DA29}" srcOrd="0" destOrd="0" presId="urn:microsoft.com/office/officeart/2005/8/layout/hierarchy2"/>
    <dgm:cxn modelId="{9F93B20B-A31D-4BE7-8B65-3B8927EA6B95}" type="presParOf" srcId="{B6625A99-EADF-45DF-83AF-803969994C34}" destId="{95CA31AF-3B8E-48F3-B96D-610F246932FC}" srcOrd="1" destOrd="0" presId="urn:microsoft.com/office/officeart/2005/8/layout/hierarchy2"/>
    <dgm:cxn modelId="{A9B4BA42-563B-4635-85D4-62C281B3311C}" type="presParOf" srcId="{95CA31AF-3B8E-48F3-B96D-610F246932FC}" destId="{7DF74C68-C1AE-455D-8372-B788D3EDA67C}" srcOrd="0" destOrd="0" presId="urn:microsoft.com/office/officeart/2005/8/layout/hierarchy2"/>
    <dgm:cxn modelId="{83AA8E0D-09A8-49DA-8BE9-E9158A2F9649}" type="presParOf" srcId="{95CA31AF-3B8E-48F3-B96D-610F246932FC}" destId="{E34DB693-F143-4942-B0FA-6456B828409F}" srcOrd="1" destOrd="0" presId="urn:microsoft.com/office/officeart/2005/8/layout/hierarchy2"/>
    <dgm:cxn modelId="{7B7AAC20-E32C-4089-AB48-95273FCCB894}" type="presParOf" srcId="{B6625A99-EADF-45DF-83AF-803969994C34}" destId="{2DB457FD-49F7-4D00-8FCB-591736A91706}" srcOrd="2" destOrd="0" presId="urn:microsoft.com/office/officeart/2005/8/layout/hierarchy2"/>
    <dgm:cxn modelId="{2024C878-2214-4CDF-BDE3-91ECD1A82D8F}" type="presParOf" srcId="{2DB457FD-49F7-4D00-8FCB-591736A91706}" destId="{63E04474-8275-40A0-B86B-2026AC711B8F}" srcOrd="0" destOrd="0" presId="urn:microsoft.com/office/officeart/2005/8/layout/hierarchy2"/>
    <dgm:cxn modelId="{9DA9BFC1-14C7-4CD4-9612-7969E18223D8}" type="presParOf" srcId="{B6625A99-EADF-45DF-83AF-803969994C34}" destId="{FC2D932B-0011-47A3-8468-932D33670AAF}" srcOrd="3" destOrd="0" presId="urn:microsoft.com/office/officeart/2005/8/layout/hierarchy2"/>
    <dgm:cxn modelId="{40E60A65-45FF-4534-9FF2-CAF27E75D4D0}" type="presParOf" srcId="{FC2D932B-0011-47A3-8468-932D33670AAF}" destId="{D67D9EA7-D133-4427-AEC5-6E42CCA03E88}" srcOrd="0" destOrd="0" presId="urn:microsoft.com/office/officeart/2005/8/layout/hierarchy2"/>
    <dgm:cxn modelId="{FB0B5BF4-6953-4FBC-AB82-5D04A013EC3C}" type="presParOf" srcId="{FC2D932B-0011-47A3-8468-932D33670AAF}" destId="{ADC12295-D9CB-4679-B2E3-49BD4062C50B}" srcOrd="1" destOrd="0" presId="urn:microsoft.com/office/officeart/2005/8/layout/hierarchy2"/>
    <dgm:cxn modelId="{73100516-EF9E-40D4-866F-D024D256FC44}" type="presParOf" srcId="{71AEA1AC-5C59-4B5E-B2DF-EA8088442D68}" destId="{23A963A5-56A2-47B2-964C-3F056BF5DFD0}" srcOrd="2" destOrd="0" presId="urn:microsoft.com/office/officeart/2005/8/layout/hierarchy2"/>
    <dgm:cxn modelId="{FA91957D-C53E-488D-8F3A-348AE7AB63F0}" type="presParOf" srcId="{23A963A5-56A2-47B2-964C-3F056BF5DFD0}" destId="{A6710E05-6E10-46C7-B1CF-75C35BE387B2}" srcOrd="0" destOrd="0" presId="urn:microsoft.com/office/officeart/2005/8/layout/hierarchy2"/>
    <dgm:cxn modelId="{47382D69-C13D-419E-9FFA-C97FC59E8F1D}" type="presParOf" srcId="{71AEA1AC-5C59-4B5E-B2DF-EA8088442D68}" destId="{B74F99C4-E44E-4816-B809-E5D1EA242D87}" srcOrd="3" destOrd="0" presId="urn:microsoft.com/office/officeart/2005/8/layout/hierarchy2"/>
    <dgm:cxn modelId="{57DFDC84-C0CD-4E48-B712-9E551885C621}" type="presParOf" srcId="{B74F99C4-E44E-4816-B809-E5D1EA242D87}" destId="{9239A0F1-35C0-425B-A197-C742B00AD09B}" srcOrd="0" destOrd="0" presId="urn:microsoft.com/office/officeart/2005/8/layout/hierarchy2"/>
    <dgm:cxn modelId="{9394FCE4-707D-4E67-8C34-062DE308A04C}" type="presParOf" srcId="{B74F99C4-E44E-4816-B809-E5D1EA242D87}" destId="{3041F8C2-B8AB-4CC7-B0E0-89A56C0C784C}" srcOrd="1" destOrd="0" presId="urn:microsoft.com/office/officeart/2005/8/layout/hierarchy2"/>
    <dgm:cxn modelId="{93159F53-6251-4A3B-B212-C8F00EC338E1}" type="presParOf" srcId="{3041F8C2-B8AB-4CC7-B0E0-89A56C0C784C}" destId="{762ACF77-362B-440D-88EC-5D62FF539E93}" srcOrd="0" destOrd="0" presId="urn:microsoft.com/office/officeart/2005/8/layout/hierarchy2"/>
    <dgm:cxn modelId="{BECF800A-40D5-4D3D-A9F2-40581DB3AF05}" type="presParOf" srcId="{762ACF77-362B-440D-88EC-5D62FF539E93}" destId="{9A1E043C-0320-4E33-B5B4-B0358BAB89B3}" srcOrd="0" destOrd="0" presId="urn:microsoft.com/office/officeart/2005/8/layout/hierarchy2"/>
    <dgm:cxn modelId="{C25E0734-8327-4013-8529-EDABE913AECE}" type="presParOf" srcId="{3041F8C2-B8AB-4CC7-B0E0-89A56C0C784C}" destId="{457D7F20-D17B-497D-9BA9-FCAC29DC1872}" srcOrd="1" destOrd="0" presId="urn:microsoft.com/office/officeart/2005/8/layout/hierarchy2"/>
    <dgm:cxn modelId="{BA817316-B81A-4D47-A9CA-DDE4BA19B680}" type="presParOf" srcId="{457D7F20-D17B-497D-9BA9-FCAC29DC1872}" destId="{18F2BC28-CB99-486A-8B05-5B07C3A7D1C3}" srcOrd="0" destOrd="0" presId="urn:microsoft.com/office/officeart/2005/8/layout/hierarchy2"/>
    <dgm:cxn modelId="{804DDEFC-A595-4229-A0AC-981CC41B0C34}" type="presParOf" srcId="{457D7F20-D17B-497D-9BA9-FCAC29DC1872}" destId="{3C1410D0-35FA-46C6-A6AA-617DAAB2E936}" srcOrd="1" destOrd="0" presId="urn:microsoft.com/office/officeart/2005/8/layout/hierarchy2"/>
    <dgm:cxn modelId="{AFE2B7DC-14ED-4584-B6E8-98C6E39315D9}" type="presParOf" srcId="{3C1410D0-35FA-46C6-A6AA-617DAAB2E936}" destId="{D6466AF7-6440-4F85-A3EE-A5F3911DB907}" srcOrd="0" destOrd="0" presId="urn:microsoft.com/office/officeart/2005/8/layout/hierarchy2"/>
    <dgm:cxn modelId="{081D02EB-0A20-4C22-92BF-FC7CAA0E4B49}" type="presParOf" srcId="{D6466AF7-6440-4F85-A3EE-A5F3911DB907}" destId="{7C4DCD01-1ABE-4CFF-BBB5-FFA59F2CDE39}" srcOrd="0" destOrd="0" presId="urn:microsoft.com/office/officeart/2005/8/layout/hierarchy2"/>
    <dgm:cxn modelId="{DE614484-D5EB-4087-A520-E81816F7EC2F}" type="presParOf" srcId="{3C1410D0-35FA-46C6-A6AA-617DAAB2E936}" destId="{B28CC324-2E87-430F-A192-D89668EA9B80}" srcOrd="1" destOrd="0" presId="urn:microsoft.com/office/officeart/2005/8/layout/hierarchy2"/>
    <dgm:cxn modelId="{540A6C86-A82E-486D-9C09-66C2B5C37491}" type="presParOf" srcId="{B28CC324-2E87-430F-A192-D89668EA9B80}" destId="{6BD655BF-A353-402C-B0E8-5704E83C84C9}" srcOrd="0" destOrd="0" presId="urn:microsoft.com/office/officeart/2005/8/layout/hierarchy2"/>
    <dgm:cxn modelId="{640776E5-911F-46C2-926B-275335DD5892}" type="presParOf" srcId="{B28CC324-2E87-430F-A192-D89668EA9B80}" destId="{5E8C9B0B-CC3E-4E53-A06E-CB92E4F7BD87}" srcOrd="1" destOrd="0" presId="urn:microsoft.com/office/officeart/2005/8/layout/hierarchy2"/>
    <dgm:cxn modelId="{E7C28C7A-7075-4AA3-8804-733270BC5D9D}" type="presParOf" srcId="{3041F8C2-B8AB-4CC7-B0E0-89A56C0C784C}" destId="{B1FF0CB5-8C34-490E-8046-9184692A148E}" srcOrd="2" destOrd="0" presId="urn:microsoft.com/office/officeart/2005/8/layout/hierarchy2"/>
    <dgm:cxn modelId="{D9EE5159-570A-44F0-8276-8C509BFDB0AE}" type="presParOf" srcId="{B1FF0CB5-8C34-490E-8046-9184692A148E}" destId="{6C76C17A-13E0-4763-86D5-F1C656162FF8}" srcOrd="0" destOrd="0" presId="urn:microsoft.com/office/officeart/2005/8/layout/hierarchy2"/>
    <dgm:cxn modelId="{2747411B-C91B-434B-B8A1-24D2C5276DC8}" type="presParOf" srcId="{3041F8C2-B8AB-4CC7-B0E0-89A56C0C784C}" destId="{612812CB-AF78-4D5F-A24C-3A7A32CD1EA4}" srcOrd="3" destOrd="0" presId="urn:microsoft.com/office/officeart/2005/8/layout/hierarchy2"/>
    <dgm:cxn modelId="{77C78FA8-9FC1-4559-B5F7-7819D8A58766}" type="presParOf" srcId="{612812CB-AF78-4D5F-A24C-3A7A32CD1EA4}" destId="{F144F44C-EE23-4B68-B8D6-764886770E48}" srcOrd="0" destOrd="0" presId="urn:microsoft.com/office/officeart/2005/8/layout/hierarchy2"/>
    <dgm:cxn modelId="{8D9584B9-56BE-4C40-87A4-4122762A3F36}" type="presParOf" srcId="{612812CB-AF78-4D5F-A24C-3A7A32CD1EA4}" destId="{1BF1D483-C69D-4504-A312-9998C1AA3191}" srcOrd="1" destOrd="0" presId="urn:microsoft.com/office/officeart/2005/8/layout/hierarchy2"/>
    <dgm:cxn modelId="{97BCC4B0-C71B-4F0E-B2E8-AE3D4EFD2176}" type="presParOf" srcId="{1BF1D483-C69D-4504-A312-9998C1AA3191}" destId="{E8ED08CB-8F67-406A-909C-02BD3C6B8995}" srcOrd="0" destOrd="0" presId="urn:microsoft.com/office/officeart/2005/8/layout/hierarchy2"/>
    <dgm:cxn modelId="{6B20E164-9D35-4B7B-BECB-9DE906DA0BD4}" type="presParOf" srcId="{E8ED08CB-8F67-406A-909C-02BD3C6B8995}" destId="{D1EB91FB-B549-4162-BFB0-DFADDEEF4FBF}" srcOrd="0" destOrd="0" presId="urn:microsoft.com/office/officeart/2005/8/layout/hierarchy2"/>
    <dgm:cxn modelId="{2E9E6D8D-9B53-43BE-A1B6-360D42BE8F0B}" type="presParOf" srcId="{1BF1D483-C69D-4504-A312-9998C1AA3191}" destId="{0F0C008D-5430-4AC0-96EB-40CEB631C160}" srcOrd="1" destOrd="0" presId="urn:microsoft.com/office/officeart/2005/8/layout/hierarchy2"/>
    <dgm:cxn modelId="{670F9A3B-7F0E-41C8-B4F9-BC9DA507C36C}" type="presParOf" srcId="{0F0C008D-5430-4AC0-96EB-40CEB631C160}" destId="{1F17F4C1-2609-4C9F-96FB-7E56CA5069B1}" srcOrd="0" destOrd="0" presId="urn:microsoft.com/office/officeart/2005/8/layout/hierarchy2"/>
    <dgm:cxn modelId="{746117E0-7FB6-4B71-955B-5765B0F71CE1}" type="presParOf" srcId="{0F0C008D-5430-4AC0-96EB-40CEB631C160}" destId="{80926317-2482-47C7-B13E-8EE6471470C1}" srcOrd="1" destOrd="0" presId="urn:microsoft.com/office/officeart/2005/8/layout/hierarchy2"/>
    <dgm:cxn modelId="{9043D95D-88A7-4BE8-84E0-B0E20C7A1798}" type="presParOf" srcId="{843A130F-E225-4319-8362-1D98B58B0D45}" destId="{3323534D-91A8-4313-AE0A-0FD8E8040ACD}" srcOrd="2" destOrd="0" presId="urn:microsoft.com/office/officeart/2005/8/layout/hierarchy2"/>
    <dgm:cxn modelId="{F4AE23A7-539C-4A68-A6F7-6E7997D9F1AA}" type="presParOf" srcId="{3323534D-91A8-4313-AE0A-0FD8E8040ACD}" destId="{F6120509-2675-400C-89E2-CC2258EDDC14}" srcOrd="0" destOrd="0" presId="urn:microsoft.com/office/officeart/2005/8/layout/hierarchy2"/>
    <dgm:cxn modelId="{AB043C93-D40E-43F7-874C-9F5D3B11333D}" type="presParOf" srcId="{843A130F-E225-4319-8362-1D98B58B0D45}" destId="{A9D0DD81-740E-43AB-9634-621F5EC649C4}" srcOrd="3" destOrd="0" presId="urn:microsoft.com/office/officeart/2005/8/layout/hierarchy2"/>
    <dgm:cxn modelId="{13FA394F-477B-46BD-A2D0-E2C9E2946EAB}" type="presParOf" srcId="{A9D0DD81-740E-43AB-9634-621F5EC649C4}" destId="{29FAB15B-84A1-46D3-B352-DBDB5A29F253}" srcOrd="0" destOrd="0" presId="urn:microsoft.com/office/officeart/2005/8/layout/hierarchy2"/>
    <dgm:cxn modelId="{832AC4F8-F9D0-4E98-B918-D4C0F284CBD2}" type="presParOf" srcId="{A9D0DD81-740E-43AB-9634-621F5EC649C4}" destId="{29867035-65B6-42FC-8E38-B7DBF8FFD0D0}" srcOrd="1" destOrd="0" presId="urn:microsoft.com/office/officeart/2005/8/layout/hierarchy2"/>
    <dgm:cxn modelId="{B0D3BAFE-D1A3-4FD5-8D7D-275C02C61CA1}" type="presParOf" srcId="{29867035-65B6-42FC-8E38-B7DBF8FFD0D0}" destId="{024B9BDC-C347-4322-9916-04D85FDE1D2C}" srcOrd="0" destOrd="0" presId="urn:microsoft.com/office/officeart/2005/8/layout/hierarchy2"/>
    <dgm:cxn modelId="{AFEF29EF-E70D-41B6-BB23-FEB91540DB10}" type="presParOf" srcId="{024B9BDC-C347-4322-9916-04D85FDE1D2C}" destId="{0BDDE6BA-B5B7-4BEA-AF71-C510E6317FD2}" srcOrd="0" destOrd="0" presId="urn:microsoft.com/office/officeart/2005/8/layout/hierarchy2"/>
    <dgm:cxn modelId="{44E448A1-294A-4438-BEFF-223252050810}" type="presParOf" srcId="{29867035-65B6-42FC-8E38-B7DBF8FFD0D0}" destId="{08DDD446-AF8F-4959-8036-ABF9681CF2C0}" srcOrd="1" destOrd="0" presId="urn:microsoft.com/office/officeart/2005/8/layout/hierarchy2"/>
    <dgm:cxn modelId="{BD761A7F-BD8F-4FC6-BEBC-E3CFD1103B99}" type="presParOf" srcId="{08DDD446-AF8F-4959-8036-ABF9681CF2C0}" destId="{01AC0B37-3392-42A7-B20A-743F530A6B02}" srcOrd="0" destOrd="0" presId="urn:microsoft.com/office/officeart/2005/8/layout/hierarchy2"/>
    <dgm:cxn modelId="{43C20678-D515-43B3-AEC6-9468F7728FD8}" type="presParOf" srcId="{08DDD446-AF8F-4959-8036-ABF9681CF2C0}" destId="{53FB4D20-54B8-4198-B1CC-D8807F7D1D66}" srcOrd="1" destOrd="0" presId="urn:microsoft.com/office/officeart/2005/8/layout/hierarchy2"/>
    <dgm:cxn modelId="{DB81AAAF-0930-482C-A60D-75F6006D070C}" type="presParOf" srcId="{53FB4D20-54B8-4198-B1CC-D8807F7D1D66}" destId="{60596048-5993-404D-895E-CC85D04AA960}" srcOrd="0" destOrd="0" presId="urn:microsoft.com/office/officeart/2005/8/layout/hierarchy2"/>
    <dgm:cxn modelId="{A5F91D9B-70DB-40F0-B411-0D7051EF2002}" type="presParOf" srcId="{60596048-5993-404D-895E-CC85D04AA960}" destId="{6AEDFFDC-21EC-47B2-A327-34839BF34B12}" srcOrd="0" destOrd="0" presId="urn:microsoft.com/office/officeart/2005/8/layout/hierarchy2"/>
    <dgm:cxn modelId="{A1237C06-368A-48BD-961B-A380AC01796E}" type="presParOf" srcId="{53FB4D20-54B8-4198-B1CC-D8807F7D1D66}" destId="{22C78FA5-C9DD-41CC-B115-500E5454FA80}" srcOrd="1" destOrd="0" presId="urn:microsoft.com/office/officeart/2005/8/layout/hierarchy2"/>
    <dgm:cxn modelId="{6E62921E-DC64-4082-9840-559DAADE4254}" type="presParOf" srcId="{22C78FA5-C9DD-41CC-B115-500E5454FA80}" destId="{FE3D83D0-23A0-4706-B15D-2CEEC537472A}" srcOrd="0" destOrd="0" presId="urn:microsoft.com/office/officeart/2005/8/layout/hierarchy2"/>
    <dgm:cxn modelId="{F6688EA2-FF20-4AE2-AC06-62EC4474B432}" type="presParOf" srcId="{22C78FA5-C9DD-41CC-B115-500E5454FA80}" destId="{78D00D11-C4BA-4998-B0A2-B139F52E677B}" srcOrd="1" destOrd="0" presId="urn:microsoft.com/office/officeart/2005/8/layout/hierarchy2"/>
    <dgm:cxn modelId="{BA688DF9-6AFF-4874-A219-9DC5393DBAA7}" type="presParOf" srcId="{78D00D11-C4BA-4998-B0A2-B139F52E677B}" destId="{32F18F6D-2FC6-4367-B8D2-0136D6EF914F}" srcOrd="0" destOrd="0" presId="urn:microsoft.com/office/officeart/2005/8/layout/hierarchy2"/>
    <dgm:cxn modelId="{F3A965CA-BBA2-4A4C-9CC4-251F97D62E7F}" type="presParOf" srcId="{32F18F6D-2FC6-4367-B8D2-0136D6EF914F}" destId="{6E4A3E3F-DB94-4CC0-AD5D-07BAA154F7DD}" srcOrd="0" destOrd="0" presId="urn:microsoft.com/office/officeart/2005/8/layout/hierarchy2"/>
    <dgm:cxn modelId="{292555D8-6F56-4BDE-9E22-7FCB2B4FB05F}" type="presParOf" srcId="{78D00D11-C4BA-4998-B0A2-B139F52E677B}" destId="{CD7D7AF7-4ED6-49A8-983E-F8B598902F6A}" srcOrd="1" destOrd="0" presId="urn:microsoft.com/office/officeart/2005/8/layout/hierarchy2"/>
    <dgm:cxn modelId="{954B4652-5575-4638-B5FF-909F6AE363E5}" type="presParOf" srcId="{CD7D7AF7-4ED6-49A8-983E-F8B598902F6A}" destId="{CF6AAA60-9504-47CA-BA20-4CB5B3E0D4DF}" srcOrd="0" destOrd="0" presId="urn:microsoft.com/office/officeart/2005/8/layout/hierarchy2"/>
    <dgm:cxn modelId="{54B2E1F3-51AF-4433-898A-5F281A18CFAA}" type="presParOf" srcId="{CD7D7AF7-4ED6-49A8-983E-F8B598902F6A}" destId="{47D0F48A-01D8-4159-9C6A-6C09F910CA51}" srcOrd="1" destOrd="0" presId="urn:microsoft.com/office/officeart/2005/8/layout/hierarchy2"/>
    <dgm:cxn modelId="{C42EE4D0-A7AD-4262-9B74-2C62EDB025FF}" type="presParOf" srcId="{78D00D11-C4BA-4998-B0A2-B139F52E677B}" destId="{3F3520D8-DD36-4017-9F1F-A64D343F87A6}" srcOrd="2" destOrd="0" presId="urn:microsoft.com/office/officeart/2005/8/layout/hierarchy2"/>
    <dgm:cxn modelId="{54A2C796-3EAD-4635-93D4-7696F395139E}" type="presParOf" srcId="{3F3520D8-DD36-4017-9F1F-A64D343F87A6}" destId="{03C694FD-7FA7-459C-A5B6-E0C072A3B04D}" srcOrd="0" destOrd="0" presId="urn:microsoft.com/office/officeart/2005/8/layout/hierarchy2"/>
    <dgm:cxn modelId="{D74FB85E-602F-465B-8F59-4065A570BE01}" type="presParOf" srcId="{78D00D11-C4BA-4998-B0A2-B139F52E677B}" destId="{215BEA9F-66F5-46E8-A0BC-564D1C6C92CD}" srcOrd="3" destOrd="0" presId="urn:microsoft.com/office/officeart/2005/8/layout/hierarchy2"/>
    <dgm:cxn modelId="{442C73DA-4A5A-49BE-9165-224F05DA5D6C}" type="presParOf" srcId="{215BEA9F-66F5-46E8-A0BC-564D1C6C92CD}" destId="{E29F653E-A57F-4CC8-AF10-7D5A3340A37F}" srcOrd="0" destOrd="0" presId="urn:microsoft.com/office/officeart/2005/8/layout/hierarchy2"/>
    <dgm:cxn modelId="{DCDE2177-8E6D-4F26-BA14-43029424CF06}" type="presParOf" srcId="{215BEA9F-66F5-46E8-A0BC-564D1C6C92CD}" destId="{81854409-3AA2-443E-8C7D-31649F27289E}"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2C3AFF-6265-4430-9E8E-E456D7AA1321}" type="doc">
      <dgm:prSet loTypeId="urn:microsoft.com/office/officeart/2005/8/layout/chevron2" loCatId="process" qsTypeId="urn:microsoft.com/office/officeart/2005/8/quickstyle/simple1" qsCatId="simple" csTypeId="urn:microsoft.com/office/officeart/2005/8/colors/colorful1" csCatId="colorful" phldr="1"/>
      <dgm:spPr/>
      <dgm:t>
        <a:bodyPr/>
        <a:lstStyle/>
        <a:p>
          <a:endParaRPr lang="fr-CI"/>
        </a:p>
      </dgm:t>
    </dgm:pt>
    <dgm:pt modelId="{304F6C26-6B4F-4B27-A6BC-9F28B28D43D2}">
      <dgm:prSet phldrT="[Texte]"/>
      <dgm:spPr/>
      <dgm:t>
        <a:bodyPr/>
        <a:lstStyle/>
        <a:p>
          <a:r>
            <a:rPr lang="fr-CI"/>
            <a:t>1</a:t>
          </a:r>
        </a:p>
      </dgm:t>
    </dgm:pt>
    <dgm:pt modelId="{81F20D64-8422-4BFB-AB37-F0A60067122F}" type="parTrans" cxnId="{7B0FD9D5-D795-4807-ABC0-612F74D435FA}">
      <dgm:prSet/>
      <dgm:spPr/>
      <dgm:t>
        <a:bodyPr/>
        <a:lstStyle/>
        <a:p>
          <a:endParaRPr lang="fr-CI"/>
        </a:p>
      </dgm:t>
    </dgm:pt>
    <dgm:pt modelId="{FFEA86E6-E12D-467B-B987-C775220B64B3}" type="sibTrans" cxnId="{7B0FD9D5-D795-4807-ABC0-612F74D435FA}">
      <dgm:prSet/>
      <dgm:spPr/>
      <dgm:t>
        <a:bodyPr/>
        <a:lstStyle/>
        <a:p>
          <a:endParaRPr lang="fr-CI"/>
        </a:p>
      </dgm:t>
    </dgm:pt>
    <dgm:pt modelId="{EFECCFD3-AB20-4694-B922-F9DC4F400521}">
      <dgm:prSet phldrT="[Texte]"/>
      <dgm:spPr/>
      <dgm:t>
        <a:bodyPr/>
        <a:lstStyle/>
        <a:p>
          <a:r>
            <a:rPr lang="fr-CI"/>
            <a:t>2</a:t>
          </a:r>
        </a:p>
      </dgm:t>
    </dgm:pt>
    <dgm:pt modelId="{051BCC0C-1040-4797-980D-344505807CDD}" type="parTrans" cxnId="{AA7501B3-AAED-4B38-B474-BD3A89436E37}">
      <dgm:prSet/>
      <dgm:spPr/>
      <dgm:t>
        <a:bodyPr/>
        <a:lstStyle/>
        <a:p>
          <a:endParaRPr lang="fr-CI"/>
        </a:p>
      </dgm:t>
    </dgm:pt>
    <dgm:pt modelId="{83A40AAB-8D51-48F8-9D2C-C87769CA2852}" type="sibTrans" cxnId="{AA7501B3-AAED-4B38-B474-BD3A89436E37}">
      <dgm:prSet/>
      <dgm:spPr/>
      <dgm:t>
        <a:bodyPr/>
        <a:lstStyle/>
        <a:p>
          <a:endParaRPr lang="fr-CI"/>
        </a:p>
      </dgm:t>
    </dgm:pt>
    <dgm:pt modelId="{6228AD9D-8FD0-4724-AFF5-7C1C5066A382}">
      <dgm:prSet phldrT="[Texte]"/>
      <dgm:spPr/>
      <dgm:t>
        <a:bodyPr/>
        <a:lstStyle/>
        <a:p>
          <a:r>
            <a:rPr lang="fr-CI"/>
            <a:t>Scrutin</a:t>
          </a:r>
        </a:p>
      </dgm:t>
    </dgm:pt>
    <dgm:pt modelId="{2B1CA8E6-D6BB-4969-9777-5EDDB2545D59}" type="parTrans" cxnId="{B0BCEE61-29CF-4AE5-9A9E-8CC173F3B3B6}">
      <dgm:prSet/>
      <dgm:spPr/>
      <dgm:t>
        <a:bodyPr/>
        <a:lstStyle/>
        <a:p>
          <a:endParaRPr lang="fr-CI"/>
        </a:p>
      </dgm:t>
    </dgm:pt>
    <dgm:pt modelId="{A9EB807E-0E6A-4A91-9316-49D1165CC939}" type="sibTrans" cxnId="{B0BCEE61-29CF-4AE5-9A9E-8CC173F3B3B6}">
      <dgm:prSet/>
      <dgm:spPr/>
      <dgm:t>
        <a:bodyPr/>
        <a:lstStyle/>
        <a:p>
          <a:endParaRPr lang="fr-CI"/>
        </a:p>
      </dgm:t>
    </dgm:pt>
    <dgm:pt modelId="{C78F0822-BA47-40C2-A130-AAF636209D48}">
      <dgm:prSet phldrT="[Texte]"/>
      <dgm:spPr/>
      <dgm:t>
        <a:bodyPr/>
        <a:lstStyle/>
        <a:p>
          <a:r>
            <a:rPr lang="fr-CI"/>
            <a:t>7</a:t>
          </a:r>
        </a:p>
      </dgm:t>
    </dgm:pt>
    <dgm:pt modelId="{59BB5A63-E655-4BC0-987E-9B3C88C38167}" type="parTrans" cxnId="{D23134A5-CC18-4EA5-96C9-773892895644}">
      <dgm:prSet/>
      <dgm:spPr/>
      <dgm:t>
        <a:bodyPr/>
        <a:lstStyle/>
        <a:p>
          <a:endParaRPr lang="fr-CI"/>
        </a:p>
      </dgm:t>
    </dgm:pt>
    <dgm:pt modelId="{9F2F290F-6653-4E31-9501-B9AFDB6D0DF5}" type="sibTrans" cxnId="{D23134A5-CC18-4EA5-96C9-773892895644}">
      <dgm:prSet/>
      <dgm:spPr/>
      <dgm:t>
        <a:bodyPr/>
        <a:lstStyle/>
        <a:p>
          <a:endParaRPr lang="fr-CI"/>
        </a:p>
      </dgm:t>
    </dgm:pt>
    <dgm:pt modelId="{A9BCCBEA-169B-4A20-9A04-F3A2D062C83F}">
      <dgm:prSet phldrT="[Texte]"/>
      <dgm:spPr/>
      <dgm:t>
        <a:bodyPr/>
        <a:lstStyle/>
        <a:p>
          <a:r>
            <a:rPr lang="fr-CI"/>
            <a:t>4</a:t>
          </a:r>
        </a:p>
      </dgm:t>
    </dgm:pt>
    <dgm:pt modelId="{797AC678-1529-40EC-9789-C5D66DE360A5}" type="parTrans" cxnId="{545ABB12-2D8B-4473-9E84-A4718A255170}">
      <dgm:prSet/>
      <dgm:spPr/>
      <dgm:t>
        <a:bodyPr/>
        <a:lstStyle/>
        <a:p>
          <a:endParaRPr lang="fr-CI"/>
        </a:p>
      </dgm:t>
    </dgm:pt>
    <dgm:pt modelId="{B035B7CD-60D2-4C3E-9F92-81342FB807B2}" type="sibTrans" cxnId="{545ABB12-2D8B-4473-9E84-A4718A255170}">
      <dgm:prSet/>
      <dgm:spPr/>
      <dgm:t>
        <a:bodyPr/>
        <a:lstStyle/>
        <a:p>
          <a:endParaRPr lang="fr-CI"/>
        </a:p>
      </dgm:t>
    </dgm:pt>
    <dgm:pt modelId="{1A9AC60B-D9C7-4044-B429-2330C2DECD80}">
      <dgm:prSet phldrT="[Texte]"/>
      <dgm:spPr/>
      <dgm:t>
        <a:bodyPr/>
        <a:lstStyle/>
        <a:p>
          <a:r>
            <a:rPr lang="fr-CI"/>
            <a:t>Proclamation des résultats</a:t>
          </a:r>
        </a:p>
      </dgm:t>
    </dgm:pt>
    <dgm:pt modelId="{E90A2142-0359-43E1-9432-FDA4779DCB49}" type="parTrans" cxnId="{AF065406-B7C2-488E-BBED-9BFF0E1CE401}">
      <dgm:prSet/>
      <dgm:spPr/>
      <dgm:t>
        <a:bodyPr/>
        <a:lstStyle/>
        <a:p>
          <a:endParaRPr lang="fr-CI"/>
        </a:p>
      </dgm:t>
    </dgm:pt>
    <dgm:pt modelId="{3298C32E-3A7C-440F-9DD2-B42934FE089D}" type="sibTrans" cxnId="{AF065406-B7C2-488E-BBED-9BFF0E1CE401}">
      <dgm:prSet/>
      <dgm:spPr/>
      <dgm:t>
        <a:bodyPr/>
        <a:lstStyle/>
        <a:p>
          <a:endParaRPr lang="fr-CI"/>
        </a:p>
      </dgm:t>
    </dgm:pt>
    <dgm:pt modelId="{1E75F739-DD14-4AA9-916B-0C96686A9E14}">
      <dgm:prSet phldrT="[Texte]"/>
      <dgm:spPr/>
      <dgm:t>
        <a:bodyPr/>
        <a:lstStyle/>
        <a:p>
          <a:r>
            <a:rPr lang="fr-CI"/>
            <a:t>Consolidation des résultats</a:t>
          </a:r>
        </a:p>
      </dgm:t>
    </dgm:pt>
    <dgm:pt modelId="{702A70C5-34DC-4E4C-A1F2-AEFF5E6D74CD}" type="parTrans" cxnId="{02278405-7396-4033-93CD-6432B25F1582}">
      <dgm:prSet/>
      <dgm:spPr/>
      <dgm:t>
        <a:bodyPr/>
        <a:lstStyle/>
        <a:p>
          <a:endParaRPr lang="fr-CI"/>
        </a:p>
      </dgm:t>
    </dgm:pt>
    <dgm:pt modelId="{78E8C156-7A0E-4EAF-A182-9E71F185D550}" type="sibTrans" cxnId="{02278405-7396-4033-93CD-6432B25F1582}">
      <dgm:prSet/>
      <dgm:spPr/>
      <dgm:t>
        <a:bodyPr/>
        <a:lstStyle/>
        <a:p>
          <a:endParaRPr lang="fr-CI"/>
        </a:p>
      </dgm:t>
    </dgm:pt>
    <dgm:pt modelId="{E256FC01-0E46-4A83-ADC3-05CE1399AED8}">
      <dgm:prSet phldrT="[Texte]"/>
      <dgm:spPr/>
      <dgm:t>
        <a:bodyPr/>
        <a:lstStyle/>
        <a:p>
          <a:r>
            <a:rPr lang="fr-CI"/>
            <a:t>6</a:t>
          </a:r>
        </a:p>
      </dgm:t>
    </dgm:pt>
    <dgm:pt modelId="{0AEB33B7-3211-4AA5-B879-0580283C3E9C}" type="parTrans" cxnId="{37D8084F-7D47-4B66-B841-E1F3224142E0}">
      <dgm:prSet/>
      <dgm:spPr/>
      <dgm:t>
        <a:bodyPr/>
        <a:lstStyle/>
        <a:p>
          <a:endParaRPr lang="fr-CI"/>
        </a:p>
      </dgm:t>
    </dgm:pt>
    <dgm:pt modelId="{BFA7E4F3-F356-404F-8E68-0F13C3DFEDF5}" type="sibTrans" cxnId="{37D8084F-7D47-4B66-B841-E1F3224142E0}">
      <dgm:prSet/>
      <dgm:spPr/>
      <dgm:t>
        <a:bodyPr/>
        <a:lstStyle/>
        <a:p>
          <a:endParaRPr lang="fr-CI"/>
        </a:p>
      </dgm:t>
    </dgm:pt>
    <dgm:pt modelId="{808B560A-360C-48EA-BC6F-341D4FA048D9}">
      <dgm:prSet phldrT="[Texte]"/>
      <dgm:spPr/>
      <dgm:t>
        <a:bodyPr/>
        <a:lstStyle/>
        <a:p>
          <a:r>
            <a:rPr lang="fr-CI"/>
            <a:t>Compilation des résultats</a:t>
          </a:r>
        </a:p>
      </dgm:t>
    </dgm:pt>
    <dgm:pt modelId="{57CCCBE8-80FD-4C5E-9FD8-F788085EDB76}" type="parTrans" cxnId="{8CE22474-A4AC-4C26-8AA7-4DED45C16719}">
      <dgm:prSet/>
      <dgm:spPr/>
      <dgm:t>
        <a:bodyPr/>
        <a:lstStyle/>
        <a:p>
          <a:endParaRPr lang="fr-CI"/>
        </a:p>
      </dgm:t>
    </dgm:pt>
    <dgm:pt modelId="{9529DA02-5ADE-4C71-9E64-6BDE7D40270E}" type="sibTrans" cxnId="{8CE22474-A4AC-4C26-8AA7-4DED45C16719}">
      <dgm:prSet/>
      <dgm:spPr/>
      <dgm:t>
        <a:bodyPr/>
        <a:lstStyle/>
        <a:p>
          <a:endParaRPr lang="fr-CI"/>
        </a:p>
      </dgm:t>
    </dgm:pt>
    <dgm:pt modelId="{5F88D897-0044-41D0-A868-831DB5FD5684}">
      <dgm:prSet phldrT="[Texte]"/>
      <dgm:spPr/>
      <dgm:t>
        <a:bodyPr/>
        <a:lstStyle/>
        <a:p>
          <a:r>
            <a:rPr lang="fr-CI"/>
            <a:t>3</a:t>
          </a:r>
        </a:p>
      </dgm:t>
    </dgm:pt>
    <dgm:pt modelId="{59AA8AE9-60FC-4CB1-A88D-9D7A8BB2913A}" type="parTrans" cxnId="{EE11E539-951B-4291-B449-A396FC4C7A27}">
      <dgm:prSet/>
      <dgm:spPr/>
      <dgm:t>
        <a:bodyPr/>
        <a:lstStyle/>
        <a:p>
          <a:endParaRPr lang="fr-CI"/>
        </a:p>
      </dgm:t>
    </dgm:pt>
    <dgm:pt modelId="{A858951F-190E-42EC-83B9-CD032499F3A6}" type="sibTrans" cxnId="{EE11E539-951B-4291-B449-A396FC4C7A27}">
      <dgm:prSet/>
      <dgm:spPr/>
      <dgm:t>
        <a:bodyPr/>
        <a:lstStyle/>
        <a:p>
          <a:endParaRPr lang="fr-CI"/>
        </a:p>
      </dgm:t>
    </dgm:pt>
    <dgm:pt modelId="{1E44EB46-1794-4D57-9BCF-812988BE5005}">
      <dgm:prSet phldrT="[Texte]"/>
      <dgm:spPr/>
      <dgm:t>
        <a:bodyPr/>
        <a:lstStyle/>
        <a:p>
          <a:r>
            <a:rPr lang="fr-CI"/>
            <a:t>Révision de la liste électorale</a:t>
          </a:r>
        </a:p>
      </dgm:t>
    </dgm:pt>
    <dgm:pt modelId="{D2D8648A-E9F8-4A26-A6EE-57E9E31A5EBB}" type="parTrans" cxnId="{87223856-AF95-4A41-8662-270EE4A74842}">
      <dgm:prSet/>
      <dgm:spPr/>
      <dgm:t>
        <a:bodyPr/>
        <a:lstStyle/>
        <a:p>
          <a:endParaRPr lang="fr-CI"/>
        </a:p>
      </dgm:t>
    </dgm:pt>
    <dgm:pt modelId="{7596C119-9B7C-42F3-AAC1-F4F84CFBA755}" type="sibTrans" cxnId="{87223856-AF95-4A41-8662-270EE4A74842}">
      <dgm:prSet/>
      <dgm:spPr/>
      <dgm:t>
        <a:bodyPr/>
        <a:lstStyle/>
        <a:p>
          <a:endParaRPr lang="fr-CI"/>
        </a:p>
      </dgm:t>
    </dgm:pt>
    <dgm:pt modelId="{E186CB8D-8B68-4D7C-B856-45998B8AE4AB}">
      <dgm:prSet phldrT="[Texte]"/>
      <dgm:spPr/>
      <dgm:t>
        <a:bodyPr/>
        <a:lstStyle/>
        <a:p>
          <a:r>
            <a:rPr lang="fr-CI"/>
            <a:t>Cartographie électorale</a:t>
          </a:r>
        </a:p>
      </dgm:t>
    </dgm:pt>
    <dgm:pt modelId="{30A56936-0E79-4F93-B2B4-E350009D942C}" type="parTrans" cxnId="{A88F2C1A-BE00-41F3-98FF-EBDA1A4722D6}">
      <dgm:prSet/>
      <dgm:spPr/>
      <dgm:t>
        <a:bodyPr/>
        <a:lstStyle/>
        <a:p>
          <a:endParaRPr lang="fr-CI"/>
        </a:p>
      </dgm:t>
    </dgm:pt>
    <dgm:pt modelId="{61DFCFD3-1B22-4C45-B347-AD5D31748D98}" type="sibTrans" cxnId="{A88F2C1A-BE00-41F3-98FF-EBDA1A4722D6}">
      <dgm:prSet/>
      <dgm:spPr/>
      <dgm:t>
        <a:bodyPr/>
        <a:lstStyle/>
        <a:p>
          <a:endParaRPr lang="fr-CI"/>
        </a:p>
      </dgm:t>
    </dgm:pt>
    <dgm:pt modelId="{FF36D944-6C7E-48ED-BB35-E4293DEBE7D4}">
      <dgm:prSet phldrT="[Texte]"/>
      <dgm:spPr/>
      <dgm:t>
        <a:bodyPr/>
        <a:lstStyle/>
        <a:p>
          <a:r>
            <a:rPr lang="fr-CI"/>
            <a:t>5</a:t>
          </a:r>
        </a:p>
      </dgm:t>
    </dgm:pt>
    <dgm:pt modelId="{26E3DCD7-F94C-41F0-AB85-EE958579DD30}" type="parTrans" cxnId="{37D97E8A-AB3A-4C9A-89E2-3C571AEE7A44}">
      <dgm:prSet/>
      <dgm:spPr/>
      <dgm:t>
        <a:bodyPr/>
        <a:lstStyle/>
        <a:p>
          <a:endParaRPr lang="fr-CI"/>
        </a:p>
      </dgm:t>
    </dgm:pt>
    <dgm:pt modelId="{9A2835DE-C50A-4B0E-A0E7-49A4FE55468E}" type="sibTrans" cxnId="{37D97E8A-AB3A-4C9A-89E2-3C571AEE7A44}">
      <dgm:prSet/>
      <dgm:spPr/>
      <dgm:t>
        <a:bodyPr/>
        <a:lstStyle/>
        <a:p>
          <a:endParaRPr lang="fr-CI"/>
        </a:p>
      </dgm:t>
    </dgm:pt>
    <dgm:pt modelId="{1D71F589-74BE-4459-B595-9CCECD50458E}">
      <dgm:prSet phldrT="[Texte]"/>
      <dgm:spPr/>
      <dgm:t>
        <a:bodyPr/>
        <a:lstStyle/>
        <a:p>
          <a:r>
            <a:rPr lang="fr-CI"/>
            <a:t>Dépouillement</a:t>
          </a:r>
        </a:p>
      </dgm:t>
    </dgm:pt>
    <dgm:pt modelId="{ECFD3798-5614-4353-A14A-B926CEE9D981}" type="parTrans" cxnId="{009F226D-36EE-4EE6-A919-7DBAE39E4A8B}">
      <dgm:prSet/>
      <dgm:spPr/>
      <dgm:t>
        <a:bodyPr/>
        <a:lstStyle/>
        <a:p>
          <a:endParaRPr lang="fr-CI"/>
        </a:p>
      </dgm:t>
    </dgm:pt>
    <dgm:pt modelId="{F4F5D216-4B52-440F-806A-AC0AB3B0C70A}" type="sibTrans" cxnId="{009F226D-36EE-4EE6-A919-7DBAE39E4A8B}">
      <dgm:prSet/>
      <dgm:spPr/>
      <dgm:t>
        <a:bodyPr/>
        <a:lstStyle/>
        <a:p>
          <a:endParaRPr lang="fr-CI"/>
        </a:p>
      </dgm:t>
    </dgm:pt>
    <dgm:pt modelId="{DCBB8378-1B03-4840-88CF-FBB5F8F4CB03}" type="pres">
      <dgm:prSet presAssocID="{BC2C3AFF-6265-4430-9E8E-E456D7AA1321}" presName="linearFlow" presStyleCnt="0">
        <dgm:presLayoutVars>
          <dgm:dir/>
          <dgm:animLvl val="lvl"/>
          <dgm:resizeHandles val="exact"/>
        </dgm:presLayoutVars>
      </dgm:prSet>
      <dgm:spPr/>
    </dgm:pt>
    <dgm:pt modelId="{D35E26B8-9F48-4DED-8571-03489EFB437B}" type="pres">
      <dgm:prSet presAssocID="{304F6C26-6B4F-4B27-A6BC-9F28B28D43D2}" presName="composite" presStyleCnt="0"/>
      <dgm:spPr/>
    </dgm:pt>
    <dgm:pt modelId="{5FB30C6B-7473-4863-87BB-25E160C3D13F}" type="pres">
      <dgm:prSet presAssocID="{304F6C26-6B4F-4B27-A6BC-9F28B28D43D2}" presName="parentText" presStyleLbl="alignNode1" presStyleIdx="0" presStyleCnt="7">
        <dgm:presLayoutVars>
          <dgm:chMax val="1"/>
          <dgm:bulletEnabled val="1"/>
        </dgm:presLayoutVars>
      </dgm:prSet>
      <dgm:spPr/>
    </dgm:pt>
    <dgm:pt modelId="{28139A0D-1C99-4C15-BB16-F082BA2EAA64}" type="pres">
      <dgm:prSet presAssocID="{304F6C26-6B4F-4B27-A6BC-9F28B28D43D2}" presName="descendantText" presStyleLbl="alignAcc1" presStyleIdx="0" presStyleCnt="7">
        <dgm:presLayoutVars>
          <dgm:bulletEnabled val="1"/>
        </dgm:presLayoutVars>
      </dgm:prSet>
      <dgm:spPr/>
    </dgm:pt>
    <dgm:pt modelId="{5C81117C-B31C-4D0D-B548-420F5702BB62}" type="pres">
      <dgm:prSet presAssocID="{FFEA86E6-E12D-467B-B987-C775220B64B3}" presName="sp" presStyleCnt="0"/>
      <dgm:spPr/>
    </dgm:pt>
    <dgm:pt modelId="{CEEBA46F-A7EE-4F42-B7B7-45ADED0D15E2}" type="pres">
      <dgm:prSet presAssocID="{EFECCFD3-AB20-4694-B922-F9DC4F400521}" presName="composite" presStyleCnt="0"/>
      <dgm:spPr/>
    </dgm:pt>
    <dgm:pt modelId="{F911ACE1-BE96-4360-BE64-DD1EA3B4F29E}" type="pres">
      <dgm:prSet presAssocID="{EFECCFD3-AB20-4694-B922-F9DC4F400521}" presName="parentText" presStyleLbl="alignNode1" presStyleIdx="1" presStyleCnt="7">
        <dgm:presLayoutVars>
          <dgm:chMax val="1"/>
          <dgm:bulletEnabled val="1"/>
        </dgm:presLayoutVars>
      </dgm:prSet>
      <dgm:spPr/>
    </dgm:pt>
    <dgm:pt modelId="{6942AB16-1111-4561-80C5-EB8B3249B86A}" type="pres">
      <dgm:prSet presAssocID="{EFECCFD3-AB20-4694-B922-F9DC4F400521}" presName="descendantText" presStyleLbl="alignAcc1" presStyleIdx="1" presStyleCnt="7">
        <dgm:presLayoutVars>
          <dgm:bulletEnabled val="1"/>
        </dgm:presLayoutVars>
      </dgm:prSet>
      <dgm:spPr/>
    </dgm:pt>
    <dgm:pt modelId="{672C1123-5D64-493A-844B-D2AC6E1C36D5}" type="pres">
      <dgm:prSet presAssocID="{83A40AAB-8D51-48F8-9D2C-C87769CA2852}" presName="sp" presStyleCnt="0"/>
      <dgm:spPr/>
    </dgm:pt>
    <dgm:pt modelId="{998209B5-DF40-40FD-AE91-528BC97721D0}" type="pres">
      <dgm:prSet presAssocID="{5F88D897-0044-41D0-A868-831DB5FD5684}" presName="composite" presStyleCnt="0"/>
      <dgm:spPr/>
    </dgm:pt>
    <dgm:pt modelId="{315356D0-B991-4756-95FB-91C8A9B00FCF}" type="pres">
      <dgm:prSet presAssocID="{5F88D897-0044-41D0-A868-831DB5FD5684}" presName="parentText" presStyleLbl="alignNode1" presStyleIdx="2" presStyleCnt="7">
        <dgm:presLayoutVars>
          <dgm:chMax val="1"/>
          <dgm:bulletEnabled val="1"/>
        </dgm:presLayoutVars>
      </dgm:prSet>
      <dgm:spPr/>
    </dgm:pt>
    <dgm:pt modelId="{910D45A6-6800-4BD2-B3C6-54D7003A51AE}" type="pres">
      <dgm:prSet presAssocID="{5F88D897-0044-41D0-A868-831DB5FD5684}" presName="descendantText" presStyleLbl="alignAcc1" presStyleIdx="2" presStyleCnt="7">
        <dgm:presLayoutVars>
          <dgm:bulletEnabled val="1"/>
        </dgm:presLayoutVars>
      </dgm:prSet>
      <dgm:spPr/>
    </dgm:pt>
    <dgm:pt modelId="{62940693-32C1-4725-8C63-190019805863}" type="pres">
      <dgm:prSet presAssocID="{A858951F-190E-42EC-83B9-CD032499F3A6}" presName="sp" presStyleCnt="0"/>
      <dgm:spPr/>
    </dgm:pt>
    <dgm:pt modelId="{91684794-8C08-44B9-AD00-CA4E5207AC37}" type="pres">
      <dgm:prSet presAssocID="{A9BCCBEA-169B-4A20-9A04-F3A2D062C83F}" presName="composite" presStyleCnt="0"/>
      <dgm:spPr/>
    </dgm:pt>
    <dgm:pt modelId="{CCC66515-742E-4584-B34B-082FF3EFAF31}" type="pres">
      <dgm:prSet presAssocID="{A9BCCBEA-169B-4A20-9A04-F3A2D062C83F}" presName="parentText" presStyleLbl="alignNode1" presStyleIdx="3" presStyleCnt="7">
        <dgm:presLayoutVars>
          <dgm:chMax val="1"/>
          <dgm:bulletEnabled val="1"/>
        </dgm:presLayoutVars>
      </dgm:prSet>
      <dgm:spPr/>
    </dgm:pt>
    <dgm:pt modelId="{D7239690-EA5C-4B00-A1AF-9586168C08F1}" type="pres">
      <dgm:prSet presAssocID="{A9BCCBEA-169B-4A20-9A04-F3A2D062C83F}" presName="descendantText" presStyleLbl="alignAcc1" presStyleIdx="3" presStyleCnt="7">
        <dgm:presLayoutVars>
          <dgm:bulletEnabled val="1"/>
        </dgm:presLayoutVars>
      </dgm:prSet>
      <dgm:spPr/>
    </dgm:pt>
    <dgm:pt modelId="{9B6565DD-DB7A-4C61-93BA-4FE42B8FD81E}" type="pres">
      <dgm:prSet presAssocID="{B035B7CD-60D2-4C3E-9F92-81342FB807B2}" presName="sp" presStyleCnt="0"/>
      <dgm:spPr/>
    </dgm:pt>
    <dgm:pt modelId="{864C5B27-52DD-4E14-8F8F-4ADD81D2962B}" type="pres">
      <dgm:prSet presAssocID="{FF36D944-6C7E-48ED-BB35-E4293DEBE7D4}" presName="composite" presStyleCnt="0"/>
      <dgm:spPr/>
    </dgm:pt>
    <dgm:pt modelId="{BB4D88F4-F55A-4971-820B-3700C3A9D56B}" type="pres">
      <dgm:prSet presAssocID="{FF36D944-6C7E-48ED-BB35-E4293DEBE7D4}" presName="parentText" presStyleLbl="alignNode1" presStyleIdx="4" presStyleCnt="7">
        <dgm:presLayoutVars>
          <dgm:chMax val="1"/>
          <dgm:bulletEnabled val="1"/>
        </dgm:presLayoutVars>
      </dgm:prSet>
      <dgm:spPr/>
    </dgm:pt>
    <dgm:pt modelId="{2814F67B-46B0-45A1-9404-95C0C5B143ED}" type="pres">
      <dgm:prSet presAssocID="{FF36D944-6C7E-48ED-BB35-E4293DEBE7D4}" presName="descendantText" presStyleLbl="alignAcc1" presStyleIdx="4" presStyleCnt="7">
        <dgm:presLayoutVars>
          <dgm:bulletEnabled val="1"/>
        </dgm:presLayoutVars>
      </dgm:prSet>
      <dgm:spPr/>
    </dgm:pt>
    <dgm:pt modelId="{BD8E4001-AA0E-4934-BA73-7E0DD371F446}" type="pres">
      <dgm:prSet presAssocID="{9A2835DE-C50A-4B0E-A0E7-49A4FE55468E}" presName="sp" presStyleCnt="0"/>
      <dgm:spPr/>
    </dgm:pt>
    <dgm:pt modelId="{E82294C5-929F-4C55-AE85-E3112F39CE24}" type="pres">
      <dgm:prSet presAssocID="{E256FC01-0E46-4A83-ADC3-05CE1399AED8}" presName="composite" presStyleCnt="0"/>
      <dgm:spPr/>
    </dgm:pt>
    <dgm:pt modelId="{4413D736-B542-4A45-9A6F-5F856F708F86}" type="pres">
      <dgm:prSet presAssocID="{E256FC01-0E46-4A83-ADC3-05CE1399AED8}" presName="parentText" presStyleLbl="alignNode1" presStyleIdx="5" presStyleCnt="7">
        <dgm:presLayoutVars>
          <dgm:chMax val="1"/>
          <dgm:bulletEnabled val="1"/>
        </dgm:presLayoutVars>
      </dgm:prSet>
      <dgm:spPr/>
    </dgm:pt>
    <dgm:pt modelId="{B7EA48ED-A2A6-4BE3-A5A4-72F67927BA99}" type="pres">
      <dgm:prSet presAssocID="{E256FC01-0E46-4A83-ADC3-05CE1399AED8}" presName="descendantText" presStyleLbl="alignAcc1" presStyleIdx="5" presStyleCnt="7">
        <dgm:presLayoutVars>
          <dgm:bulletEnabled val="1"/>
        </dgm:presLayoutVars>
      </dgm:prSet>
      <dgm:spPr/>
    </dgm:pt>
    <dgm:pt modelId="{950DA19E-A6E0-48AD-A56C-552ABB6E3141}" type="pres">
      <dgm:prSet presAssocID="{BFA7E4F3-F356-404F-8E68-0F13C3DFEDF5}" presName="sp" presStyleCnt="0"/>
      <dgm:spPr/>
    </dgm:pt>
    <dgm:pt modelId="{1371F676-6569-4DF1-9425-C29619AB0311}" type="pres">
      <dgm:prSet presAssocID="{C78F0822-BA47-40C2-A130-AAF636209D48}" presName="composite" presStyleCnt="0"/>
      <dgm:spPr/>
    </dgm:pt>
    <dgm:pt modelId="{4E1E1DBC-02DC-47B6-B7CE-260C719CF9F4}" type="pres">
      <dgm:prSet presAssocID="{C78F0822-BA47-40C2-A130-AAF636209D48}" presName="parentText" presStyleLbl="alignNode1" presStyleIdx="6" presStyleCnt="7">
        <dgm:presLayoutVars>
          <dgm:chMax val="1"/>
          <dgm:bulletEnabled val="1"/>
        </dgm:presLayoutVars>
      </dgm:prSet>
      <dgm:spPr/>
    </dgm:pt>
    <dgm:pt modelId="{5C46DE3F-112C-4FFE-8249-F1118B832A86}" type="pres">
      <dgm:prSet presAssocID="{C78F0822-BA47-40C2-A130-AAF636209D48}" presName="descendantText" presStyleLbl="alignAcc1" presStyleIdx="6" presStyleCnt="7">
        <dgm:presLayoutVars>
          <dgm:bulletEnabled val="1"/>
        </dgm:presLayoutVars>
      </dgm:prSet>
      <dgm:spPr/>
    </dgm:pt>
  </dgm:ptLst>
  <dgm:cxnLst>
    <dgm:cxn modelId="{02278405-7396-4033-93CD-6432B25F1582}" srcId="{E256FC01-0E46-4A83-ADC3-05CE1399AED8}" destId="{1E75F739-DD14-4AA9-916B-0C96686A9E14}" srcOrd="0" destOrd="0" parTransId="{702A70C5-34DC-4E4C-A1F2-AEFF5E6D74CD}" sibTransId="{78E8C156-7A0E-4EAF-A182-9E71F185D550}"/>
    <dgm:cxn modelId="{AF065406-B7C2-488E-BBED-9BFF0E1CE401}" srcId="{C78F0822-BA47-40C2-A130-AAF636209D48}" destId="{1A9AC60B-D9C7-4044-B429-2330C2DECD80}" srcOrd="0" destOrd="0" parTransId="{E90A2142-0359-43E1-9432-FDA4779DCB49}" sibTransId="{3298C32E-3A7C-440F-9DD2-B42934FE089D}"/>
    <dgm:cxn modelId="{545ABB12-2D8B-4473-9E84-A4718A255170}" srcId="{BC2C3AFF-6265-4430-9E8E-E456D7AA1321}" destId="{A9BCCBEA-169B-4A20-9A04-F3A2D062C83F}" srcOrd="3" destOrd="0" parTransId="{797AC678-1529-40EC-9789-C5D66DE360A5}" sibTransId="{B035B7CD-60D2-4C3E-9F92-81342FB807B2}"/>
    <dgm:cxn modelId="{2885A014-30C6-4201-971B-7F46E310FDB9}" type="presOf" srcId="{E186CB8D-8B68-4D7C-B856-45998B8AE4AB}" destId="{28139A0D-1C99-4C15-BB16-F082BA2EAA64}" srcOrd="0" destOrd="0" presId="urn:microsoft.com/office/officeart/2005/8/layout/chevron2"/>
    <dgm:cxn modelId="{A88F2C1A-BE00-41F3-98FF-EBDA1A4722D6}" srcId="{304F6C26-6B4F-4B27-A6BC-9F28B28D43D2}" destId="{E186CB8D-8B68-4D7C-B856-45998B8AE4AB}" srcOrd="0" destOrd="0" parTransId="{30A56936-0E79-4F93-B2B4-E350009D942C}" sibTransId="{61DFCFD3-1B22-4C45-B347-AD5D31748D98}"/>
    <dgm:cxn modelId="{AFB63429-69EE-47E7-80F6-1BE6E05A0CBD}" type="presOf" srcId="{808B560A-360C-48EA-BC6F-341D4FA048D9}" destId="{2814F67B-46B0-45A1-9404-95C0C5B143ED}" srcOrd="0" destOrd="0" presId="urn:microsoft.com/office/officeart/2005/8/layout/chevron2"/>
    <dgm:cxn modelId="{4BA3FC33-3F26-4793-A138-02928C2B2AF3}" type="presOf" srcId="{1E44EB46-1794-4D57-9BCF-812988BE5005}" destId="{6942AB16-1111-4561-80C5-EB8B3249B86A}" srcOrd="0" destOrd="0" presId="urn:microsoft.com/office/officeart/2005/8/layout/chevron2"/>
    <dgm:cxn modelId="{EE11E539-951B-4291-B449-A396FC4C7A27}" srcId="{BC2C3AFF-6265-4430-9E8E-E456D7AA1321}" destId="{5F88D897-0044-41D0-A868-831DB5FD5684}" srcOrd="2" destOrd="0" parTransId="{59AA8AE9-60FC-4CB1-A88D-9D7A8BB2913A}" sibTransId="{A858951F-190E-42EC-83B9-CD032499F3A6}"/>
    <dgm:cxn modelId="{B0BCEE61-29CF-4AE5-9A9E-8CC173F3B3B6}" srcId="{5F88D897-0044-41D0-A868-831DB5FD5684}" destId="{6228AD9D-8FD0-4724-AFF5-7C1C5066A382}" srcOrd="0" destOrd="0" parTransId="{2B1CA8E6-D6BB-4969-9777-5EDDB2545D59}" sibTransId="{A9EB807E-0E6A-4A91-9316-49D1165CC939}"/>
    <dgm:cxn modelId="{1C035B65-391B-4E2A-953B-77E01B3C0D11}" type="presOf" srcId="{A9BCCBEA-169B-4A20-9A04-F3A2D062C83F}" destId="{CCC66515-742E-4584-B34B-082FF3EFAF31}" srcOrd="0" destOrd="0" presId="urn:microsoft.com/office/officeart/2005/8/layout/chevron2"/>
    <dgm:cxn modelId="{1DB76768-E790-4A93-853C-7293A064E88A}" type="presOf" srcId="{304F6C26-6B4F-4B27-A6BC-9F28B28D43D2}" destId="{5FB30C6B-7473-4863-87BB-25E160C3D13F}" srcOrd="0" destOrd="0" presId="urn:microsoft.com/office/officeart/2005/8/layout/chevron2"/>
    <dgm:cxn modelId="{009F226D-36EE-4EE6-A919-7DBAE39E4A8B}" srcId="{A9BCCBEA-169B-4A20-9A04-F3A2D062C83F}" destId="{1D71F589-74BE-4459-B595-9CCECD50458E}" srcOrd="0" destOrd="0" parTransId="{ECFD3798-5614-4353-A14A-B926CEE9D981}" sibTransId="{F4F5D216-4B52-440F-806A-AC0AB3B0C70A}"/>
    <dgm:cxn modelId="{0F6B226E-29F0-4117-9075-A55CF4C0E345}" type="presOf" srcId="{BC2C3AFF-6265-4430-9E8E-E456D7AA1321}" destId="{DCBB8378-1B03-4840-88CF-FBB5F8F4CB03}" srcOrd="0" destOrd="0" presId="urn:microsoft.com/office/officeart/2005/8/layout/chevron2"/>
    <dgm:cxn modelId="{37D8084F-7D47-4B66-B841-E1F3224142E0}" srcId="{BC2C3AFF-6265-4430-9E8E-E456D7AA1321}" destId="{E256FC01-0E46-4A83-ADC3-05CE1399AED8}" srcOrd="5" destOrd="0" parTransId="{0AEB33B7-3211-4AA5-B879-0580283C3E9C}" sibTransId="{BFA7E4F3-F356-404F-8E68-0F13C3DFEDF5}"/>
    <dgm:cxn modelId="{F3E64D70-70E1-463D-AB93-86BCC7D5054F}" type="presOf" srcId="{5F88D897-0044-41D0-A868-831DB5FD5684}" destId="{315356D0-B991-4756-95FB-91C8A9B00FCF}" srcOrd="0" destOrd="0" presId="urn:microsoft.com/office/officeart/2005/8/layout/chevron2"/>
    <dgm:cxn modelId="{8CE22474-A4AC-4C26-8AA7-4DED45C16719}" srcId="{FF36D944-6C7E-48ED-BB35-E4293DEBE7D4}" destId="{808B560A-360C-48EA-BC6F-341D4FA048D9}" srcOrd="0" destOrd="0" parTransId="{57CCCBE8-80FD-4C5E-9FD8-F788085EDB76}" sibTransId="{9529DA02-5ADE-4C71-9E64-6BDE7D40270E}"/>
    <dgm:cxn modelId="{87223856-AF95-4A41-8662-270EE4A74842}" srcId="{EFECCFD3-AB20-4694-B922-F9DC4F400521}" destId="{1E44EB46-1794-4D57-9BCF-812988BE5005}" srcOrd="0" destOrd="0" parTransId="{D2D8648A-E9F8-4A26-A6EE-57E9E31A5EBB}" sibTransId="{7596C119-9B7C-42F3-AAC1-F4F84CFBA755}"/>
    <dgm:cxn modelId="{74B52378-075E-49FC-BC79-A6E6721CA4F5}" type="presOf" srcId="{C78F0822-BA47-40C2-A130-AAF636209D48}" destId="{4E1E1DBC-02DC-47B6-B7CE-260C719CF9F4}" srcOrd="0" destOrd="0" presId="urn:microsoft.com/office/officeart/2005/8/layout/chevron2"/>
    <dgm:cxn modelId="{976FF55A-A534-4C33-8103-D76A71D34B50}" type="presOf" srcId="{EFECCFD3-AB20-4694-B922-F9DC4F400521}" destId="{F911ACE1-BE96-4360-BE64-DD1EA3B4F29E}" srcOrd="0" destOrd="0" presId="urn:microsoft.com/office/officeart/2005/8/layout/chevron2"/>
    <dgm:cxn modelId="{7CAD9381-9A2B-4C8A-B636-92DF00432332}" type="presOf" srcId="{1D71F589-74BE-4459-B595-9CCECD50458E}" destId="{D7239690-EA5C-4B00-A1AF-9586168C08F1}" srcOrd="0" destOrd="0" presId="urn:microsoft.com/office/officeart/2005/8/layout/chevron2"/>
    <dgm:cxn modelId="{37D97E8A-AB3A-4C9A-89E2-3C571AEE7A44}" srcId="{BC2C3AFF-6265-4430-9E8E-E456D7AA1321}" destId="{FF36D944-6C7E-48ED-BB35-E4293DEBE7D4}" srcOrd="4" destOrd="0" parTransId="{26E3DCD7-F94C-41F0-AB85-EE958579DD30}" sibTransId="{9A2835DE-C50A-4B0E-A0E7-49A4FE55468E}"/>
    <dgm:cxn modelId="{D23134A5-CC18-4EA5-96C9-773892895644}" srcId="{BC2C3AFF-6265-4430-9E8E-E456D7AA1321}" destId="{C78F0822-BA47-40C2-A130-AAF636209D48}" srcOrd="6" destOrd="0" parTransId="{59BB5A63-E655-4BC0-987E-9B3C88C38167}" sibTransId="{9F2F290F-6653-4E31-9501-B9AFDB6D0DF5}"/>
    <dgm:cxn modelId="{AA7501B3-AAED-4B38-B474-BD3A89436E37}" srcId="{BC2C3AFF-6265-4430-9E8E-E456D7AA1321}" destId="{EFECCFD3-AB20-4694-B922-F9DC4F400521}" srcOrd="1" destOrd="0" parTransId="{051BCC0C-1040-4797-980D-344505807CDD}" sibTransId="{83A40AAB-8D51-48F8-9D2C-C87769CA2852}"/>
    <dgm:cxn modelId="{EF16E4B5-1C24-41B6-BA32-7F51EA9567AD}" type="presOf" srcId="{1A9AC60B-D9C7-4044-B429-2330C2DECD80}" destId="{5C46DE3F-112C-4FFE-8249-F1118B832A86}" srcOrd="0" destOrd="0" presId="urn:microsoft.com/office/officeart/2005/8/layout/chevron2"/>
    <dgm:cxn modelId="{7B0FD9D5-D795-4807-ABC0-612F74D435FA}" srcId="{BC2C3AFF-6265-4430-9E8E-E456D7AA1321}" destId="{304F6C26-6B4F-4B27-A6BC-9F28B28D43D2}" srcOrd="0" destOrd="0" parTransId="{81F20D64-8422-4BFB-AB37-F0A60067122F}" sibTransId="{FFEA86E6-E12D-467B-B987-C775220B64B3}"/>
    <dgm:cxn modelId="{AF6116DA-E113-4C11-A4CD-D341819429B8}" type="presOf" srcId="{FF36D944-6C7E-48ED-BB35-E4293DEBE7D4}" destId="{BB4D88F4-F55A-4971-820B-3700C3A9D56B}" srcOrd="0" destOrd="0" presId="urn:microsoft.com/office/officeart/2005/8/layout/chevron2"/>
    <dgm:cxn modelId="{9570A5ED-FD29-45C6-AAC9-AE72333FC2C3}" type="presOf" srcId="{6228AD9D-8FD0-4724-AFF5-7C1C5066A382}" destId="{910D45A6-6800-4BD2-B3C6-54D7003A51AE}" srcOrd="0" destOrd="0" presId="urn:microsoft.com/office/officeart/2005/8/layout/chevron2"/>
    <dgm:cxn modelId="{1285BEF4-7BDB-40AE-A77D-D0C028C8CF9D}" type="presOf" srcId="{E256FC01-0E46-4A83-ADC3-05CE1399AED8}" destId="{4413D736-B542-4A45-9A6F-5F856F708F86}" srcOrd="0" destOrd="0" presId="urn:microsoft.com/office/officeart/2005/8/layout/chevron2"/>
    <dgm:cxn modelId="{CF06EBF9-A699-4CCD-BA13-F169801C42DD}" type="presOf" srcId="{1E75F739-DD14-4AA9-916B-0C96686A9E14}" destId="{B7EA48ED-A2A6-4BE3-A5A4-72F67927BA99}" srcOrd="0" destOrd="0" presId="urn:microsoft.com/office/officeart/2005/8/layout/chevron2"/>
    <dgm:cxn modelId="{0FBA1234-7638-4E8D-BECB-C3F10E130F23}" type="presParOf" srcId="{DCBB8378-1B03-4840-88CF-FBB5F8F4CB03}" destId="{D35E26B8-9F48-4DED-8571-03489EFB437B}" srcOrd="0" destOrd="0" presId="urn:microsoft.com/office/officeart/2005/8/layout/chevron2"/>
    <dgm:cxn modelId="{13E1F426-6D66-4854-90BD-90CFC0A12639}" type="presParOf" srcId="{D35E26B8-9F48-4DED-8571-03489EFB437B}" destId="{5FB30C6B-7473-4863-87BB-25E160C3D13F}" srcOrd="0" destOrd="0" presId="urn:microsoft.com/office/officeart/2005/8/layout/chevron2"/>
    <dgm:cxn modelId="{A63AD6F5-5AB1-463F-A432-A37F58E8F806}" type="presParOf" srcId="{D35E26B8-9F48-4DED-8571-03489EFB437B}" destId="{28139A0D-1C99-4C15-BB16-F082BA2EAA64}" srcOrd="1" destOrd="0" presId="urn:microsoft.com/office/officeart/2005/8/layout/chevron2"/>
    <dgm:cxn modelId="{210C13FD-F339-43E1-8725-9D9A1FFDF007}" type="presParOf" srcId="{DCBB8378-1B03-4840-88CF-FBB5F8F4CB03}" destId="{5C81117C-B31C-4D0D-B548-420F5702BB62}" srcOrd="1" destOrd="0" presId="urn:microsoft.com/office/officeart/2005/8/layout/chevron2"/>
    <dgm:cxn modelId="{F089D5EF-2D33-44D6-97C0-70F54F5CB7F2}" type="presParOf" srcId="{DCBB8378-1B03-4840-88CF-FBB5F8F4CB03}" destId="{CEEBA46F-A7EE-4F42-B7B7-45ADED0D15E2}" srcOrd="2" destOrd="0" presId="urn:microsoft.com/office/officeart/2005/8/layout/chevron2"/>
    <dgm:cxn modelId="{5B890D0C-4286-4E25-A3BB-87EBE79F8508}" type="presParOf" srcId="{CEEBA46F-A7EE-4F42-B7B7-45ADED0D15E2}" destId="{F911ACE1-BE96-4360-BE64-DD1EA3B4F29E}" srcOrd="0" destOrd="0" presId="urn:microsoft.com/office/officeart/2005/8/layout/chevron2"/>
    <dgm:cxn modelId="{2032F2C1-4221-4760-815B-70B9F2741829}" type="presParOf" srcId="{CEEBA46F-A7EE-4F42-B7B7-45ADED0D15E2}" destId="{6942AB16-1111-4561-80C5-EB8B3249B86A}" srcOrd="1" destOrd="0" presId="urn:microsoft.com/office/officeart/2005/8/layout/chevron2"/>
    <dgm:cxn modelId="{1A8D2AA9-7B2E-4F17-B533-A05A7201FBD1}" type="presParOf" srcId="{DCBB8378-1B03-4840-88CF-FBB5F8F4CB03}" destId="{672C1123-5D64-493A-844B-D2AC6E1C36D5}" srcOrd="3" destOrd="0" presId="urn:microsoft.com/office/officeart/2005/8/layout/chevron2"/>
    <dgm:cxn modelId="{3594275C-D3B3-4234-B7D4-BFD4F878B7D6}" type="presParOf" srcId="{DCBB8378-1B03-4840-88CF-FBB5F8F4CB03}" destId="{998209B5-DF40-40FD-AE91-528BC97721D0}" srcOrd="4" destOrd="0" presId="urn:microsoft.com/office/officeart/2005/8/layout/chevron2"/>
    <dgm:cxn modelId="{92AB9311-B1CC-4672-95E7-E60F2CC2D5E0}" type="presParOf" srcId="{998209B5-DF40-40FD-AE91-528BC97721D0}" destId="{315356D0-B991-4756-95FB-91C8A9B00FCF}" srcOrd="0" destOrd="0" presId="urn:microsoft.com/office/officeart/2005/8/layout/chevron2"/>
    <dgm:cxn modelId="{C6AC185B-8B30-4FE0-904F-A4996CEC36E2}" type="presParOf" srcId="{998209B5-DF40-40FD-AE91-528BC97721D0}" destId="{910D45A6-6800-4BD2-B3C6-54D7003A51AE}" srcOrd="1" destOrd="0" presId="urn:microsoft.com/office/officeart/2005/8/layout/chevron2"/>
    <dgm:cxn modelId="{1F9F5787-C358-4A08-B383-15F73E27F3F7}" type="presParOf" srcId="{DCBB8378-1B03-4840-88CF-FBB5F8F4CB03}" destId="{62940693-32C1-4725-8C63-190019805863}" srcOrd="5" destOrd="0" presId="urn:microsoft.com/office/officeart/2005/8/layout/chevron2"/>
    <dgm:cxn modelId="{4E27CD5B-FE63-41B4-9B6F-6B8D19097D15}" type="presParOf" srcId="{DCBB8378-1B03-4840-88CF-FBB5F8F4CB03}" destId="{91684794-8C08-44B9-AD00-CA4E5207AC37}" srcOrd="6" destOrd="0" presId="urn:microsoft.com/office/officeart/2005/8/layout/chevron2"/>
    <dgm:cxn modelId="{80B7A5FA-410B-44D4-8DF5-3FE96B43662F}" type="presParOf" srcId="{91684794-8C08-44B9-AD00-CA4E5207AC37}" destId="{CCC66515-742E-4584-B34B-082FF3EFAF31}" srcOrd="0" destOrd="0" presId="urn:microsoft.com/office/officeart/2005/8/layout/chevron2"/>
    <dgm:cxn modelId="{8C48C063-F1C0-43CF-880E-1E138B9B70F9}" type="presParOf" srcId="{91684794-8C08-44B9-AD00-CA4E5207AC37}" destId="{D7239690-EA5C-4B00-A1AF-9586168C08F1}" srcOrd="1" destOrd="0" presId="urn:microsoft.com/office/officeart/2005/8/layout/chevron2"/>
    <dgm:cxn modelId="{ED68EBEA-B3FF-4036-8C4D-CD04C44B9324}" type="presParOf" srcId="{DCBB8378-1B03-4840-88CF-FBB5F8F4CB03}" destId="{9B6565DD-DB7A-4C61-93BA-4FE42B8FD81E}" srcOrd="7" destOrd="0" presId="urn:microsoft.com/office/officeart/2005/8/layout/chevron2"/>
    <dgm:cxn modelId="{758838FF-B9C3-47EA-9DE3-CC340CD288FE}" type="presParOf" srcId="{DCBB8378-1B03-4840-88CF-FBB5F8F4CB03}" destId="{864C5B27-52DD-4E14-8F8F-4ADD81D2962B}" srcOrd="8" destOrd="0" presId="urn:microsoft.com/office/officeart/2005/8/layout/chevron2"/>
    <dgm:cxn modelId="{67D29D70-7CB7-4222-9956-F14A2E2C638A}" type="presParOf" srcId="{864C5B27-52DD-4E14-8F8F-4ADD81D2962B}" destId="{BB4D88F4-F55A-4971-820B-3700C3A9D56B}" srcOrd="0" destOrd="0" presId="urn:microsoft.com/office/officeart/2005/8/layout/chevron2"/>
    <dgm:cxn modelId="{DA2304CC-7D90-4FC4-9009-FCF2535006B6}" type="presParOf" srcId="{864C5B27-52DD-4E14-8F8F-4ADD81D2962B}" destId="{2814F67B-46B0-45A1-9404-95C0C5B143ED}" srcOrd="1" destOrd="0" presId="urn:microsoft.com/office/officeart/2005/8/layout/chevron2"/>
    <dgm:cxn modelId="{7F86DCB4-F1AF-41EA-BC4F-46F7F14ECD75}" type="presParOf" srcId="{DCBB8378-1B03-4840-88CF-FBB5F8F4CB03}" destId="{BD8E4001-AA0E-4934-BA73-7E0DD371F446}" srcOrd="9" destOrd="0" presId="urn:microsoft.com/office/officeart/2005/8/layout/chevron2"/>
    <dgm:cxn modelId="{0FA2CCD8-7FD7-4AAD-9225-6CA7B0187144}" type="presParOf" srcId="{DCBB8378-1B03-4840-88CF-FBB5F8F4CB03}" destId="{E82294C5-929F-4C55-AE85-E3112F39CE24}" srcOrd="10" destOrd="0" presId="urn:microsoft.com/office/officeart/2005/8/layout/chevron2"/>
    <dgm:cxn modelId="{7DBE065B-E35F-42F6-8506-E56770E5E90D}" type="presParOf" srcId="{E82294C5-929F-4C55-AE85-E3112F39CE24}" destId="{4413D736-B542-4A45-9A6F-5F856F708F86}" srcOrd="0" destOrd="0" presId="urn:microsoft.com/office/officeart/2005/8/layout/chevron2"/>
    <dgm:cxn modelId="{05348A3C-EF50-4E0A-9700-D158008D515B}" type="presParOf" srcId="{E82294C5-929F-4C55-AE85-E3112F39CE24}" destId="{B7EA48ED-A2A6-4BE3-A5A4-72F67927BA99}" srcOrd="1" destOrd="0" presId="urn:microsoft.com/office/officeart/2005/8/layout/chevron2"/>
    <dgm:cxn modelId="{80EE2A6B-EE0C-4289-908C-6DEB2A8D636E}" type="presParOf" srcId="{DCBB8378-1B03-4840-88CF-FBB5F8F4CB03}" destId="{950DA19E-A6E0-48AD-A56C-552ABB6E3141}" srcOrd="11" destOrd="0" presId="urn:microsoft.com/office/officeart/2005/8/layout/chevron2"/>
    <dgm:cxn modelId="{DE0992F5-7254-4E61-B27F-2F81313E7EF4}" type="presParOf" srcId="{DCBB8378-1B03-4840-88CF-FBB5F8F4CB03}" destId="{1371F676-6569-4DF1-9425-C29619AB0311}" srcOrd="12" destOrd="0" presId="urn:microsoft.com/office/officeart/2005/8/layout/chevron2"/>
    <dgm:cxn modelId="{2C04DE0F-9B4F-4852-8FE2-B2BE0FF0423E}" type="presParOf" srcId="{1371F676-6569-4DF1-9425-C29619AB0311}" destId="{4E1E1DBC-02DC-47B6-B7CE-260C719CF9F4}" srcOrd="0" destOrd="0" presId="urn:microsoft.com/office/officeart/2005/8/layout/chevron2"/>
    <dgm:cxn modelId="{B92C20FB-CA52-4BCD-AAAE-BAFC27928BC9}" type="presParOf" srcId="{1371F676-6569-4DF1-9425-C29619AB0311}" destId="{5C46DE3F-112C-4FFE-8249-F1118B832A86}"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2A74EA-7935-49CF-8610-DA34D0D18195}">
      <dsp:nvSpPr>
        <dsp:cNvPr id="0" name=""/>
        <dsp:cNvSpPr/>
      </dsp:nvSpPr>
      <dsp:spPr>
        <a:xfrm>
          <a:off x="146880" y="1534911"/>
          <a:ext cx="888635" cy="444317"/>
        </a:xfrm>
        <a:prstGeom prst="roundRect">
          <a:avLst>
            <a:gd name="adj" fmla="val 10000"/>
          </a:avLst>
        </a:prstGeom>
        <a:solidFill>
          <a:schemeClr val="accent2"/>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Centrale</a:t>
          </a:r>
        </a:p>
      </dsp:txBody>
      <dsp:txXfrm>
        <a:off x="159894" y="1547925"/>
        <a:ext cx="862607" cy="418289"/>
      </dsp:txXfrm>
    </dsp:sp>
    <dsp:sp modelId="{B777D912-51DA-40A0-862D-56045F5E934C}">
      <dsp:nvSpPr>
        <dsp:cNvPr id="0" name=""/>
        <dsp:cNvSpPr/>
      </dsp:nvSpPr>
      <dsp:spPr>
        <a:xfrm rot="17692822">
          <a:off x="790812" y="1360531"/>
          <a:ext cx="844860" cy="26630"/>
        </a:xfrm>
        <a:custGeom>
          <a:avLst/>
          <a:gdLst/>
          <a:ahLst/>
          <a:cxnLst/>
          <a:rect l="0" t="0" r="0" b="0"/>
          <a:pathLst>
            <a:path>
              <a:moveTo>
                <a:pt x="0" y="13315"/>
              </a:moveTo>
              <a:lnTo>
                <a:pt x="844860" y="13315"/>
              </a:lnTo>
            </a:path>
          </a:pathLst>
        </a:custGeom>
        <a:noFill/>
        <a:ln w="25400">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1192121" y="1352725"/>
        <a:ext cx="42243" cy="42243"/>
      </dsp:txXfrm>
    </dsp:sp>
    <dsp:sp modelId="{DF79CE37-F30F-47C5-A55C-FD52A72BCDDB}">
      <dsp:nvSpPr>
        <dsp:cNvPr id="0" name=""/>
        <dsp:cNvSpPr/>
      </dsp:nvSpPr>
      <dsp:spPr>
        <a:xfrm>
          <a:off x="1390969" y="768464"/>
          <a:ext cx="888635" cy="444317"/>
        </a:xfrm>
        <a:prstGeom prst="roundRect">
          <a:avLst>
            <a:gd name="adj" fmla="val 10000"/>
          </a:avLst>
        </a:prstGeom>
        <a:solidFill>
          <a:schemeClr val="accent3">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Régionale</a:t>
          </a:r>
        </a:p>
      </dsp:txBody>
      <dsp:txXfrm>
        <a:off x="1403983" y="781478"/>
        <a:ext cx="862607" cy="418289"/>
      </dsp:txXfrm>
    </dsp:sp>
    <dsp:sp modelId="{742154FC-0535-411E-8E94-DECB56BDEA02}">
      <dsp:nvSpPr>
        <dsp:cNvPr id="0" name=""/>
        <dsp:cNvSpPr/>
      </dsp:nvSpPr>
      <dsp:spPr>
        <a:xfrm rot="18289469">
          <a:off x="2146111" y="721824"/>
          <a:ext cx="622441" cy="26630"/>
        </a:xfrm>
        <a:custGeom>
          <a:avLst/>
          <a:gdLst/>
          <a:ahLst/>
          <a:cxnLst/>
          <a:rect l="0" t="0" r="0" b="0"/>
          <a:pathLst>
            <a:path>
              <a:moveTo>
                <a:pt x="0" y="13315"/>
              </a:moveTo>
              <a:lnTo>
                <a:pt x="622441" y="13315"/>
              </a:lnTo>
            </a:path>
          </a:pathLst>
        </a:custGeom>
        <a:noFill/>
        <a:ln w="25400">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2441770" y="719579"/>
        <a:ext cx="31122" cy="31122"/>
      </dsp:txXfrm>
    </dsp:sp>
    <dsp:sp modelId="{C143DA3D-17BA-498B-B48E-0603E3664458}">
      <dsp:nvSpPr>
        <dsp:cNvPr id="0" name=""/>
        <dsp:cNvSpPr/>
      </dsp:nvSpPr>
      <dsp:spPr>
        <a:xfrm>
          <a:off x="2635058" y="257498"/>
          <a:ext cx="888635" cy="444317"/>
        </a:xfrm>
        <a:prstGeom prst="roundRect">
          <a:avLst>
            <a:gd name="adj" fmla="val 10000"/>
          </a:avLst>
        </a:prstGeom>
        <a:solidFill>
          <a:schemeClr val="accent4">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Départementale</a:t>
          </a:r>
        </a:p>
      </dsp:txBody>
      <dsp:txXfrm>
        <a:off x="2648072" y="270512"/>
        <a:ext cx="862607" cy="418289"/>
      </dsp:txXfrm>
    </dsp:sp>
    <dsp:sp modelId="{EB4653DF-8ADE-4612-B215-40D62C726B1D}">
      <dsp:nvSpPr>
        <dsp:cNvPr id="0" name=""/>
        <dsp:cNvSpPr/>
      </dsp:nvSpPr>
      <dsp:spPr>
        <a:xfrm>
          <a:off x="3523694" y="466342"/>
          <a:ext cx="355454" cy="26630"/>
        </a:xfrm>
        <a:custGeom>
          <a:avLst/>
          <a:gdLst/>
          <a:ahLst/>
          <a:cxnLst/>
          <a:rect l="0" t="0" r="0" b="0"/>
          <a:pathLst>
            <a:path>
              <a:moveTo>
                <a:pt x="0" y="13315"/>
              </a:moveTo>
              <a:lnTo>
                <a:pt x="355454"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3692534" y="470771"/>
        <a:ext cx="17772" cy="17772"/>
      </dsp:txXfrm>
    </dsp:sp>
    <dsp:sp modelId="{0C2C7294-021C-4395-800A-D28430205CBA}">
      <dsp:nvSpPr>
        <dsp:cNvPr id="0" name=""/>
        <dsp:cNvSpPr/>
      </dsp:nvSpPr>
      <dsp:spPr>
        <a:xfrm>
          <a:off x="3879148" y="257498"/>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Comunale</a:t>
          </a:r>
        </a:p>
      </dsp:txBody>
      <dsp:txXfrm>
        <a:off x="3892162" y="270512"/>
        <a:ext cx="862607" cy="418289"/>
      </dsp:txXfrm>
    </dsp:sp>
    <dsp:sp modelId="{9D2CCECF-46BA-412A-B98E-B7B1EEF9303B}">
      <dsp:nvSpPr>
        <dsp:cNvPr id="0" name=""/>
        <dsp:cNvSpPr/>
      </dsp:nvSpPr>
      <dsp:spPr>
        <a:xfrm rot="19457599">
          <a:off x="4726638" y="338600"/>
          <a:ext cx="437742" cy="26630"/>
        </a:xfrm>
        <a:custGeom>
          <a:avLst/>
          <a:gdLst/>
          <a:ahLst/>
          <a:cxnLst/>
          <a:rect l="0" t="0" r="0" b="0"/>
          <a:pathLst>
            <a:path>
              <a:moveTo>
                <a:pt x="0" y="13315"/>
              </a:moveTo>
              <a:lnTo>
                <a:pt x="437742"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4934566" y="340972"/>
        <a:ext cx="21887" cy="21887"/>
      </dsp:txXfrm>
    </dsp:sp>
    <dsp:sp modelId="{7DF74C68-C1AE-455D-8372-B788D3EDA67C}">
      <dsp:nvSpPr>
        <dsp:cNvPr id="0" name=""/>
        <dsp:cNvSpPr/>
      </dsp:nvSpPr>
      <dsp:spPr>
        <a:xfrm>
          <a:off x="5123237" y="2016"/>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Bureau de vote</a:t>
          </a:r>
        </a:p>
      </dsp:txBody>
      <dsp:txXfrm>
        <a:off x="5136251" y="15030"/>
        <a:ext cx="862607" cy="418289"/>
      </dsp:txXfrm>
    </dsp:sp>
    <dsp:sp modelId="{2DB457FD-49F7-4D00-8FCB-591736A91706}">
      <dsp:nvSpPr>
        <dsp:cNvPr id="0" name=""/>
        <dsp:cNvSpPr/>
      </dsp:nvSpPr>
      <dsp:spPr>
        <a:xfrm rot="2142401">
          <a:off x="4726638" y="594083"/>
          <a:ext cx="437742" cy="26630"/>
        </a:xfrm>
        <a:custGeom>
          <a:avLst/>
          <a:gdLst/>
          <a:ahLst/>
          <a:cxnLst/>
          <a:rect l="0" t="0" r="0" b="0"/>
          <a:pathLst>
            <a:path>
              <a:moveTo>
                <a:pt x="0" y="13315"/>
              </a:moveTo>
              <a:lnTo>
                <a:pt x="437742"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4934566" y="596455"/>
        <a:ext cx="21887" cy="21887"/>
      </dsp:txXfrm>
    </dsp:sp>
    <dsp:sp modelId="{D67D9EA7-D133-4427-AEC5-6E42CCA03E88}">
      <dsp:nvSpPr>
        <dsp:cNvPr id="0" name=""/>
        <dsp:cNvSpPr/>
      </dsp:nvSpPr>
      <dsp:spPr>
        <a:xfrm>
          <a:off x="5123237" y="512981"/>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Bureau de vote</a:t>
          </a:r>
        </a:p>
      </dsp:txBody>
      <dsp:txXfrm>
        <a:off x="5136251" y="525995"/>
        <a:ext cx="862607" cy="418289"/>
      </dsp:txXfrm>
    </dsp:sp>
    <dsp:sp modelId="{23A963A5-56A2-47B2-964C-3F056BF5DFD0}">
      <dsp:nvSpPr>
        <dsp:cNvPr id="0" name=""/>
        <dsp:cNvSpPr/>
      </dsp:nvSpPr>
      <dsp:spPr>
        <a:xfrm rot="3310531">
          <a:off x="2146111" y="1232789"/>
          <a:ext cx="622441" cy="26630"/>
        </a:xfrm>
        <a:custGeom>
          <a:avLst/>
          <a:gdLst/>
          <a:ahLst/>
          <a:cxnLst/>
          <a:rect l="0" t="0" r="0" b="0"/>
          <a:pathLst>
            <a:path>
              <a:moveTo>
                <a:pt x="0" y="13315"/>
              </a:moveTo>
              <a:lnTo>
                <a:pt x="622441" y="13315"/>
              </a:lnTo>
            </a:path>
          </a:pathLst>
        </a:custGeom>
        <a:noFill/>
        <a:ln w="25400">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2441770" y="1230544"/>
        <a:ext cx="31122" cy="31122"/>
      </dsp:txXfrm>
    </dsp:sp>
    <dsp:sp modelId="{9239A0F1-35C0-425B-A197-C742B00AD09B}">
      <dsp:nvSpPr>
        <dsp:cNvPr id="0" name=""/>
        <dsp:cNvSpPr/>
      </dsp:nvSpPr>
      <dsp:spPr>
        <a:xfrm>
          <a:off x="2635058" y="1279429"/>
          <a:ext cx="888635" cy="444317"/>
        </a:xfrm>
        <a:prstGeom prst="roundRect">
          <a:avLst>
            <a:gd name="adj" fmla="val 10000"/>
          </a:avLst>
        </a:prstGeom>
        <a:solidFill>
          <a:schemeClr val="accent4">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Départementale</a:t>
          </a:r>
        </a:p>
      </dsp:txBody>
      <dsp:txXfrm>
        <a:off x="2648072" y="1292443"/>
        <a:ext cx="862607" cy="418289"/>
      </dsp:txXfrm>
    </dsp:sp>
    <dsp:sp modelId="{762ACF77-362B-440D-88EC-5D62FF539E93}">
      <dsp:nvSpPr>
        <dsp:cNvPr id="0" name=""/>
        <dsp:cNvSpPr/>
      </dsp:nvSpPr>
      <dsp:spPr>
        <a:xfrm rot="19457599">
          <a:off x="3482549" y="1360531"/>
          <a:ext cx="437742" cy="26630"/>
        </a:xfrm>
        <a:custGeom>
          <a:avLst/>
          <a:gdLst/>
          <a:ahLst/>
          <a:cxnLst/>
          <a:rect l="0" t="0" r="0" b="0"/>
          <a:pathLst>
            <a:path>
              <a:moveTo>
                <a:pt x="0" y="13315"/>
              </a:moveTo>
              <a:lnTo>
                <a:pt x="437742"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3690477" y="1362903"/>
        <a:ext cx="21887" cy="21887"/>
      </dsp:txXfrm>
    </dsp:sp>
    <dsp:sp modelId="{18F2BC28-CB99-486A-8B05-5B07C3A7D1C3}">
      <dsp:nvSpPr>
        <dsp:cNvPr id="0" name=""/>
        <dsp:cNvSpPr/>
      </dsp:nvSpPr>
      <dsp:spPr>
        <a:xfrm>
          <a:off x="3879148" y="1023946"/>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Sous-Prefectorale</a:t>
          </a:r>
        </a:p>
      </dsp:txBody>
      <dsp:txXfrm>
        <a:off x="3892162" y="1036960"/>
        <a:ext cx="862607" cy="418289"/>
      </dsp:txXfrm>
    </dsp:sp>
    <dsp:sp modelId="{D6466AF7-6440-4F85-A3EE-A5F3911DB907}">
      <dsp:nvSpPr>
        <dsp:cNvPr id="0" name=""/>
        <dsp:cNvSpPr/>
      </dsp:nvSpPr>
      <dsp:spPr>
        <a:xfrm>
          <a:off x="4767783" y="1232789"/>
          <a:ext cx="355454" cy="26630"/>
        </a:xfrm>
        <a:custGeom>
          <a:avLst/>
          <a:gdLst/>
          <a:ahLst/>
          <a:cxnLst/>
          <a:rect l="0" t="0" r="0" b="0"/>
          <a:pathLst>
            <a:path>
              <a:moveTo>
                <a:pt x="0" y="13315"/>
              </a:moveTo>
              <a:lnTo>
                <a:pt x="355454"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4936623" y="1237219"/>
        <a:ext cx="17772" cy="17772"/>
      </dsp:txXfrm>
    </dsp:sp>
    <dsp:sp modelId="{6BD655BF-A353-402C-B0E8-5704E83C84C9}">
      <dsp:nvSpPr>
        <dsp:cNvPr id="0" name=""/>
        <dsp:cNvSpPr/>
      </dsp:nvSpPr>
      <dsp:spPr>
        <a:xfrm>
          <a:off x="5123237" y="1023946"/>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Bureau de vote</a:t>
          </a:r>
        </a:p>
      </dsp:txBody>
      <dsp:txXfrm>
        <a:off x="5136251" y="1036960"/>
        <a:ext cx="862607" cy="418289"/>
      </dsp:txXfrm>
    </dsp:sp>
    <dsp:sp modelId="{B1FF0CB5-8C34-490E-8046-9184692A148E}">
      <dsp:nvSpPr>
        <dsp:cNvPr id="0" name=""/>
        <dsp:cNvSpPr/>
      </dsp:nvSpPr>
      <dsp:spPr>
        <a:xfrm rot="2142401">
          <a:off x="3482549" y="1616013"/>
          <a:ext cx="437742" cy="26630"/>
        </a:xfrm>
        <a:custGeom>
          <a:avLst/>
          <a:gdLst/>
          <a:ahLst/>
          <a:cxnLst/>
          <a:rect l="0" t="0" r="0" b="0"/>
          <a:pathLst>
            <a:path>
              <a:moveTo>
                <a:pt x="0" y="13315"/>
              </a:moveTo>
              <a:lnTo>
                <a:pt x="437742"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3690477" y="1618385"/>
        <a:ext cx="21887" cy="21887"/>
      </dsp:txXfrm>
    </dsp:sp>
    <dsp:sp modelId="{F144F44C-EE23-4B68-B8D6-764886770E48}">
      <dsp:nvSpPr>
        <dsp:cNvPr id="0" name=""/>
        <dsp:cNvSpPr/>
      </dsp:nvSpPr>
      <dsp:spPr>
        <a:xfrm>
          <a:off x="3879148" y="1534911"/>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Communale</a:t>
          </a:r>
        </a:p>
      </dsp:txBody>
      <dsp:txXfrm>
        <a:off x="3892162" y="1547925"/>
        <a:ext cx="862607" cy="418289"/>
      </dsp:txXfrm>
    </dsp:sp>
    <dsp:sp modelId="{E8ED08CB-8F67-406A-909C-02BD3C6B8995}">
      <dsp:nvSpPr>
        <dsp:cNvPr id="0" name=""/>
        <dsp:cNvSpPr/>
      </dsp:nvSpPr>
      <dsp:spPr>
        <a:xfrm>
          <a:off x="4767783" y="1743755"/>
          <a:ext cx="355454" cy="26630"/>
        </a:xfrm>
        <a:custGeom>
          <a:avLst/>
          <a:gdLst/>
          <a:ahLst/>
          <a:cxnLst/>
          <a:rect l="0" t="0" r="0" b="0"/>
          <a:pathLst>
            <a:path>
              <a:moveTo>
                <a:pt x="0" y="13315"/>
              </a:moveTo>
              <a:lnTo>
                <a:pt x="355454"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4936623" y="1748184"/>
        <a:ext cx="17772" cy="17772"/>
      </dsp:txXfrm>
    </dsp:sp>
    <dsp:sp modelId="{1F17F4C1-2609-4C9F-96FB-7E56CA5069B1}">
      <dsp:nvSpPr>
        <dsp:cNvPr id="0" name=""/>
        <dsp:cNvSpPr/>
      </dsp:nvSpPr>
      <dsp:spPr>
        <a:xfrm>
          <a:off x="5123237" y="1534911"/>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Bureau de vote</a:t>
          </a:r>
        </a:p>
      </dsp:txBody>
      <dsp:txXfrm>
        <a:off x="5136251" y="1547925"/>
        <a:ext cx="862607" cy="418289"/>
      </dsp:txXfrm>
    </dsp:sp>
    <dsp:sp modelId="{3323534D-91A8-4313-AE0A-0FD8E8040ACD}">
      <dsp:nvSpPr>
        <dsp:cNvPr id="0" name=""/>
        <dsp:cNvSpPr/>
      </dsp:nvSpPr>
      <dsp:spPr>
        <a:xfrm rot="3907178">
          <a:off x="790812" y="2126979"/>
          <a:ext cx="844860" cy="26630"/>
        </a:xfrm>
        <a:custGeom>
          <a:avLst/>
          <a:gdLst/>
          <a:ahLst/>
          <a:cxnLst/>
          <a:rect l="0" t="0" r="0" b="0"/>
          <a:pathLst>
            <a:path>
              <a:moveTo>
                <a:pt x="0" y="13315"/>
              </a:moveTo>
              <a:lnTo>
                <a:pt x="844860" y="13315"/>
              </a:lnTo>
            </a:path>
          </a:pathLst>
        </a:custGeom>
        <a:noFill/>
        <a:ln w="25400">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1192121" y="2119172"/>
        <a:ext cx="42243" cy="42243"/>
      </dsp:txXfrm>
    </dsp:sp>
    <dsp:sp modelId="{29FAB15B-84A1-46D3-B352-DBDB5A29F253}">
      <dsp:nvSpPr>
        <dsp:cNvPr id="0" name=""/>
        <dsp:cNvSpPr/>
      </dsp:nvSpPr>
      <dsp:spPr>
        <a:xfrm>
          <a:off x="1390969" y="2301359"/>
          <a:ext cx="888635" cy="444317"/>
        </a:xfrm>
        <a:prstGeom prst="roundRect">
          <a:avLst>
            <a:gd name="adj" fmla="val 10000"/>
          </a:avLst>
        </a:prstGeom>
        <a:solidFill>
          <a:schemeClr val="accent3">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Régionale</a:t>
          </a:r>
        </a:p>
      </dsp:txBody>
      <dsp:txXfrm>
        <a:off x="1403983" y="2314373"/>
        <a:ext cx="862607" cy="418289"/>
      </dsp:txXfrm>
    </dsp:sp>
    <dsp:sp modelId="{024B9BDC-C347-4322-9916-04D85FDE1D2C}">
      <dsp:nvSpPr>
        <dsp:cNvPr id="0" name=""/>
        <dsp:cNvSpPr/>
      </dsp:nvSpPr>
      <dsp:spPr>
        <a:xfrm>
          <a:off x="2279604" y="2510202"/>
          <a:ext cx="355454" cy="26630"/>
        </a:xfrm>
        <a:custGeom>
          <a:avLst/>
          <a:gdLst/>
          <a:ahLst/>
          <a:cxnLst/>
          <a:rect l="0" t="0" r="0" b="0"/>
          <a:pathLst>
            <a:path>
              <a:moveTo>
                <a:pt x="0" y="13315"/>
              </a:moveTo>
              <a:lnTo>
                <a:pt x="355454" y="13315"/>
              </a:lnTo>
            </a:path>
          </a:pathLst>
        </a:custGeom>
        <a:noFill/>
        <a:ln w="25400">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2448445" y="2514631"/>
        <a:ext cx="17772" cy="17772"/>
      </dsp:txXfrm>
    </dsp:sp>
    <dsp:sp modelId="{01AC0B37-3392-42A7-B20A-743F530A6B02}">
      <dsp:nvSpPr>
        <dsp:cNvPr id="0" name=""/>
        <dsp:cNvSpPr/>
      </dsp:nvSpPr>
      <dsp:spPr>
        <a:xfrm>
          <a:off x="2635058" y="2301359"/>
          <a:ext cx="888635" cy="444317"/>
        </a:xfrm>
        <a:prstGeom prst="roundRect">
          <a:avLst>
            <a:gd name="adj" fmla="val 10000"/>
          </a:avLst>
        </a:prstGeom>
        <a:solidFill>
          <a:schemeClr val="accent4">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Départementale</a:t>
          </a:r>
        </a:p>
      </dsp:txBody>
      <dsp:txXfrm>
        <a:off x="2648072" y="2314373"/>
        <a:ext cx="862607" cy="418289"/>
      </dsp:txXfrm>
    </dsp:sp>
    <dsp:sp modelId="{60596048-5993-404D-895E-CC85D04AA960}">
      <dsp:nvSpPr>
        <dsp:cNvPr id="0" name=""/>
        <dsp:cNvSpPr/>
      </dsp:nvSpPr>
      <dsp:spPr>
        <a:xfrm>
          <a:off x="3523694" y="2510202"/>
          <a:ext cx="355454" cy="26630"/>
        </a:xfrm>
        <a:custGeom>
          <a:avLst/>
          <a:gdLst/>
          <a:ahLst/>
          <a:cxnLst/>
          <a:rect l="0" t="0" r="0" b="0"/>
          <a:pathLst>
            <a:path>
              <a:moveTo>
                <a:pt x="0" y="13315"/>
              </a:moveTo>
              <a:lnTo>
                <a:pt x="355454"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3692534" y="2514631"/>
        <a:ext cx="17772" cy="17772"/>
      </dsp:txXfrm>
    </dsp:sp>
    <dsp:sp modelId="{FE3D83D0-23A0-4706-B15D-2CEEC537472A}">
      <dsp:nvSpPr>
        <dsp:cNvPr id="0" name=""/>
        <dsp:cNvSpPr/>
      </dsp:nvSpPr>
      <dsp:spPr>
        <a:xfrm>
          <a:off x="3879148" y="2301359"/>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Commission Electorale Sous-Préfectorale</a:t>
          </a:r>
        </a:p>
      </dsp:txBody>
      <dsp:txXfrm>
        <a:off x="3892162" y="2314373"/>
        <a:ext cx="862607" cy="418289"/>
      </dsp:txXfrm>
    </dsp:sp>
    <dsp:sp modelId="{32F18F6D-2FC6-4367-B8D2-0136D6EF914F}">
      <dsp:nvSpPr>
        <dsp:cNvPr id="0" name=""/>
        <dsp:cNvSpPr/>
      </dsp:nvSpPr>
      <dsp:spPr>
        <a:xfrm rot="19457599">
          <a:off x="4726638" y="2382461"/>
          <a:ext cx="437742" cy="26630"/>
        </a:xfrm>
        <a:custGeom>
          <a:avLst/>
          <a:gdLst/>
          <a:ahLst/>
          <a:cxnLst/>
          <a:rect l="0" t="0" r="0" b="0"/>
          <a:pathLst>
            <a:path>
              <a:moveTo>
                <a:pt x="0" y="13315"/>
              </a:moveTo>
              <a:lnTo>
                <a:pt x="437742"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4934566" y="2384833"/>
        <a:ext cx="21887" cy="21887"/>
      </dsp:txXfrm>
    </dsp:sp>
    <dsp:sp modelId="{CF6AAA60-9504-47CA-BA20-4CB5B3E0D4DF}">
      <dsp:nvSpPr>
        <dsp:cNvPr id="0" name=""/>
        <dsp:cNvSpPr/>
      </dsp:nvSpPr>
      <dsp:spPr>
        <a:xfrm>
          <a:off x="5123237" y="2045876"/>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Bureau de vote</a:t>
          </a:r>
        </a:p>
      </dsp:txBody>
      <dsp:txXfrm>
        <a:off x="5136251" y="2058890"/>
        <a:ext cx="862607" cy="418289"/>
      </dsp:txXfrm>
    </dsp:sp>
    <dsp:sp modelId="{3F3520D8-DD36-4017-9F1F-A64D343F87A6}">
      <dsp:nvSpPr>
        <dsp:cNvPr id="0" name=""/>
        <dsp:cNvSpPr/>
      </dsp:nvSpPr>
      <dsp:spPr>
        <a:xfrm rot="2142401">
          <a:off x="4726638" y="2637944"/>
          <a:ext cx="437742" cy="26630"/>
        </a:xfrm>
        <a:custGeom>
          <a:avLst/>
          <a:gdLst/>
          <a:ahLst/>
          <a:cxnLst/>
          <a:rect l="0" t="0" r="0" b="0"/>
          <a:pathLst>
            <a:path>
              <a:moveTo>
                <a:pt x="0" y="13315"/>
              </a:moveTo>
              <a:lnTo>
                <a:pt x="437742" y="13315"/>
              </a:lnTo>
            </a:path>
          </a:pathLst>
        </a:custGeom>
        <a:noFill/>
        <a:ln w="25400">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CI" sz="500" kern="1200"/>
        </a:p>
      </dsp:txBody>
      <dsp:txXfrm>
        <a:off x="4934566" y="2640316"/>
        <a:ext cx="21887" cy="21887"/>
      </dsp:txXfrm>
    </dsp:sp>
    <dsp:sp modelId="{E29F653E-A57F-4CC8-AF10-7D5A3340A37F}">
      <dsp:nvSpPr>
        <dsp:cNvPr id="0" name=""/>
        <dsp:cNvSpPr/>
      </dsp:nvSpPr>
      <dsp:spPr>
        <a:xfrm>
          <a:off x="5123237" y="2556842"/>
          <a:ext cx="888635" cy="444317"/>
        </a:xfrm>
        <a:prstGeom prst="roundRect">
          <a:avLst>
            <a:gd name="adj" fmla="val 10000"/>
          </a:avLst>
        </a:prstGeom>
        <a:solidFill>
          <a:schemeClr val="accent5">
            <a:hueOff val="0"/>
            <a:satOff val="0"/>
            <a:lumOff val="0"/>
            <a:alphaOff val="0"/>
          </a:schemeClr>
        </a:solidFill>
        <a:ln w="25400">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CI" sz="900" kern="1200"/>
            <a:t>Bureau de vote</a:t>
          </a:r>
        </a:p>
      </dsp:txBody>
      <dsp:txXfrm>
        <a:off x="5136251" y="2569856"/>
        <a:ext cx="862607" cy="4182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B30C6B-7473-4863-87BB-25E160C3D13F}">
      <dsp:nvSpPr>
        <dsp:cNvPr id="0" name=""/>
        <dsp:cNvSpPr/>
      </dsp:nvSpPr>
      <dsp:spPr>
        <a:xfrm rot="5400000">
          <a:off x="-68447" y="69084"/>
          <a:ext cx="456318" cy="319423"/>
        </a:xfrm>
        <a:prstGeom prst="chevron">
          <a:avLst/>
        </a:prstGeom>
        <a:solidFill>
          <a:schemeClr val="accent2">
            <a:hueOff val="0"/>
            <a:satOff val="0"/>
            <a:lumOff val="0"/>
            <a:alphaOff val="0"/>
          </a:schemeClr>
        </a:solidFill>
        <a:ln w="25400">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1</a:t>
          </a:r>
        </a:p>
      </dsp:txBody>
      <dsp:txXfrm rot="-5400000">
        <a:off x="1" y="160349"/>
        <a:ext cx="319423" cy="136895"/>
      </dsp:txXfrm>
    </dsp:sp>
    <dsp:sp modelId="{28139A0D-1C99-4C15-BB16-F082BA2EAA64}">
      <dsp:nvSpPr>
        <dsp:cNvPr id="0" name=""/>
        <dsp:cNvSpPr/>
      </dsp:nvSpPr>
      <dsp:spPr>
        <a:xfrm rot="5400000">
          <a:off x="3131125" y="-2811065"/>
          <a:ext cx="296607" cy="5920011"/>
        </a:xfrm>
        <a:prstGeom prst="round2SameRect">
          <a:avLst/>
        </a:prstGeom>
        <a:solidFill>
          <a:schemeClr val="lt1">
            <a:alpha val="90000"/>
            <a:hueOff val="0"/>
            <a:satOff val="0"/>
            <a:lumOff val="0"/>
            <a:alphaOff val="0"/>
          </a:schemeClr>
        </a:solidFill>
        <a:ln w="25400">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Cartographie électorale</a:t>
          </a:r>
        </a:p>
      </dsp:txBody>
      <dsp:txXfrm rot="-5400000">
        <a:off x="319424" y="15115"/>
        <a:ext cx="5905532" cy="267649"/>
      </dsp:txXfrm>
    </dsp:sp>
    <dsp:sp modelId="{F911ACE1-BE96-4360-BE64-DD1EA3B4F29E}">
      <dsp:nvSpPr>
        <dsp:cNvPr id="0" name=""/>
        <dsp:cNvSpPr/>
      </dsp:nvSpPr>
      <dsp:spPr>
        <a:xfrm rot="5400000">
          <a:off x="-68447" y="432810"/>
          <a:ext cx="456318" cy="319423"/>
        </a:xfrm>
        <a:prstGeom prst="chevron">
          <a:avLst/>
        </a:prstGeom>
        <a:solidFill>
          <a:schemeClr val="accent3">
            <a:hueOff val="0"/>
            <a:satOff val="0"/>
            <a:lumOff val="0"/>
            <a:alphaOff val="0"/>
          </a:schemeClr>
        </a:solidFill>
        <a:ln w="25400">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2</a:t>
          </a:r>
        </a:p>
      </dsp:txBody>
      <dsp:txXfrm rot="-5400000">
        <a:off x="1" y="524075"/>
        <a:ext cx="319423" cy="136895"/>
      </dsp:txXfrm>
    </dsp:sp>
    <dsp:sp modelId="{6942AB16-1111-4561-80C5-EB8B3249B86A}">
      <dsp:nvSpPr>
        <dsp:cNvPr id="0" name=""/>
        <dsp:cNvSpPr/>
      </dsp:nvSpPr>
      <dsp:spPr>
        <a:xfrm rot="5400000">
          <a:off x="3131125" y="-2447340"/>
          <a:ext cx="296607" cy="5920011"/>
        </a:xfrm>
        <a:prstGeom prst="round2SameRect">
          <a:avLst/>
        </a:prstGeom>
        <a:solidFill>
          <a:schemeClr val="lt1">
            <a:alpha val="90000"/>
            <a:hueOff val="0"/>
            <a:satOff val="0"/>
            <a:lumOff val="0"/>
            <a:alphaOff val="0"/>
          </a:schemeClr>
        </a:solidFill>
        <a:ln w="25400">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Révision de la liste électorale</a:t>
          </a:r>
        </a:p>
      </dsp:txBody>
      <dsp:txXfrm rot="-5400000">
        <a:off x="319424" y="378840"/>
        <a:ext cx="5905532" cy="267649"/>
      </dsp:txXfrm>
    </dsp:sp>
    <dsp:sp modelId="{315356D0-B991-4756-95FB-91C8A9B00FCF}">
      <dsp:nvSpPr>
        <dsp:cNvPr id="0" name=""/>
        <dsp:cNvSpPr/>
      </dsp:nvSpPr>
      <dsp:spPr>
        <a:xfrm rot="5400000">
          <a:off x="-68447" y="796535"/>
          <a:ext cx="456318" cy="319423"/>
        </a:xfrm>
        <a:prstGeom prst="chevron">
          <a:avLst/>
        </a:prstGeom>
        <a:solidFill>
          <a:schemeClr val="accent4">
            <a:hueOff val="0"/>
            <a:satOff val="0"/>
            <a:lumOff val="0"/>
            <a:alphaOff val="0"/>
          </a:schemeClr>
        </a:solidFill>
        <a:ln w="25400">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3</a:t>
          </a:r>
        </a:p>
      </dsp:txBody>
      <dsp:txXfrm rot="-5400000">
        <a:off x="1" y="887800"/>
        <a:ext cx="319423" cy="136895"/>
      </dsp:txXfrm>
    </dsp:sp>
    <dsp:sp modelId="{910D45A6-6800-4BD2-B3C6-54D7003A51AE}">
      <dsp:nvSpPr>
        <dsp:cNvPr id="0" name=""/>
        <dsp:cNvSpPr/>
      </dsp:nvSpPr>
      <dsp:spPr>
        <a:xfrm rot="5400000">
          <a:off x="3131125" y="-2083614"/>
          <a:ext cx="296607" cy="5920011"/>
        </a:xfrm>
        <a:prstGeom prst="round2SameRect">
          <a:avLst/>
        </a:prstGeom>
        <a:solidFill>
          <a:schemeClr val="lt1">
            <a:alpha val="90000"/>
            <a:hueOff val="0"/>
            <a:satOff val="0"/>
            <a:lumOff val="0"/>
            <a:alphaOff val="0"/>
          </a:schemeClr>
        </a:solidFill>
        <a:ln w="25400">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Scrutin</a:t>
          </a:r>
        </a:p>
      </dsp:txBody>
      <dsp:txXfrm rot="-5400000">
        <a:off x="319424" y="742566"/>
        <a:ext cx="5905532" cy="267649"/>
      </dsp:txXfrm>
    </dsp:sp>
    <dsp:sp modelId="{CCC66515-742E-4584-B34B-082FF3EFAF31}">
      <dsp:nvSpPr>
        <dsp:cNvPr id="0" name=""/>
        <dsp:cNvSpPr/>
      </dsp:nvSpPr>
      <dsp:spPr>
        <a:xfrm rot="5400000">
          <a:off x="-68447" y="1160261"/>
          <a:ext cx="456318" cy="319423"/>
        </a:xfrm>
        <a:prstGeom prst="chevron">
          <a:avLst/>
        </a:prstGeom>
        <a:solidFill>
          <a:schemeClr val="accent5">
            <a:hueOff val="0"/>
            <a:satOff val="0"/>
            <a:lumOff val="0"/>
            <a:alphaOff val="0"/>
          </a:schemeClr>
        </a:solidFill>
        <a:ln w="25400">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4</a:t>
          </a:r>
        </a:p>
      </dsp:txBody>
      <dsp:txXfrm rot="-5400000">
        <a:off x="1" y="1251526"/>
        <a:ext cx="319423" cy="136895"/>
      </dsp:txXfrm>
    </dsp:sp>
    <dsp:sp modelId="{D7239690-EA5C-4B00-A1AF-9586168C08F1}">
      <dsp:nvSpPr>
        <dsp:cNvPr id="0" name=""/>
        <dsp:cNvSpPr/>
      </dsp:nvSpPr>
      <dsp:spPr>
        <a:xfrm rot="5400000">
          <a:off x="3131125" y="-1719888"/>
          <a:ext cx="296607" cy="5920011"/>
        </a:xfrm>
        <a:prstGeom prst="round2SameRect">
          <a:avLst/>
        </a:prstGeom>
        <a:solidFill>
          <a:schemeClr val="lt1">
            <a:alpha val="90000"/>
            <a:hueOff val="0"/>
            <a:satOff val="0"/>
            <a:lumOff val="0"/>
            <a:alphaOff val="0"/>
          </a:schemeClr>
        </a:solidFill>
        <a:ln w="25400">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Dépouillement</a:t>
          </a:r>
        </a:p>
      </dsp:txBody>
      <dsp:txXfrm rot="-5400000">
        <a:off x="319424" y="1106292"/>
        <a:ext cx="5905532" cy="267649"/>
      </dsp:txXfrm>
    </dsp:sp>
    <dsp:sp modelId="{BB4D88F4-F55A-4971-820B-3700C3A9D56B}">
      <dsp:nvSpPr>
        <dsp:cNvPr id="0" name=""/>
        <dsp:cNvSpPr/>
      </dsp:nvSpPr>
      <dsp:spPr>
        <a:xfrm rot="5400000">
          <a:off x="-68447" y="1523987"/>
          <a:ext cx="456318" cy="319423"/>
        </a:xfrm>
        <a:prstGeom prst="chevron">
          <a:avLst/>
        </a:prstGeom>
        <a:solidFill>
          <a:schemeClr val="accent6">
            <a:hueOff val="0"/>
            <a:satOff val="0"/>
            <a:lumOff val="0"/>
            <a:alphaOff val="0"/>
          </a:schemeClr>
        </a:solidFill>
        <a:ln w="25400">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5</a:t>
          </a:r>
        </a:p>
      </dsp:txBody>
      <dsp:txXfrm rot="-5400000">
        <a:off x="1" y="1615252"/>
        <a:ext cx="319423" cy="136895"/>
      </dsp:txXfrm>
    </dsp:sp>
    <dsp:sp modelId="{2814F67B-46B0-45A1-9404-95C0C5B143ED}">
      <dsp:nvSpPr>
        <dsp:cNvPr id="0" name=""/>
        <dsp:cNvSpPr/>
      </dsp:nvSpPr>
      <dsp:spPr>
        <a:xfrm rot="5400000">
          <a:off x="3131125" y="-1356163"/>
          <a:ext cx="296607" cy="5920011"/>
        </a:xfrm>
        <a:prstGeom prst="round2SameRect">
          <a:avLst/>
        </a:prstGeom>
        <a:solidFill>
          <a:schemeClr val="lt1">
            <a:alpha val="90000"/>
            <a:hueOff val="0"/>
            <a:satOff val="0"/>
            <a:lumOff val="0"/>
            <a:alphaOff val="0"/>
          </a:schemeClr>
        </a:solidFill>
        <a:ln w="25400">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Compilation des résultats</a:t>
          </a:r>
        </a:p>
      </dsp:txBody>
      <dsp:txXfrm rot="-5400000">
        <a:off x="319424" y="1470017"/>
        <a:ext cx="5905532" cy="267649"/>
      </dsp:txXfrm>
    </dsp:sp>
    <dsp:sp modelId="{4413D736-B542-4A45-9A6F-5F856F708F86}">
      <dsp:nvSpPr>
        <dsp:cNvPr id="0" name=""/>
        <dsp:cNvSpPr/>
      </dsp:nvSpPr>
      <dsp:spPr>
        <a:xfrm rot="5400000">
          <a:off x="-68447" y="1887712"/>
          <a:ext cx="456318" cy="319423"/>
        </a:xfrm>
        <a:prstGeom prst="chevron">
          <a:avLst/>
        </a:prstGeom>
        <a:solidFill>
          <a:schemeClr val="accent2">
            <a:hueOff val="0"/>
            <a:satOff val="0"/>
            <a:lumOff val="0"/>
            <a:alphaOff val="0"/>
          </a:schemeClr>
        </a:solidFill>
        <a:ln w="25400">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6</a:t>
          </a:r>
        </a:p>
      </dsp:txBody>
      <dsp:txXfrm rot="-5400000">
        <a:off x="1" y="1978977"/>
        <a:ext cx="319423" cy="136895"/>
      </dsp:txXfrm>
    </dsp:sp>
    <dsp:sp modelId="{B7EA48ED-A2A6-4BE3-A5A4-72F67927BA99}">
      <dsp:nvSpPr>
        <dsp:cNvPr id="0" name=""/>
        <dsp:cNvSpPr/>
      </dsp:nvSpPr>
      <dsp:spPr>
        <a:xfrm rot="5400000">
          <a:off x="3131125" y="-992437"/>
          <a:ext cx="296607" cy="5920011"/>
        </a:xfrm>
        <a:prstGeom prst="round2SameRect">
          <a:avLst/>
        </a:prstGeom>
        <a:solidFill>
          <a:schemeClr val="lt1">
            <a:alpha val="90000"/>
            <a:hueOff val="0"/>
            <a:satOff val="0"/>
            <a:lumOff val="0"/>
            <a:alphaOff val="0"/>
          </a:schemeClr>
        </a:solidFill>
        <a:ln w="25400">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Consolidation des résultats</a:t>
          </a:r>
        </a:p>
      </dsp:txBody>
      <dsp:txXfrm rot="-5400000">
        <a:off x="319424" y="1833743"/>
        <a:ext cx="5905532" cy="267649"/>
      </dsp:txXfrm>
    </dsp:sp>
    <dsp:sp modelId="{4E1E1DBC-02DC-47B6-B7CE-260C719CF9F4}">
      <dsp:nvSpPr>
        <dsp:cNvPr id="0" name=""/>
        <dsp:cNvSpPr/>
      </dsp:nvSpPr>
      <dsp:spPr>
        <a:xfrm rot="5400000">
          <a:off x="-68447" y="2251438"/>
          <a:ext cx="456318" cy="319423"/>
        </a:xfrm>
        <a:prstGeom prst="chevron">
          <a:avLst/>
        </a:prstGeom>
        <a:solidFill>
          <a:schemeClr val="accent3">
            <a:hueOff val="0"/>
            <a:satOff val="0"/>
            <a:lumOff val="0"/>
            <a:alphaOff val="0"/>
          </a:schemeClr>
        </a:solidFill>
        <a:ln w="25400">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fr-CI" sz="800" kern="1200"/>
            <a:t>7</a:t>
          </a:r>
        </a:p>
      </dsp:txBody>
      <dsp:txXfrm rot="-5400000">
        <a:off x="1" y="2342703"/>
        <a:ext cx="319423" cy="136895"/>
      </dsp:txXfrm>
    </dsp:sp>
    <dsp:sp modelId="{5C46DE3F-112C-4FFE-8249-F1118B832A86}">
      <dsp:nvSpPr>
        <dsp:cNvPr id="0" name=""/>
        <dsp:cNvSpPr/>
      </dsp:nvSpPr>
      <dsp:spPr>
        <a:xfrm rot="5400000">
          <a:off x="3131125" y="-628711"/>
          <a:ext cx="296607" cy="5920011"/>
        </a:xfrm>
        <a:prstGeom prst="round2SameRect">
          <a:avLst/>
        </a:prstGeom>
        <a:solidFill>
          <a:schemeClr val="lt1">
            <a:alpha val="90000"/>
            <a:hueOff val="0"/>
            <a:satOff val="0"/>
            <a:lumOff val="0"/>
            <a:alphaOff val="0"/>
          </a:schemeClr>
        </a:solidFill>
        <a:ln w="25400">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0904" tIns="10795" rIns="10795" bIns="10795" numCol="1" spcCol="1270" anchor="ctr" anchorCtr="0">
          <a:noAutofit/>
        </a:bodyPr>
        <a:lstStyle/>
        <a:p>
          <a:pPr marL="171450" lvl="1" indent="-171450" algn="l" defTabSz="755650">
            <a:lnSpc>
              <a:spcPct val="90000"/>
            </a:lnSpc>
            <a:spcBef>
              <a:spcPct val="0"/>
            </a:spcBef>
            <a:spcAft>
              <a:spcPct val="15000"/>
            </a:spcAft>
            <a:buChar char="•"/>
          </a:pPr>
          <a:r>
            <a:rPr lang="fr-CI" sz="1700" kern="1200"/>
            <a:t>Proclamation des résultats</a:t>
          </a:r>
        </a:p>
      </dsp:txBody>
      <dsp:txXfrm rot="-5400000">
        <a:off x="319424" y="2197469"/>
        <a:ext cx="5905532" cy="26764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Custom Them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Aristide BADOU</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B73CFF-089A-4830-8161-7D282F4DC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4616</TotalTime>
  <Pages>37</Pages>
  <Words>6354</Words>
  <Characters>34949</Characters>
  <Application>Microsoft Office Word</Application>
  <DocSecurity>0</DocSecurity>
  <Lines>291</Lines>
  <Paragraphs>82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keywords/>
  <cp:lastModifiedBy>Emmanuella KOUASSI</cp:lastModifiedBy>
  <cp:revision>93</cp:revision>
  <cp:lastPrinted>2006-08-01T17:47:00Z</cp:lastPrinted>
  <dcterms:created xsi:type="dcterms:W3CDTF">2023-01-18T20:56:00Z</dcterms:created>
  <dcterms:modified xsi:type="dcterms:W3CDTF">2023-02-02T07:55:00Z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